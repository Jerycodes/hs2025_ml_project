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FC02" w14:textId="77777777" w:rsidR="00DC2A04" w:rsidRDefault="00DC2A04" w:rsidP="00DC2A04"/>
    <w:p w14:paraId="46580E65" w14:textId="77777777" w:rsidR="00924D66" w:rsidRPr="00DC6787" w:rsidRDefault="00924D66" w:rsidP="00DC2A04"/>
    <w:p w14:paraId="0396B724" w14:textId="77777777" w:rsidR="00DC2A04" w:rsidRPr="00DC6787" w:rsidRDefault="00DC2A04" w:rsidP="00DC2A04"/>
    <w:p w14:paraId="47FC8E75" w14:textId="77777777" w:rsidR="00DC2A04" w:rsidRPr="00DC6787" w:rsidRDefault="00DC2A04" w:rsidP="00DC2A04"/>
    <w:p w14:paraId="66521CCD" w14:textId="77777777" w:rsidR="00DC2A04" w:rsidRPr="00DC6787" w:rsidRDefault="00DC2A04" w:rsidP="00DC2A04"/>
    <w:p w14:paraId="7727BF95" w14:textId="77777777" w:rsidR="00DC2A04" w:rsidRPr="00DC6787" w:rsidRDefault="00DC2A04" w:rsidP="00DC2A04"/>
    <w:p w14:paraId="0A5376ED" w14:textId="77777777" w:rsidR="00CD5B1E" w:rsidRPr="00DC6787" w:rsidRDefault="00CD5B1E" w:rsidP="00DC2A04"/>
    <w:p w14:paraId="4AEDB289" w14:textId="77777777" w:rsidR="00DC2A04" w:rsidRPr="00DC6787" w:rsidRDefault="00DC2A04" w:rsidP="00DC2A04"/>
    <w:p w14:paraId="1BE711E8" w14:textId="77777777" w:rsidR="00DC2A04" w:rsidRPr="00DC6787" w:rsidRDefault="00DC2A04" w:rsidP="00DC2A04"/>
    <w:p w14:paraId="7A8FEDE3" w14:textId="7AC3B7E9" w:rsidR="004E3DC9" w:rsidRPr="00DC6787" w:rsidRDefault="00F01CEB" w:rsidP="004E3DC9">
      <w:pPr>
        <w:pStyle w:val="Title"/>
        <w:rPr>
          <w:lang w:val="de-CH"/>
        </w:rPr>
      </w:pPr>
      <w:r w:rsidRPr="00DC6787">
        <w:rPr>
          <w:lang w:val="de-CH"/>
        </w:rPr>
        <w:t>Trading mit Machine learning</w:t>
      </w:r>
    </w:p>
    <w:p w14:paraId="0AA6A67C" w14:textId="572968AB" w:rsidR="00DC2A04" w:rsidRPr="00DC6787" w:rsidRDefault="00F01CEB" w:rsidP="004E3DC9">
      <w:pPr>
        <w:pStyle w:val="Subtitle"/>
      </w:pPr>
      <w:r w:rsidRPr="00DC6787">
        <w:rPr>
          <w:b/>
          <w:bCs/>
        </w:rPr>
        <w:t>Vorhersage signifikanter Bewegungen von Euro/USD mittels Machine Learning und Finanznachrichten</w:t>
      </w:r>
    </w:p>
    <w:p w14:paraId="5960A6AE" w14:textId="77777777" w:rsidR="008B3282" w:rsidRPr="00DC6787" w:rsidRDefault="008B3282" w:rsidP="00DC2A04"/>
    <w:p w14:paraId="19CF7EA3" w14:textId="77777777" w:rsidR="004E3DC9" w:rsidRPr="00DC6787" w:rsidRDefault="004E3DC9" w:rsidP="00DC2A04"/>
    <w:p w14:paraId="79C64C98" w14:textId="77777777" w:rsidR="00CD5B1E" w:rsidRPr="00DC6787" w:rsidRDefault="00CD5B1E" w:rsidP="00DC2A04"/>
    <w:p w14:paraId="58B39EAB" w14:textId="77777777" w:rsidR="00CD5B1E" w:rsidRPr="00DC6787" w:rsidRDefault="00CD5B1E" w:rsidP="00DC2A04"/>
    <w:p w14:paraId="27A9EFFD" w14:textId="77777777" w:rsidR="0078583D" w:rsidRPr="00DC6787" w:rsidRDefault="0078583D" w:rsidP="00DC2A04"/>
    <w:p w14:paraId="5317796A" w14:textId="5A9E0F9B" w:rsidR="0078583D" w:rsidRPr="00DC6787" w:rsidRDefault="0078583D" w:rsidP="00DC2A04">
      <w:pPr>
        <w:rPr>
          <w:b/>
          <w:bCs/>
          <w:sz w:val="28"/>
          <w:szCs w:val="32"/>
        </w:rPr>
      </w:pPr>
      <w:r w:rsidRPr="00DC6787">
        <w:rPr>
          <w:b/>
          <w:bCs/>
          <w:sz w:val="28"/>
          <w:szCs w:val="32"/>
        </w:rPr>
        <w:t>Projek</w:t>
      </w:r>
      <w:r w:rsidR="00CD5B1E" w:rsidRPr="00DC6787">
        <w:rPr>
          <w:b/>
          <w:bCs/>
          <w:sz w:val="28"/>
          <w:szCs w:val="32"/>
        </w:rPr>
        <w:t>t</w:t>
      </w:r>
      <w:r w:rsidRPr="00DC6787">
        <w:rPr>
          <w:b/>
          <w:bCs/>
          <w:sz w:val="28"/>
          <w:szCs w:val="32"/>
        </w:rPr>
        <w:t>arbeit</w:t>
      </w:r>
    </w:p>
    <w:p w14:paraId="37D184C6" w14:textId="77777777" w:rsidR="0078583D" w:rsidRPr="00DC6787" w:rsidRDefault="0078583D" w:rsidP="004E3DC9">
      <w:pPr>
        <w:spacing w:line="276" w:lineRule="auto"/>
        <w:rPr>
          <w:sz w:val="28"/>
          <w:szCs w:val="28"/>
        </w:rPr>
      </w:pPr>
    </w:p>
    <w:p w14:paraId="764A5CB0" w14:textId="7B10F68A" w:rsidR="004E3DC9" w:rsidRPr="00DC6787" w:rsidRDefault="0078583D" w:rsidP="003E095B">
      <w:pPr>
        <w:tabs>
          <w:tab w:val="clear" w:pos="851"/>
          <w:tab w:val="left" w:pos="1440"/>
        </w:tabs>
        <w:spacing w:line="276" w:lineRule="auto"/>
        <w:ind w:left="1440" w:hanging="1440"/>
        <w:rPr>
          <w:sz w:val="24"/>
        </w:rPr>
      </w:pPr>
      <w:r w:rsidRPr="00DC6787">
        <w:rPr>
          <w:sz w:val="24"/>
        </w:rPr>
        <w:t>Autor:</w:t>
      </w:r>
      <w:r w:rsidR="003E095B" w:rsidRPr="00DC6787">
        <w:rPr>
          <w:sz w:val="24"/>
        </w:rPr>
        <w:tab/>
      </w:r>
      <w:r w:rsidR="00F01CEB" w:rsidRPr="00DC6787">
        <w:rPr>
          <w:sz w:val="24"/>
        </w:rPr>
        <w:t>Jeremy Nathan</w:t>
      </w:r>
    </w:p>
    <w:p w14:paraId="205E3892" w14:textId="6799A9F0" w:rsidR="008B3282" w:rsidRPr="00DC6787" w:rsidRDefault="003E095B" w:rsidP="00DC2D4E">
      <w:pPr>
        <w:tabs>
          <w:tab w:val="clear" w:pos="851"/>
          <w:tab w:val="left" w:pos="1440"/>
        </w:tabs>
        <w:spacing w:line="276" w:lineRule="auto"/>
        <w:ind w:left="1440" w:hanging="1440"/>
        <w:rPr>
          <w:sz w:val="24"/>
        </w:rPr>
      </w:pPr>
      <w:r w:rsidRPr="00DC6787">
        <w:rPr>
          <w:sz w:val="24"/>
        </w:rPr>
        <w:t>Modul</w:t>
      </w:r>
      <w:r w:rsidR="00DC2D4E" w:rsidRPr="00DC6787">
        <w:rPr>
          <w:sz w:val="24"/>
        </w:rPr>
        <w:t>:</w:t>
      </w:r>
      <w:r w:rsidR="00DC2D4E" w:rsidRPr="00DC6787">
        <w:rPr>
          <w:sz w:val="24"/>
        </w:rPr>
        <w:tab/>
      </w:r>
      <w:r w:rsidR="00F01CEB" w:rsidRPr="00DC6787">
        <w:rPr>
          <w:sz w:val="24"/>
        </w:rPr>
        <w:t>E-Maschinelles Lernen und wissensbasierte Systeme 2025</w:t>
      </w:r>
    </w:p>
    <w:p w14:paraId="7F2180F4" w14:textId="3FFBF9F2" w:rsidR="00DC2D4E" w:rsidRPr="00DC6787" w:rsidRDefault="00DC2D4E" w:rsidP="00DC2D4E">
      <w:pPr>
        <w:tabs>
          <w:tab w:val="clear" w:pos="851"/>
          <w:tab w:val="left" w:pos="1440"/>
        </w:tabs>
        <w:spacing w:line="276" w:lineRule="auto"/>
        <w:ind w:left="1440" w:hanging="1440"/>
        <w:rPr>
          <w:sz w:val="24"/>
        </w:rPr>
      </w:pPr>
      <w:r w:rsidRPr="00DC6787">
        <w:rPr>
          <w:sz w:val="24"/>
        </w:rPr>
        <w:t>Semester:</w:t>
      </w:r>
      <w:r w:rsidRPr="00DC6787">
        <w:rPr>
          <w:sz w:val="24"/>
        </w:rPr>
        <w:tab/>
      </w:r>
      <w:r w:rsidR="00F01CEB" w:rsidRPr="00DC6787">
        <w:rPr>
          <w:sz w:val="24"/>
        </w:rPr>
        <w:t>Herbst</w:t>
      </w:r>
      <w:r w:rsidRPr="00DC6787">
        <w:rPr>
          <w:sz w:val="24"/>
        </w:rPr>
        <w:t>semester 202</w:t>
      </w:r>
      <w:r w:rsidR="00F01CEB" w:rsidRPr="00DC6787">
        <w:rPr>
          <w:sz w:val="24"/>
        </w:rPr>
        <w:t>5</w:t>
      </w:r>
    </w:p>
    <w:p w14:paraId="2BA4E131" w14:textId="435CFBCA" w:rsidR="00DC2D4E" w:rsidRPr="00DC6787" w:rsidRDefault="00DC2D4E" w:rsidP="00DC2D4E">
      <w:pPr>
        <w:tabs>
          <w:tab w:val="clear" w:pos="851"/>
          <w:tab w:val="left" w:pos="1440"/>
        </w:tabs>
        <w:spacing w:line="276" w:lineRule="auto"/>
      </w:pPr>
    </w:p>
    <w:p w14:paraId="383F5830" w14:textId="4B40768E" w:rsidR="00DC2A04" w:rsidRPr="00DC6787" w:rsidRDefault="00DC2A04" w:rsidP="00696A18">
      <w:pPr>
        <w:tabs>
          <w:tab w:val="clear" w:pos="851"/>
          <w:tab w:val="left" w:pos="2835"/>
        </w:tabs>
        <w:rPr>
          <w:sz w:val="28"/>
          <w:szCs w:val="28"/>
        </w:rPr>
      </w:pPr>
    </w:p>
    <w:p w14:paraId="00FA895D" w14:textId="77777777" w:rsidR="005500E7" w:rsidRPr="00DC6787" w:rsidRDefault="005500E7" w:rsidP="005500E7">
      <w:pPr>
        <w:sectPr w:rsidR="005500E7" w:rsidRPr="00DC6787" w:rsidSect="00463AF1">
          <w:headerReference w:type="default" r:id="rId11"/>
          <w:footerReference w:type="even" r:id="rId12"/>
          <w:headerReference w:type="first" r:id="rId13"/>
          <w:footerReference w:type="first" r:id="rId14"/>
          <w:pgSz w:w="11907" w:h="16840" w:code="9"/>
          <w:pgMar w:top="1701" w:right="851" w:bottom="1588" w:left="1418" w:header="680" w:footer="1021" w:gutter="0"/>
          <w:cols w:space="708"/>
          <w:docGrid w:linePitch="360"/>
        </w:sectPr>
      </w:pPr>
    </w:p>
    <w:p w14:paraId="739066DC" w14:textId="77777777" w:rsidR="004E3DC9" w:rsidRPr="00DC6787" w:rsidRDefault="004E3DC9" w:rsidP="004E3DC9"/>
    <w:p w14:paraId="52620568" w14:textId="56D3F050" w:rsidR="009257B6" w:rsidRPr="00DC6787" w:rsidRDefault="004E3DC9" w:rsidP="00A11F72">
      <w:pPr>
        <w:pStyle w:val="Heading1"/>
        <w:numPr>
          <w:ilvl w:val="0"/>
          <w:numId w:val="0"/>
        </w:numPr>
        <w:ind w:left="432" w:hanging="432"/>
        <w:rPr>
          <w:lang w:val="de-CH"/>
        </w:rPr>
      </w:pPr>
      <w:bookmarkStart w:id="0" w:name="_Toc163133382"/>
      <w:bookmarkStart w:id="1" w:name="_Toc217920978"/>
      <w:r w:rsidRPr="00DC6787">
        <w:rPr>
          <w:lang w:val="de-CH"/>
        </w:rPr>
        <w:t>Zusammenfass</w:t>
      </w:r>
      <w:r w:rsidR="009257B6" w:rsidRPr="00DC6787">
        <w:rPr>
          <w:lang w:val="de-CH"/>
        </w:rPr>
        <w:t>ung</w:t>
      </w:r>
      <w:bookmarkEnd w:id="0"/>
      <w:bookmarkEnd w:id="1"/>
    </w:p>
    <w:p w14:paraId="058D6199" w14:textId="1BE5D512" w:rsidR="009257B6" w:rsidRPr="00DC6787" w:rsidRDefault="009257B6">
      <w:pPr>
        <w:tabs>
          <w:tab w:val="clear" w:pos="851"/>
        </w:tabs>
        <w:spacing w:after="0" w:line="240" w:lineRule="auto"/>
        <w:jc w:val="left"/>
        <w:rPr>
          <w:lang w:eastAsia="de-DE"/>
        </w:rPr>
      </w:pPr>
      <w:r w:rsidRPr="00DC6787">
        <w:rPr>
          <w:lang w:eastAsia="de-DE"/>
        </w:rPr>
        <w:br w:type="page"/>
      </w:r>
    </w:p>
    <w:p w14:paraId="5B2BC6A4" w14:textId="77777777" w:rsidR="009257B6" w:rsidRPr="00DC6787" w:rsidRDefault="009257B6" w:rsidP="009257B6">
      <w:pPr>
        <w:rPr>
          <w:lang w:eastAsia="de-DE"/>
        </w:rPr>
      </w:pPr>
    </w:p>
    <w:sdt>
      <w:sdtPr>
        <w:rPr>
          <w:rFonts w:ascii="Arial" w:eastAsia="Times New Roman" w:hAnsi="Arial" w:cs="Times New Roman"/>
          <w:b w:val="0"/>
          <w:bCs w:val="0"/>
          <w:color w:val="auto"/>
          <w:sz w:val="22"/>
          <w:szCs w:val="24"/>
          <w:lang w:val="de-CH"/>
        </w:rPr>
        <w:id w:val="-1990398199"/>
        <w:docPartObj>
          <w:docPartGallery w:val="Table of Contents"/>
          <w:docPartUnique/>
        </w:docPartObj>
      </w:sdtPr>
      <w:sdtContent>
        <w:p w14:paraId="166F8A13" w14:textId="49ECF759" w:rsidR="000A6DE5" w:rsidRPr="00DC6787" w:rsidRDefault="000A6DE5">
          <w:pPr>
            <w:pStyle w:val="TOCHeading"/>
            <w:rPr>
              <w:lang w:val="de-CH"/>
            </w:rPr>
          </w:pPr>
          <w:r w:rsidRPr="00DC6787">
            <w:rPr>
              <w:lang w:val="de-CH"/>
            </w:rPr>
            <w:t>Inhaltsverzeichnis</w:t>
          </w:r>
        </w:p>
        <w:p w14:paraId="625A9E82" w14:textId="717DA40B"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r w:rsidRPr="00DC6787">
            <w:rPr>
              <w:b w:val="0"/>
              <w:bCs w:val="0"/>
            </w:rPr>
            <w:fldChar w:fldCharType="begin"/>
          </w:r>
          <w:r w:rsidRPr="00DC6787">
            <w:instrText xml:space="preserve"> TOC \o "1-3" \h \z \u </w:instrText>
          </w:r>
          <w:r w:rsidRPr="00DC6787">
            <w:rPr>
              <w:b w:val="0"/>
              <w:bCs w:val="0"/>
            </w:rPr>
            <w:fldChar w:fldCharType="separate"/>
          </w:r>
          <w:hyperlink w:anchor="_Toc217920978" w:history="1">
            <w:r w:rsidRPr="00DC6787">
              <w:rPr>
                <w:rStyle w:val="Hyperlink"/>
              </w:rPr>
              <w:t>Zusammenfassung</w:t>
            </w:r>
            <w:r w:rsidRPr="00DC6787">
              <w:rPr>
                <w:webHidden/>
              </w:rPr>
              <w:tab/>
            </w:r>
            <w:r w:rsidRPr="00DC6787">
              <w:rPr>
                <w:webHidden/>
              </w:rPr>
              <w:fldChar w:fldCharType="begin"/>
            </w:r>
            <w:r w:rsidRPr="00DC6787">
              <w:rPr>
                <w:webHidden/>
              </w:rPr>
              <w:instrText xml:space="preserve"> PAGEREF _Toc217920978 \h </w:instrText>
            </w:r>
            <w:r w:rsidRPr="00DC6787">
              <w:rPr>
                <w:webHidden/>
              </w:rPr>
            </w:r>
            <w:r w:rsidRPr="00DC6787">
              <w:rPr>
                <w:webHidden/>
              </w:rPr>
              <w:fldChar w:fldCharType="separate"/>
            </w:r>
            <w:r w:rsidRPr="00DC6787">
              <w:rPr>
                <w:webHidden/>
              </w:rPr>
              <w:t>II</w:t>
            </w:r>
            <w:r w:rsidRPr="00DC6787">
              <w:rPr>
                <w:webHidden/>
              </w:rPr>
              <w:fldChar w:fldCharType="end"/>
            </w:r>
          </w:hyperlink>
        </w:p>
        <w:p w14:paraId="497FCF39" w14:textId="5534CEBD"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79" w:history="1">
            <w:r w:rsidRPr="00DC6787">
              <w:rPr>
                <w:rStyle w:val="Hyperlink"/>
              </w:rPr>
              <w:t>1</w:t>
            </w:r>
            <w:r w:rsidRPr="00DC6787">
              <w:rPr>
                <w:rFonts w:eastAsiaTheme="minorEastAsia" w:cstheme="minorBidi"/>
                <w:b w:val="0"/>
                <w:bCs w:val="0"/>
                <w:caps w:val="0"/>
                <w:kern w:val="2"/>
                <w:sz w:val="24"/>
                <w:szCs w:val="24"/>
                <w:lang w:eastAsia="en-GB"/>
                <w14:ligatures w14:val="standardContextual"/>
              </w:rPr>
              <w:tab/>
            </w:r>
            <w:r w:rsidRPr="00DC6787">
              <w:rPr>
                <w:rStyle w:val="Hyperlink"/>
              </w:rPr>
              <w:t>Einleitung</w:t>
            </w:r>
            <w:r w:rsidRPr="00DC6787">
              <w:rPr>
                <w:webHidden/>
              </w:rPr>
              <w:tab/>
            </w:r>
            <w:r w:rsidRPr="00DC6787">
              <w:rPr>
                <w:webHidden/>
              </w:rPr>
              <w:fldChar w:fldCharType="begin"/>
            </w:r>
            <w:r w:rsidRPr="00DC6787">
              <w:rPr>
                <w:webHidden/>
              </w:rPr>
              <w:instrText xml:space="preserve"> PAGEREF _Toc217920979 \h </w:instrText>
            </w:r>
            <w:r w:rsidRPr="00DC6787">
              <w:rPr>
                <w:webHidden/>
              </w:rPr>
            </w:r>
            <w:r w:rsidRPr="00DC6787">
              <w:rPr>
                <w:webHidden/>
              </w:rPr>
              <w:fldChar w:fldCharType="separate"/>
            </w:r>
            <w:r w:rsidRPr="00DC6787">
              <w:rPr>
                <w:webHidden/>
              </w:rPr>
              <w:t>1</w:t>
            </w:r>
            <w:r w:rsidRPr="00DC6787">
              <w:rPr>
                <w:webHidden/>
              </w:rPr>
              <w:fldChar w:fldCharType="end"/>
            </w:r>
          </w:hyperlink>
        </w:p>
        <w:p w14:paraId="473D8A0F" w14:textId="2D47D639"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0" w:history="1">
            <w:r w:rsidRPr="00DC6787">
              <w:rPr>
                <w:rStyle w:val="Hyperlink"/>
              </w:rPr>
              <w:t>2</w:t>
            </w:r>
            <w:r w:rsidRPr="00DC6787">
              <w:rPr>
                <w:rFonts w:eastAsiaTheme="minorEastAsia" w:cstheme="minorBidi"/>
                <w:b w:val="0"/>
                <w:bCs w:val="0"/>
                <w:caps w:val="0"/>
                <w:kern w:val="2"/>
                <w:sz w:val="24"/>
                <w:szCs w:val="24"/>
                <w:lang w:eastAsia="en-GB"/>
                <w14:ligatures w14:val="standardContextual"/>
              </w:rPr>
              <w:tab/>
            </w:r>
            <w:r w:rsidRPr="00DC6787">
              <w:rPr>
                <w:rStyle w:val="Hyperlink"/>
              </w:rPr>
              <w:t>Ziele und Aufgabenstellung</w:t>
            </w:r>
            <w:r w:rsidRPr="00DC6787">
              <w:rPr>
                <w:webHidden/>
              </w:rPr>
              <w:tab/>
            </w:r>
            <w:r w:rsidRPr="00DC6787">
              <w:rPr>
                <w:webHidden/>
              </w:rPr>
              <w:fldChar w:fldCharType="begin"/>
            </w:r>
            <w:r w:rsidRPr="00DC6787">
              <w:rPr>
                <w:webHidden/>
              </w:rPr>
              <w:instrText xml:space="preserve"> PAGEREF _Toc217920980 \h </w:instrText>
            </w:r>
            <w:r w:rsidRPr="00DC6787">
              <w:rPr>
                <w:webHidden/>
              </w:rPr>
            </w:r>
            <w:r w:rsidRPr="00DC6787">
              <w:rPr>
                <w:webHidden/>
              </w:rPr>
              <w:fldChar w:fldCharType="separate"/>
            </w:r>
            <w:r w:rsidRPr="00DC6787">
              <w:rPr>
                <w:webHidden/>
              </w:rPr>
              <w:t>2</w:t>
            </w:r>
            <w:r w:rsidRPr="00DC6787">
              <w:rPr>
                <w:webHidden/>
              </w:rPr>
              <w:fldChar w:fldCharType="end"/>
            </w:r>
          </w:hyperlink>
        </w:p>
        <w:p w14:paraId="1EE63ED0" w14:textId="5A1C6078" w:rsidR="000A6DE5" w:rsidRPr="00DC6787" w:rsidRDefault="000A6DE5">
          <w:pPr>
            <w:pStyle w:val="TOC2"/>
            <w:tabs>
              <w:tab w:val="left" w:pos="880"/>
              <w:tab w:val="right" w:leader="dot" w:pos="9628"/>
            </w:tabs>
            <w:rPr>
              <w:rFonts w:eastAsiaTheme="minorEastAsia" w:cstheme="minorBidi"/>
              <w:smallCaps w:val="0"/>
              <w:kern w:val="2"/>
              <w:sz w:val="24"/>
              <w:szCs w:val="24"/>
              <w:lang w:eastAsia="en-GB"/>
              <w14:ligatures w14:val="standardContextual"/>
            </w:rPr>
          </w:pPr>
          <w:hyperlink w:anchor="_Toc217920981" w:history="1">
            <w:r w:rsidRPr="00DC6787">
              <w:rPr>
                <w:rStyle w:val="Hyperlink"/>
              </w:rPr>
              <w:t>2.1</w:t>
            </w:r>
            <w:r w:rsidRPr="00DC6787">
              <w:rPr>
                <w:rFonts w:eastAsiaTheme="minorEastAsia" w:cstheme="minorBidi"/>
                <w:smallCaps w:val="0"/>
                <w:kern w:val="2"/>
                <w:sz w:val="24"/>
                <w:szCs w:val="24"/>
                <w:lang w:eastAsia="en-GB"/>
                <w14:ligatures w14:val="standardContextual"/>
              </w:rPr>
              <w:tab/>
            </w:r>
            <w:r w:rsidRPr="00DC6787">
              <w:rPr>
                <w:rStyle w:val="Hyperlink"/>
              </w:rPr>
              <w:t>…</w:t>
            </w:r>
            <w:r w:rsidRPr="00DC6787">
              <w:rPr>
                <w:webHidden/>
              </w:rPr>
              <w:tab/>
            </w:r>
            <w:r w:rsidRPr="00DC6787">
              <w:rPr>
                <w:webHidden/>
              </w:rPr>
              <w:fldChar w:fldCharType="begin"/>
            </w:r>
            <w:r w:rsidRPr="00DC6787">
              <w:rPr>
                <w:webHidden/>
              </w:rPr>
              <w:instrText xml:space="preserve"> PAGEREF _Toc217920981 \h </w:instrText>
            </w:r>
            <w:r w:rsidRPr="00DC6787">
              <w:rPr>
                <w:webHidden/>
              </w:rPr>
            </w:r>
            <w:r w:rsidRPr="00DC6787">
              <w:rPr>
                <w:webHidden/>
              </w:rPr>
              <w:fldChar w:fldCharType="separate"/>
            </w:r>
            <w:r w:rsidRPr="00DC6787">
              <w:rPr>
                <w:webHidden/>
              </w:rPr>
              <w:t>2</w:t>
            </w:r>
            <w:r w:rsidRPr="00DC6787">
              <w:rPr>
                <w:webHidden/>
              </w:rPr>
              <w:fldChar w:fldCharType="end"/>
            </w:r>
          </w:hyperlink>
        </w:p>
        <w:p w14:paraId="0204717B" w14:textId="5CBCED7E" w:rsidR="000A6DE5" w:rsidRPr="00DC6787" w:rsidRDefault="000A6DE5">
          <w:pPr>
            <w:pStyle w:val="TOC2"/>
            <w:tabs>
              <w:tab w:val="left" w:pos="880"/>
              <w:tab w:val="right" w:leader="dot" w:pos="9628"/>
            </w:tabs>
            <w:rPr>
              <w:rFonts w:eastAsiaTheme="minorEastAsia" w:cstheme="minorBidi"/>
              <w:smallCaps w:val="0"/>
              <w:kern w:val="2"/>
              <w:sz w:val="24"/>
              <w:szCs w:val="24"/>
              <w:lang w:eastAsia="en-GB"/>
              <w14:ligatures w14:val="standardContextual"/>
            </w:rPr>
          </w:pPr>
          <w:hyperlink w:anchor="_Toc217920982" w:history="1">
            <w:r w:rsidRPr="00DC6787">
              <w:rPr>
                <w:rStyle w:val="Hyperlink"/>
              </w:rPr>
              <w:t>2.2</w:t>
            </w:r>
            <w:r w:rsidRPr="00DC6787">
              <w:rPr>
                <w:rFonts w:eastAsiaTheme="minorEastAsia" w:cstheme="minorBidi"/>
                <w:smallCaps w:val="0"/>
                <w:kern w:val="2"/>
                <w:sz w:val="24"/>
                <w:szCs w:val="24"/>
                <w:lang w:eastAsia="en-GB"/>
                <w14:ligatures w14:val="standardContextual"/>
              </w:rPr>
              <w:tab/>
            </w:r>
            <w:r w:rsidRPr="00DC6787">
              <w:rPr>
                <w:rStyle w:val="Hyperlink"/>
              </w:rPr>
              <w:t>…</w:t>
            </w:r>
            <w:r w:rsidRPr="00DC6787">
              <w:rPr>
                <w:webHidden/>
              </w:rPr>
              <w:tab/>
            </w:r>
            <w:r w:rsidRPr="00DC6787">
              <w:rPr>
                <w:webHidden/>
              </w:rPr>
              <w:fldChar w:fldCharType="begin"/>
            </w:r>
            <w:r w:rsidRPr="00DC6787">
              <w:rPr>
                <w:webHidden/>
              </w:rPr>
              <w:instrText xml:space="preserve"> PAGEREF _Toc217920982 \h </w:instrText>
            </w:r>
            <w:r w:rsidRPr="00DC6787">
              <w:rPr>
                <w:webHidden/>
              </w:rPr>
            </w:r>
            <w:r w:rsidRPr="00DC6787">
              <w:rPr>
                <w:webHidden/>
              </w:rPr>
              <w:fldChar w:fldCharType="separate"/>
            </w:r>
            <w:r w:rsidRPr="00DC6787">
              <w:rPr>
                <w:webHidden/>
              </w:rPr>
              <w:t>2</w:t>
            </w:r>
            <w:r w:rsidRPr="00DC6787">
              <w:rPr>
                <w:webHidden/>
              </w:rPr>
              <w:fldChar w:fldCharType="end"/>
            </w:r>
          </w:hyperlink>
        </w:p>
        <w:p w14:paraId="7F822CD5" w14:textId="4E17AA87"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3" w:history="1">
            <w:r w:rsidRPr="00DC6787">
              <w:rPr>
                <w:rStyle w:val="Hyperlink"/>
              </w:rPr>
              <w:t>3</w:t>
            </w:r>
            <w:r w:rsidRPr="00DC6787">
              <w:rPr>
                <w:rFonts w:eastAsiaTheme="minorEastAsia" w:cstheme="minorBidi"/>
                <w:b w:val="0"/>
                <w:bCs w:val="0"/>
                <w:caps w:val="0"/>
                <w:kern w:val="2"/>
                <w:sz w:val="24"/>
                <w:szCs w:val="24"/>
                <w:lang w:eastAsia="en-GB"/>
                <w14:ligatures w14:val="standardContextual"/>
              </w:rPr>
              <w:tab/>
            </w:r>
            <w:r w:rsidRPr="00DC6787">
              <w:rPr>
                <w:rStyle w:val="Hyperlink"/>
              </w:rPr>
              <w:t>Theorie</w:t>
            </w:r>
            <w:r w:rsidRPr="00DC6787">
              <w:rPr>
                <w:webHidden/>
              </w:rPr>
              <w:tab/>
            </w:r>
            <w:r w:rsidRPr="00DC6787">
              <w:rPr>
                <w:webHidden/>
              </w:rPr>
              <w:fldChar w:fldCharType="begin"/>
            </w:r>
            <w:r w:rsidRPr="00DC6787">
              <w:rPr>
                <w:webHidden/>
              </w:rPr>
              <w:instrText xml:space="preserve"> PAGEREF _Toc217920983 \h </w:instrText>
            </w:r>
            <w:r w:rsidRPr="00DC6787">
              <w:rPr>
                <w:webHidden/>
              </w:rPr>
            </w:r>
            <w:r w:rsidRPr="00DC6787">
              <w:rPr>
                <w:webHidden/>
              </w:rPr>
              <w:fldChar w:fldCharType="separate"/>
            </w:r>
            <w:r w:rsidRPr="00DC6787">
              <w:rPr>
                <w:webHidden/>
              </w:rPr>
              <w:t>3</w:t>
            </w:r>
            <w:r w:rsidRPr="00DC6787">
              <w:rPr>
                <w:webHidden/>
              </w:rPr>
              <w:fldChar w:fldCharType="end"/>
            </w:r>
          </w:hyperlink>
        </w:p>
        <w:p w14:paraId="3FFEED94" w14:textId="00079958"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4" w:history="1">
            <w:r w:rsidRPr="00DC6787">
              <w:rPr>
                <w:rStyle w:val="Hyperlink"/>
              </w:rPr>
              <w:t>4</w:t>
            </w:r>
            <w:r w:rsidRPr="00DC6787">
              <w:rPr>
                <w:rFonts w:eastAsiaTheme="minorEastAsia" w:cstheme="minorBidi"/>
                <w:b w:val="0"/>
                <w:bCs w:val="0"/>
                <w:caps w:val="0"/>
                <w:kern w:val="2"/>
                <w:sz w:val="24"/>
                <w:szCs w:val="24"/>
                <w:lang w:eastAsia="en-GB"/>
                <w14:ligatures w14:val="standardContextual"/>
              </w:rPr>
              <w:tab/>
            </w:r>
            <w:r w:rsidRPr="00DC6787">
              <w:rPr>
                <w:rStyle w:val="Hyperlink"/>
              </w:rPr>
              <w:t>Methodik, Vorgehensweise und Prozeduren</w:t>
            </w:r>
            <w:r w:rsidRPr="00DC6787">
              <w:rPr>
                <w:webHidden/>
              </w:rPr>
              <w:tab/>
            </w:r>
            <w:r w:rsidRPr="00DC6787">
              <w:rPr>
                <w:webHidden/>
              </w:rPr>
              <w:fldChar w:fldCharType="begin"/>
            </w:r>
            <w:r w:rsidRPr="00DC6787">
              <w:rPr>
                <w:webHidden/>
              </w:rPr>
              <w:instrText xml:space="preserve"> PAGEREF _Toc217920984 \h </w:instrText>
            </w:r>
            <w:r w:rsidRPr="00DC6787">
              <w:rPr>
                <w:webHidden/>
              </w:rPr>
            </w:r>
            <w:r w:rsidRPr="00DC6787">
              <w:rPr>
                <w:webHidden/>
              </w:rPr>
              <w:fldChar w:fldCharType="separate"/>
            </w:r>
            <w:r w:rsidRPr="00DC6787">
              <w:rPr>
                <w:webHidden/>
              </w:rPr>
              <w:t>4</w:t>
            </w:r>
            <w:r w:rsidRPr="00DC6787">
              <w:rPr>
                <w:webHidden/>
              </w:rPr>
              <w:fldChar w:fldCharType="end"/>
            </w:r>
          </w:hyperlink>
        </w:p>
        <w:p w14:paraId="31ED1D75" w14:textId="143A7E0E"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5" w:history="1">
            <w:r w:rsidRPr="00DC6787">
              <w:rPr>
                <w:rStyle w:val="Hyperlink"/>
              </w:rPr>
              <w:t>5</w:t>
            </w:r>
            <w:r w:rsidRPr="00DC6787">
              <w:rPr>
                <w:rFonts w:eastAsiaTheme="minorEastAsia" w:cstheme="minorBidi"/>
                <w:b w:val="0"/>
                <w:bCs w:val="0"/>
                <w:caps w:val="0"/>
                <w:kern w:val="2"/>
                <w:sz w:val="24"/>
                <w:szCs w:val="24"/>
                <w:lang w:eastAsia="en-GB"/>
                <w14:ligatures w14:val="standardContextual"/>
              </w:rPr>
              <w:tab/>
            </w:r>
            <w:r w:rsidRPr="00DC6787">
              <w:rPr>
                <w:rStyle w:val="Hyperlink"/>
              </w:rPr>
              <w:t>Ergebnisse</w:t>
            </w:r>
            <w:r w:rsidRPr="00DC6787">
              <w:rPr>
                <w:webHidden/>
              </w:rPr>
              <w:tab/>
            </w:r>
            <w:r w:rsidRPr="00DC6787">
              <w:rPr>
                <w:webHidden/>
              </w:rPr>
              <w:fldChar w:fldCharType="begin"/>
            </w:r>
            <w:r w:rsidRPr="00DC6787">
              <w:rPr>
                <w:webHidden/>
              </w:rPr>
              <w:instrText xml:space="preserve"> PAGEREF _Toc217920985 \h </w:instrText>
            </w:r>
            <w:r w:rsidRPr="00DC6787">
              <w:rPr>
                <w:webHidden/>
              </w:rPr>
            </w:r>
            <w:r w:rsidRPr="00DC6787">
              <w:rPr>
                <w:webHidden/>
              </w:rPr>
              <w:fldChar w:fldCharType="separate"/>
            </w:r>
            <w:r w:rsidRPr="00DC6787">
              <w:rPr>
                <w:webHidden/>
              </w:rPr>
              <w:t>5</w:t>
            </w:r>
            <w:r w:rsidRPr="00DC6787">
              <w:rPr>
                <w:webHidden/>
              </w:rPr>
              <w:fldChar w:fldCharType="end"/>
            </w:r>
          </w:hyperlink>
        </w:p>
        <w:p w14:paraId="708FF169" w14:textId="37864FEA"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6" w:history="1">
            <w:r w:rsidRPr="00DC6787">
              <w:rPr>
                <w:rStyle w:val="Hyperlink"/>
              </w:rPr>
              <w:t>6</w:t>
            </w:r>
            <w:r w:rsidRPr="00DC6787">
              <w:rPr>
                <w:rFonts w:eastAsiaTheme="minorEastAsia" w:cstheme="minorBidi"/>
                <w:b w:val="0"/>
                <w:bCs w:val="0"/>
                <w:caps w:val="0"/>
                <w:kern w:val="2"/>
                <w:sz w:val="24"/>
                <w:szCs w:val="24"/>
                <w:lang w:eastAsia="en-GB"/>
                <w14:ligatures w14:val="standardContextual"/>
              </w:rPr>
              <w:tab/>
            </w:r>
            <w:r w:rsidRPr="00DC6787">
              <w:rPr>
                <w:rStyle w:val="Hyperlink"/>
              </w:rPr>
              <w:t>Diskussion</w:t>
            </w:r>
            <w:r w:rsidRPr="00DC6787">
              <w:rPr>
                <w:webHidden/>
              </w:rPr>
              <w:tab/>
            </w:r>
            <w:r w:rsidRPr="00DC6787">
              <w:rPr>
                <w:webHidden/>
              </w:rPr>
              <w:fldChar w:fldCharType="begin"/>
            </w:r>
            <w:r w:rsidRPr="00DC6787">
              <w:rPr>
                <w:webHidden/>
              </w:rPr>
              <w:instrText xml:space="preserve"> PAGEREF _Toc217920986 \h </w:instrText>
            </w:r>
            <w:r w:rsidRPr="00DC6787">
              <w:rPr>
                <w:webHidden/>
              </w:rPr>
            </w:r>
            <w:r w:rsidRPr="00DC6787">
              <w:rPr>
                <w:webHidden/>
              </w:rPr>
              <w:fldChar w:fldCharType="separate"/>
            </w:r>
            <w:r w:rsidRPr="00DC6787">
              <w:rPr>
                <w:webHidden/>
              </w:rPr>
              <w:t>6</w:t>
            </w:r>
            <w:r w:rsidRPr="00DC6787">
              <w:rPr>
                <w:webHidden/>
              </w:rPr>
              <w:fldChar w:fldCharType="end"/>
            </w:r>
          </w:hyperlink>
        </w:p>
        <w:p w14:paraId="5D2D362A" w14:textId="46584AB3"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7" w:history="1">
            <w:r w:rsidRPr="00DC6787">
              <w:rPr>
                <w:rStyle w:val="Hyperlink"/>
              </w:rPr>
              <w:t>7</w:t>
            </w:r>
            <w:r w:rsidRPr="00DC6787">
              <w:rPr>
                <w:rFonts w:eastAsiaTheme="minorEastAsia" w:cstheme="minorBidi"/>
                <w:b w:val="0"/>
                <w:bCs w:val="0"/>
                <w:caps w:val="0"/>
                <w:kern w:val="2"/>
                <w:sz w:val="24"/>
                <w:szCs w:val="24"/>
                <w:lang w:eastAsia="en-GB"/>
                <w14:ligatures w14:val="standardContextual"/>
              </w:rPr>
              <w:tab/>
            </w:r>
            <w:r w:rsidRPr="00DC6787">
              <w:rPr>
                <w:rStyle w:val="Hyperlink"/>
              </w:rPr>
              <w:t>Schlussfolgerungen</w:t>
            </w:r>
            <w:r w:rsidRPr="00DC6787">
              <w:rPr>
                <w:webHidden/>
              </w:rPr>
              <w:tab/>
            </w:r>
            <w:r w:rsidRPr="00DC6787">
              <w:rPr>
                <w:webHidden/>
              </w:rPr>
              <w:fldChar w:fldCharType="begin"/>
            </w:r>
            <w:r w:rsidRPr="00DC6787">
              <w:rPr>
                <w:webHidden/>
              </w:rPr>
              <w:instrText xml:space="preserve"> PAGEREF _Toc217920987 \h </w:instrText>
            </w:r>
            <w:r w:rsidRPr="00DC6787">
              <w:rPr>
                <w:webHidden/>
              </w:rPr>
            </w:r>
            <w:r w:rsidRPr="00DC6787">
              <w:rPr>
                <w:webHidden/>
              </w:rPr>
              <w:fldChar w:fldCharType="separate"/>
            </w:r>
            <w:r w:rsidRPr="00DC6787">
              <w:rPr>
                <w:webHidden/>
              </w:rPr>
              <w:t>7</w:t>
            </w:r>
            <w:r w:rsidRPr="00DC6787">
              <w:rPr>
                <w:webHidden/>
              </w:rPr>
              <w:fldChar w:fldCharType="end"/>
            </w:r>
          </w:hyperlink>
        </w:p>
        <w:p w14:paraId="2A83CE30" w14:textId="7B50351C"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8" w:history="1">
            <w:r w:rsidRPr="00DC6787">
              <w:rPr>
                <w:rStyle w:val="Hyperlink"/>
              </w:rPr>
              <w:t>8</w:t>
            </w:r>
            <w:r w:rsidRPr="00DC6787">
              <w:rPr>
                <w:rFonts w:eastAsiaTheme="minorEastAsia" w:cstheme="minorBidi"/>
                <w:b w:val="0"/>
                <w:bCs w:val="0"/>
                <w:caps w:val="0"/>
                <w:kern w:val="2"/>
                <w:sz w:val="24"/>
                <w:szCs w:val="24"/>
                <w:lang w:eastAsia="en-GB"/>
                <w14:ligatures w14:val="standardContextual"/>
              </w:rPr>
              <w:tab/>
            </w:r>
            <w:r w:rsidRPr="00DC6787">
              <w:rPr>
                <w:rStyle w:val="Hyperlink"/>
              </w:rPr>
              <w:t>Empfehlungen</w:t>
            </w:r>
            <w:r w:rsidRPr="00DC6787">
              <w:rPr>
                <w:webHidden/>
              </w:rPr>
              <w:tab/>
            </w:r>
            <w:r w:rsidRPr="00DC6787">
              <w:rPr>
                <w:webHidden/>
              </w:rPr>
              <w:fldChar w:fldCharType="begin"/>
            </w:r>
            <w:r w:rsidRPr="00DC6787">
              <w:rPr>
                <w:webHidden/>
              </w:rPr>
              <w:instrText xml:space="preserve"> PAGEREF _Toc217920988 \h </w:instrText>
            </w:r>
            <w:r w:rsidRPr="00DC6787">
              <w:rPr>
                <w:webHidden/>
              </w:rPr>
            </w:r>
            <w:r w:rsidRPr="00DC6787">
              <w:rPr>
                <w:webHidden/>
              </w:rPr>
              <w:fldChar w:fldCharType="separate"/>
            </w:r>
            <w:r w:rsidRPr="00DC6787">
              <w:rPr>
                <w:webHidden/>
              </w:rPr>
              <w:t>8</w:t>
            </w:r>
            <w:r w:rsidRPr="00DC6787">
              <w:rPr>
                <w:webHidden/>
              </w:rPr>
              <w:fldChar w:fldCharType="end"/>
            </w:r>
          </w:hyperlink>
        </w:p>
        <w:p w14:paraId="1D89D49E" w14:textId="1390283A" w:rsidR="000A6DE5" w:rsidRPr="00DC6787" w:rsidRDefault="000A6DE5">
          <w:pPr>
            <w:pStyle w:val="TOC1"/>
            <w:tabs>
              <w:tab w:val="left" w:pos="440"/>
              <w:tab w:val="right" w:leader="dot" w:pos="9628"/>
            </w:tabs>
            <w:rPr>
              <w:rFonts w:eastAsiaTheme="minorEastAsia" w:cstheme="minorBidi"/>
              <w:b w:val="0"/>
              <w:bCs w:val="0"/>
              <w:caps w:val="0"/>
              <w:kern w:val="2"/>
              <w:sz w:val="24"/>
              <w:szCs w:val="24"/>
              <w:lang w:eastAsia="en-GB"/>
              <w14:ligatures w14:val="standardContextual"/>
            </w:rPr>
          </w:pPr>
          <w:hyperlink w:anchor="_Toc217920989" w:history="1">
            <w:r w:rsidRPr="00DC6787">
              <w:rPr>
                <w:rStyle w:val="Hyperlink"/>
              </w:rPr>
              <w:t>9</w:t>
            </w:r>
            <w:r w:rsidRPr="00DC6787">
              <w:rPr>
                <w:rFonts w:eastAsiaTheme="minorEastAsia" w:cstheme="minorBidi"/>
                <w:b w:val="0"/>
                <w:bCs w:val="0"/>
                <w:caps w:val="0"/>
                <w:kern w:val="2"/>
                <w:sz w:val="24"/>
                <w:szCs w:val="24"/>
                <w:lang w:eastAsia="en-GB"/>
                <w14:ligatures w14:val="standardContextual"/>
              </w:rPr>
              <w:tab/>
            </w:r>
            <w:r w:rsidRPr="00DC6787">
              <w:rPr>
                <w:rStyle w:val="Hyperlink"/>
              </w:rPr>
              <w:t>Referenzen</w:t>
            </w:r>
            <w:r w:rsidRPr="00DC6787">
              <w:rPr>
                <w:webHidden/>
              </w:rPr>
              <w:tab/>
            </w:r>
            <w:r w:rsidRPr="00DC6787">
              <w:rPr>
                <w:webHidden/>
              </w:rPr>
              <w:fldChar w:fldCharType="begin"/>
            </w:r>
            <w:r w:rsidRPr="00DC6787">
              <w:rPr>
                <w:webHidden/>
              </w:rPr>
              <w:instrText xml:space="preserve"> PAGEREF _Toc217920989 \h </w:instrText>
            </w:r>
            <w:r w:rsidRPr="00DC6787">
              <w:rPr>
                <w:webHidden/>
              </w:rPr>
            </w:r>
            <w:r w:rsidRPr="00DC6787">
              <w:rPr>
                <w:webHidden/>
              </w:rPr>
              <w:fldChar w:fldCharType="separate"/>
            </w:r>
            <w:r w:rsidRPr="00DC6787">
              <w:rPr>
                <w:webHidden/>
              </w:rPr>
              <w:t>9</w:t>
            </w:r>
            <w:r w:rsidRPr="00DC6787">
              <w:rPr>
                <w:webHidden/>
              </w:rPr>
              <w:fldChar w:fldCharType="end"/>
            </w:r>
          </w:hyperlink>
        </w:p>
        <w:p w14:paraId="4BAE6852" w14:textId="40C9E4C8" w:rsidR="000A6DE5" w:rsidRPr="00DC6787" w:rsidRDefault="000A6DE5">
          <w:pPr>
            <w:pStyle w:val="TOC1"/>
            <w:tabs>
              <w:tab w:val="left" w:pos="660"/>
              <w:tab w:val="right" w:leader="dot" w:pos="9628"/>
            </w:tabs>
            <w:rPr>
              <w:rFonts w:eastAsiaTheme="minorEastAsia" w:cstheme="minorBidi"/>
              <w:b w:val="0"/>
              <w:bCs w:val="0"/>
              <w:caps w:val="0"/>
              <w:kern w:val="2"/>
              <w:sz w:val="24"/>
              <w:szCs w:val="24"/>
              <w:lang w:eastAsia="en-GB"/>
              <w14:ligatures w14:val="standardContextual"/>
            </w:rPr>
          </w:pPr>
          <w:hyperlink w:anchor="_Toc217920990" w:history="1">
            <w:r w:rsidRPr="00DC6787">
              <w:rPr>
                <w:rStyle w:val="Hyperlink"/>
              </w:rPr>
              <w:t>10</w:t>
            </w:r>
            <w:r w:rsidRPr="00DC6787">
              <w:rPr>
                <w:rFonts w:eastAsiaTheme="minorEastAsia" w:cstheme="minorBidi"/>
                <w:b w:val="0"/>
                <w:bCs w:val="0"/>
                <w:caps w:val="0"/>
                <w:kern w:val="2"/>
                <w:sz w:val="24"/>
                <w:szCs w:val="24"/>
                <w:lang w:eastAsia="en-GB"/>
                <w14:ligatures w14:val="standardContextual"/>
              </w:rPr>
              <w:tab/>
            </w:r>
            <w:r w:rsidRPr="00DC6787">
              <w:rPr>
                <w:rStyle w:val="Hyperlink"/>
              </w:rPr>
              <w:t>Anhang</w:t>
            </w:r>
            <w:r w:rsidRPr="00DC6787">
              <w:rPr>
                <w:webHidden/>
              </w:rPr>
              <w:tab/>
            </w:r>
            <w:r w:rsidRPr="00DC6787">
              <w:rPr>
                <w:webHidden/>
              </w:rPr>
              <w:fldChar w:fldCharType="begin"/>
            </w:r>
            <w:r w:rsidRPr="00DC6787">
              <w:rPr>
                <w:webHidden/>
              </w:rPr>
              <w:instrText xml:space="preserve"> PAGEREF _Toc217920990 \h </w:instrText>
            </w:r>
            <w:r w:rsidRPr="00DC6787">
              <w:rPr>
                <w:webHidden/>
              </w:rPr>
            </w:r>
            <w:r w:rsidRPr="00DC6787">
              <w:rPr>
                <w:webHidden/>
              </w:rPr>
              <w:fldChar w:fldCharType="separate"/>
            </w:r>
            <w:r w:rsidRPr="00DC6787">
              <w:rPr>
                <w:webHidden/>
              </w:rPr>
              <w:t>10</w:t>
            </w:r>
            <w:r w:rsidRPr="00DC6787">
              <w:rPr>
                <w:webHidden/>
              </w:rPr>
              <w:fldChar w:fldCharType="end"/>
            </w:r>
          </w:hyperlink>
        </w:p>
        <w:p w14:paraId="7CE4F118" w14:textId="5BF75037"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hyperlink w:anchor="_Toc217920991" w:history="1">
            <w:r w:rsidRPr="00DC6787">
              <w:rPr>
                <w:rStyle w:val="Hyperlink"/>
              </w:rPr>
              <w:t>Literatur</w:t>
            </w:r>
            <w:r w:rsidRPr="00DC6787">
              <w:rPr>
                <w:webHidden/>
              </w:rPr>
              <w:tab/>
            </w:r>
            <w:r w:rsidRPr="00DC6787">
              <w:rPr>
                <w:webHidden/>
              </w:rPr>
              <w:fldChar w:fldCharType="begin"/>
            </w:r>
            <w:r w:rsidRPr="00DC6787">
              <w:rPr>
                <w:webHidden/>
              </w:rPr>
              <w:instrText xml:space="preserve"> PAGEREF _Toc217920991 \h </w:instrText>
            </w:r>
            <w:r w:rsidRPr="00DC6787">
              <w:rPr>
                <w:webHidden/>
              </w:rPr>
            </w:r>
            <w:r w:rsidRPr="00DC6787">
              <w:rPr>
                <w:webHidden/>
              </w:rPr>
              <w:fldChar w:fldCharType="separate"/>
            </w:r>
            <w:r w:rsidRPr="00DC6787">
              <w:rPr>
                <w:webHidden/>
              </w:rPr>
              <w:t>11</w:t>
            </w:r>
            <w:r w:rsidRPr="00DC6787">
              <w:rPr>
                <w:webHidden/>
              </w:rPr>
              <w:fldChar w:fldCharType="end"/>
            </w:r>
          </w:hyperlink>
        </w:p>
        <w:p w14:paraId="760227B7" w14:textId="0E5256E7"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hyperlink w:anchor="_Toc217920992" w:history="1">
            <w:r w:rsidRPr="00DC6787">
              <w:rPr>
                <w:rStyle w:val="Hyperlink"/>
              </w:rPr>
              <w:t>Abkürzungen (optional)</w:t>
            </w:r>
            <w:r w:rsidRPr="00DC6787">
              <w:rPr>
                <w:webHidden/>
              </w:rPr>
              <w:tab/>
            </w:r>
            <w:r w:rsidRPr="00DC6787">
              <w:rPr>
                <w:webHidden/>
              </w:rPr>
              <w:fldChar w:fldCharType="begin"/>
            </w:r>
            <w:r w:rsidRPr="00DC6787">
              <w:rPr>
                <w:webHidden/>
              </w:rPr>
              <w:instrText xml:space="preserve"> PAGEREF _Toc217920992 \h </w:instrText>
            </w:r>
            <w:r w:rsidRPr="00DC6787">
              <w:rPr>
                <w:webHidden/>
              </w:rPr>
            </w:r>
            <w:r w:rsidRPr="00DC6787">
              <w:rPr>
                <w:webHidden/>
              </w:rPr>
              <w:fldChar w:fldCharType="separate"/>
            </w:r>
            <w:r w:rsidRPr="00DC6787">
              <w:rPr>
                <w:webHidden/>
              </w:rPr>
              <w:t>12</w:t>
            </w:r>
            <w:r w:rsidRPr="00DC6787">
              <w:rPr>
                <w:webHidden/>
              </w:rPr>
              <w:fldChar w:fldCharType="end"/>
            </w:r>
          </w:hyperlink>
        </w:p>
        <w:p w14:paraId="4BBA9D60" w14:textId="36E85FA9"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hyperlink w:anchor="_Toc217920993" w:history="1">
            <w:r w:rsidRPr="00DC6787">
              <w:rPr>
                <w:rStyle w:val="Hyperlink"/>
              </w:rPr>
              <w:t>Abbildungen (optional)</w:t>
            </w:r>
            <w:r w:rsidRPr="00DC6787">
              <w:rPr>
                <w:webHidden/>
              </w:rPr>
              <w:tab/>
            </w:r>
            <w:r w:rsidRPr="00DC6787">
              <w:rPr>
                <w:webHidden/>
              </w:rPr>
              <w:fldChar w:fldCharType="begin"/>
            </w:r>
            <w:r w:rsidRPr="00DC6787">
              <w:rPr>
                <w:webHidden/>
              </w:rPr>
              <w:instrText xml:space="preserve"> PAGEREF _Toc217920993 \h </w:instrText>
            </w:r>
            <w:r w:rsidRPr="00DC6787">
              <w:rPr>
                <w:webHidden/>
              </w:rPr>
            </w:r>
            <w:r w:rsidRPr="00DC6787">
              <w:rPr>
                <w:webHidden/>
              </w:rPr>
              <w:fldChar w:fldCharType="separate"/>
            </w:r>
            <w:r w:rsidRPr="00DC6787">
              <w:rPr>
                <w:webHidden/>
              </w:rPr>
              <w:t>13</w:t>
            </w:r>
            <w:r w:rsidRPr="00DC6787">
              <w:rPr>
                <w:webHidden/>
              </w:rPr>
              <w:fldChar w:fldCharType="end"/>
            </w:r>
          </w:hyperlink>
        </w:p>
        <w:p w14:paraId="51345C7E" w14:textId="2E461ED3"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hyperlink w:anchor="_Toc217920994" w:history="1">
            <w:r w:rsidRPr="00DC6787">
              <w:rPr>
                <w:rStyle w:val="Hyperlink"/>
              </w:rPr>
              <w:t>Tabellen (optional)</w:t>
            </w:r>
            <w:r w:rsidRPr="00DC6787">
              <w:rPr>
                <w:webHidden/>
              </w:rPr>
              <w:tab/>
            </w:r>
            <w:r w:rsidRPr="00DC6787">
              <w:rPr>
                <w:webHidden/>
              </w:rPr>
              <w:fldChar w:fldCharType="begin"/>
            </w:r>
            <w:r w:rsidRPr="00DC6787">
              <w:rPr>
                <w:webHidden/>
              </w:rPr>
              <w:instrText xml:space="preserve"> PAGEREF _Toc217920994 \h </w:instrText>
            </w:r>
            <w:r w:rsidRPr="00DC6787">
              <w:rPr>
                <w:webHidden/>
              </w:rPr>
            </w:r>
            <w:r w:rsidRPr="00DC6787">
              <w:rPr>
                <w:webHidden/>
              </w:rPr>
              <w:fldChar w:fldCharType="separate"/>
            </w:r>
            <w:r w:rsidRPr="00DC6787">
              <w:rPr>
                <w:webHidden/>
              </w:rPr>
              <w:t>14</w:t>
            </w:r>
            <w:r w:rsidRPr="00DC6787">
              <w:rPr>
                <w:webHidden/>
              </w:rPr>
              <w:fldChar w:fldCharType="end"/>
            </w:r>
          </w:hyperlink>
        </w:p>
        <w:p w14:paraId="60CD27D6" w14:textId="0C231DCA" w:rsidR="000A6DE5" w:rsidRPr="00DC6787" w:rsidRDefault="000A6DE5">
          <w:pPr>
            <w:pStyle w:val="TOC1"/>
            <w:tabs>
              <w:tab w:val="right" w:leader="dot" w:pos="9628"/>
            </w:tabs>
            <w:rPr>
              <w:rFonts w:eastAsiaTheme="minorEastAsia" w:cstheme="minorBidi"/>
              <w:b w:val="0"/>
              <w:bCs w:val="0"/>
              <w:caps w:val="0"/>
              <w:kern w:val="2"/>
              <w:sz w:val="24"/>
              <w:szCs w:val="24"/>
              <w:lang w:eastAsia="en-GB"/>
              <w14:ligatures w14:val="standardContextual"/>
            </w:rPr>
          </w:pPr>
          <w:hyperlink w:anchor="_Toc217920995" w:history="1">
            <w:r w:rsidRPr="00DC6787">
              <w:rPr>
                <w:rStyle w:val="Hyperlink"/>
              </w:rPr>
              <w:t>Anhang/Anhänge</w:t>
            </w:r>
            <w:r w:rsidRPr="00DC6787">
              <w:rPr>
                <w:webHidden/>
              </w:rPr>
              <w:tab/>
            </w:r>
            <w:r w:rsidRPr="00DC6787">
              <w:rPr>
                <w:webHidden/>
              </w:rPr>
              <w:fldChar w:fldCharType="begin"/>
            </w:r>
            <w:r w:rsidRPr="00DC6787">
              <w:rPr>
                <w:webHidden/>
              </w:rPr>
              <w:instrText xml:space="preserve"> PAGEREF _Toc217920995 \h </w:instrText>
            </w:r>
            <w:r w:rsidRPr="00DC6787">
              <w:rPr>
                <w:webHidden/>
              </w:rPr>
            </w:r>
            <w:r w:rsidRPr="00DC6787">
              <w:rPr>
                <w:webHidden/>
              </w:rPr>
              <w:fldChar w:fldCharType="separate"/>
            </w:r>
            <w:r w:rsidRPr="00DC6787">
              <w:rPr>
                <w:webHidden/>
              </w:rPr>
              <w:t>15</w:t>
            </w:r>
            <w:r w:rsidRPr="00DC6787">
              <w:rPr>
                <w:webHidden/>
              </w:rPr>
              <w:fldChar w:fldCharType="end"/>
            </w:r>
          </w:hyperlink>
        </w:p>
        <w:p w14:paraId="5010B220" w14:textId="397E2352" w:rsidR="000A6DE5" w:rsidRPr="00DC6787" w:rsidRDefault="000A6DE5">
          <w:r w:rsidRPr="00DC6787">
            <w:rPr>
              <w:b/>
              <w:bCs/>
            </w:rPr>
            <w:fldChar w:fldCharType="end"/>
          </w:r>
        </w:p>
      </w:sdtContent>
    </w:sdt>
    <w:p w14:paraId="436CE396" w14:textId="7902B81C" w:rsidR="00F7330E" w:rsidRPr="00DC6787" w:rsidRDefault="00F7330E" w:rsidP="007415DB">
      <w:pPr>
        <w:pStyle w:val="Heading1"/>
        <w:numPr>
          <w:ilvl w:val="0"/>
          <w:numId w:val="0"/>
        </w:numPr>
        <w:ind w:left="432" w:hanging="432"/>
        <w:rPr>
          <w:lang w:val="de-CH"/>
        </w:rPr>
        <w:sectPr w:rsidR="00F7330E" w:rsidRPr="00DC6787" w:rsidSect="00463AF1">
          <w:headerReference w:type="default" r:id="rId15"/>
          <w:footerReference w:type="default" r:id="rId16"/>
          <w:headerReference w:type="first" r:id="rId17"/>
          <w:footerReference w:type="first" r:id="rId18"/>
          <w:pgSz w:w="11907" w:h="16840" w:code="9"/>
          <w:pgMar w:top="1701" w:right="851" w:bottom="1588" w:left="1418" w:header="680" w:footer="1021" w:gutter="0"/>
          <w:pgNumType w:fmt="upperRoman"/>
          <w:cols w:space="708"/>
          <w:docGrid w:linePitch="360"/>
        </w:sectPr>
      </w:pPr>
    </w:p>
    <w:p w14:paraId="2185F2F0" w14:textId="77777777" w:rsidR="004E3DC9" w:rsidRPr="00DC6787" w:rsidRDefault="004E3DC9" w:rsidP="004E3DC9"/>
    <w:p w14:paraId="268A4C9C" w14:textId="0A11A1A3" w:rsidR="00A11F72" w:rsidRPr="00DC6787" w:rsidRDefault="009257B6" w:rsidP="00A11F72">
      <w:pPr>
        <w:pStyle w:val="Heading1"/>
        <w:rPr>
          <w:lang w:val="de-CH"/>
        </w:rPr>
      </w:pPr>
      <w:bookmarkStart w:id="2" w:name="_Toc163133384"/>
      <w:bookmarkStart w:id="3" w:name="_Toc217920979"/>
      <w:r w:rsidRPr="00DC6787">
        <w:rPr>
          <w:lang w:val="de-CH"/>
        </w:rPr>
        <w:t>Einleitung</w:t>
      </w:r>
      <w:bookmarkEnd w:id="2"/>
      <w:bookmarkEnd w:id="3"/>
    </w:p>
    <w:p w14:paraId="3A7724D6" w14:textId="654AACCC" w:rsidR="006826EA" w:rsidRDefault="006826EA">
      <w:pPr>
        <w:tabs>
          <w:tab w:val="clear" w:pos="851"/>
        </w:tabs>
        <w:spacing w:after="0" w:line="240" w:lineRule="auto"/>
        <w:jc w:val="left"/>
        <w:rPr>
          <w:lang w:eastAsia="de-DE"/>
        </w:rPr>
      </w:pPr>
      <w:r>
        <w:rPr>
          <w:lang w:eastAsia="de-DE"/>
        </w:rPr>
        <w:t xml:space="preserve">Der Devisenmarkt (FX) </w:t>
      </w:r>
      <w:r w:rsidR="00A0140E">
        <w:rPr>
          <w:lang w:eastAsia="de-DE"/>
        </w:rPr>
        <w:t xml:space="preserve">ist ein </w:t>
      </w:r>
      <w:r w:rsidR="00A0140E" w:rsidRPr="00A0140E">
        <w:rPr>
          <w:lang w:eastAsia="de-DE"/>
        </w:rPr>
        <w:t>dezentral organisierter Markt ohne zentrale Börse. Währungspaare wie EUR/USD werden rund um die Uhr gehandelt und gehören zu den liquidesten Finanzinstrumenten weltweit. Kursbewegungen entstehen durch das Zusammenspiel vieler Faktoren, darunter makroökonomische Daten, geldpolitische Entscheidungen, politische Ereignisse sowie die Erwartungen der Marktteilnehmer. Diese Vielzahl an Einflussgrössen macht den Devisenmarkt aus Sicht der Datenanalyse besonders komplex.</w:t>
      </w:r>
    </w:p>
    <w:p w14:paraId="5B7B5D34" w14:textId="24A22B79" w:rsidR="00A0140E" w:rsidRDefault="00A0140E">
      <w:pPr>
        <w:tabs>
          <w:tab w:val="clear" w:pos="851"/>
        </w:tabs>
        <w:spacing w:after="0" w:line="240" w:lineRule="auto"/>
        <w:jc w:val="left"/>
        <w:rPr>
          <w:lang w:eastAsia="de-DE"/>
        </w:rPr>
      </w:pPr>
    </w:p>
    <w:p w14:paraId="074113E5" w14:textId="4B5D918C" w:rsidR="00A0140E" w:rsidRDefault="00A0140E">
      <w:pPr>
        <w:tabs>
          <w:tab w:val="clear" w:pos="851"/>
        </w:tabs>
        <w:spacing w:after="0" w:line="240" w:lineRule="auto"/>
        <w:jc w:val="left"/>
        <w:rPr>
          <w:lang w:eastAsia="de-DE"/>
        </w:rPr>
      </w:pPr>
      <w:r>
        <w:rPr>
          <w:lang w:eastAsia="de-DE"/>
        </w:rPr>
        <w:t>Es ist üblich das der einstieg zum Traden das Handlen des Währungspaares EUR/USD ist, und es gibt viele kurse, lehrmaterialien und videos im internet wo es um die Chartanalyse geht. Dabei schaut man sich die Muster des Kursverlaufs an und versucht trends zu erkennen und aufgrund dieser handelt man entsprechend. Problematisch jedoch wird es, wenn äussere Faktoren wie das inkraft treten neuer Importzölle für Mexiko, Kanada und China im 04.03.2025, kann es diese Muster stören und starke Kursschwankungen können eintreten</w:t>
      </w:r>
      <w:r w:rsidR="00B22571">
        <w:rPr>
          <w:lang w:eastAsia="de-DE"/>
        </w:rPr>
        <w:t xml:space="preserve">. Aufgrund dessen soll in diesem Projekt mittels machinelles Lernen und Nachrichten genau solche starken Bewegungen vorhergesagt werden. Es geht bewusst nicht darum jede Bewegung mittels einen Trading bots mitzunehmen aufgrund der Hypothese, das bei den grösseren Bewegungen innerhalb eines längeren Zeitraums es </w:t>
      </w:r>
      <w:r w:rsidR="009C5490">
        <w:rPr>
          <w:lang w:eastAsia="de-DE"/>
        </w:rPr>
        <w:t>Hinweise in form von vergangenen kursdaten und Nachrichten gibt.</w:t>
      </w:r>
    </w:p>
    <w:p w14:paraId="704B2CC3" w14:textId="77777777" w:rsidR="009C5490" w:rsidRDefault="009C5490">
      <w:pPr>
        <w:tabs>
          <w:tab w:val="clear" w:pos="851"/>
        </w:tabs>
        <w:spacing w:after="0" w:line="240" w:lineRule="auto"/>
        <w:jc w:val="left"/>
        <w:rPr>
          <w:lang w:eastAsia="de-DE"/>
        </w:rPr>
      </w:pPr>
    </w:p>
    <w:p w14:paraId="40531AD4" w14:textId="06BFB6E5" w:rsidR="009C5490" w:rsidRDefault="009C5490">
      <w:pPr>
        <w:tabs>
          <w:tab w:val="clear" w:pos="851"/>
        </w:tabs>
        <w:spacing w:after="0" w:line="240" w:lineRule="auto"/>
        <w:jc w:val="left"/>
        <w:rPr>
          <w:lang w:eastAsia="de-DE"/>
        </w:rPr>
      </w:pPr>
      <w:r>
        <w:rPr>
          <w:lang w:eastAsia="de-DE"/>
        </w:rPr>
        <w:t>Was als signifikante oder starke Bewegung gilt muss definiert werden. Hier ist jedoch die Herausforderung dass beim Versuch zu starke Bewegungen vorherzusagen, es zu wenige male in der vergangenheit vorkam um Muster zu erkennen oder die Ereignisse einzigartig oder zu selten sind, sodass diese in der Form widerkommen wie z.b die enorm hohen importzölle. Setzt man sie zu niedrig, hat man zwar viele Ereignisse, jedoch ist das Rauschen zu hoch. In diesem Projekt wird. Ebenfalls experimentell versucht die entsprechenden definitionen zu finden um ein Modell darauf trainnieren zu können, welches im realen Einsatz profitabel ist.</w:t>
      </w:r>
    </w:p>
    <w:p w14:paraId="0365C076" w14:textId="77777777" w:rsidR="009C5490" w:rsidRDefault="009C5490">
      <w:pPr>
        <w:tabs>
          <w:tab w:val="clear" w:pos="851"/>
        </w:tabs>
        <w:spacing w:after="0" w:line="240" w:lineRule="auto"/>
        <w:jc w:val="left"/>
        <w:rPr>
          <w:lang w:eastAsia="de-DE"/>
        </w:rPr>
      </w:pPr>
    </w:p>
    <w:p w14:paraId="1B6A083C" w14:textId="58AED16D" w:rsidR="0025595D" w:rsidRDefault="00CA61EA">
      <w:pPr>
        <w:tabs>
          <w:tab w:val="clear" w:pos="851"/>
        </w:tabs>
        <w:spacing w:after="0" w:line="240" w:lineRule="auto"/>
        <w:jc w:val="left"/>
        <w:rPr>
          <w:lang w:eastAsia="de-DE"/>
        </w:rPr>
      </w:pPr>
      <w:r>
        <w:rPr>
          <w:lang w:eastAsia="de-DE"/>
        </w:rPr>
        <w:t>Schlussendlich soll man ein Modell haben, das einem bei bedarf sagt am Ende des Tages sagt ob man long oder short gehen soll</w:t>
      </w:r>
      <w:r w:rsidR="00594BC3">
        <w:rPr>
          <w:lang w:eastAsia="de-DE"/>
        </w:rPr>
        <w:t>.</w:t>
      </w:r>
      <w:r w:rsidR="0025595D">
        <w:rPr>
          <w:lang w:eastAsia="de-DE"/>
        </w:rPr>
        <w:t xml:space="preserve"> </w:t>
      </w:r>
      <w:r w:rsidR="00110020">
        <w:rPr>
          <w:lang w:eastAsia="de-DE"/>
        </w:rPr>
        <w:t>Und mittels Symbolischer KI soll aufrund von Logik entschieden werden, wie viel Geld jeweils investiert wird um das Risikomanagement zu betreiben.</w:t>
      </w:r>
      <w:r w:rsidR="0025595D">
        <w:rPr>
          <w:lang w:eastAsia="de-DE"/>
        </w:rPr>
        <w:t xml:space="preserve"> </w:t>
      </w:r>
    </w:p>
    <w:p w14:paraId="35663103" w14:textId="77777777" w:rsidR="00213850" w:rsidRDefault="00213850">
      <w:pPr>
        <w:tabs>
          <w:tab w:val="clear" w:pos="851"/>
        </w:tabs>
        <w:spacing w:after="0" w:line="240" w:lineRule="auto"/>
        <w:jc w:val="left"/>
        <w:rPr>
          <w:lang w:eastAsia="de-DE"/>
        </w:rPr>
      </w:pPr>
    </w:p>
    <w:p w14:paraId="5DFACA60" w14:textId="4839CEC5" w:rsidR="00213850" w:rsidRDefault="00A51829">
      <w:pPr>
        <w:tabs>
          <w:tab w:val="clear" w:pos="851"/>
        </w:tabs>
        <w:spacing w:after="0" w:line="240" w:lineRule="auto"/>
        <w:jc w:val="left"/>
        <w:rPr>
          <w:lang w:eastAsia="de-DE"/>
        </w:rPr>
      </w:pPr>
      <w:r>
        <w:rPr>
          <w:lang w:eastAsia="de-DE"/>
        </w:rPr>
        <w:t>Persönliche Motivation:</w:t>
      </w:r>
    </w:p>
    <w:p w14:paraId="766BA84E" w14:textId="77777777" w:rsidR="00A51829" w:rsidRDefault="00A51829">
      <w:pPr>
        <w:tabs>
          <w:tab w:val="clear" w:pos="851"/>
        </w:tabs>
        <w:spacing w:after="0" w:line="240" w:lineRule="auto"/>
        <w:jc w:val="left"/>
        <w:rPr>
          <w:lang w:eastAsia="de-DE"/>
        </w:rPr>
      </w:pPr>
    </w:p>
    <w:p w14:paraId="5EE19A6A" w14:textId="6EC4D6D9" w:rsidR="00A51829" w:rsidRDefault="00A51829">
      <w:pPr>
        <w:tabs>
          <w:tab w:val="clear" w:pos="851"/>
        </w:tabs>
        <w:spacing w:after="0" w:line="240" w:lineRule="auto"/>
        <w:jc w:val="left"/>
        <w:rPr>
          <w:lang w:eastAsia="de-DE"/>
        </w:rPr>
      </w:pPr>
      <w:r>
        <w:rPr>
          <w:lang w:eastAsia="de-DE"/>
        </w:rPr>
        <w:t>Dies ist ein Projektthema was mich schon immer interessiert hat versuchen umzutzenen.. Dabei ging es vorallem darum, alles Eigenständig aufzubauen aufgrund der  bisherigen erfhahrungen und dem Wissen von dem Studiengang. Es wurde verzichtet nach ähnlichen Projekten nachzusehen und diese als Grundlage oder stütze zu nehmen. Eigene Ideen und vorgehensweise wurden zusammen mit ChatGPT umgesetzt und erst bei Problemen wurde geschaut was man dagegen machen kann.</w:t>
      </w:r>
      <w:r w:rsidR="0029655D">
        <w:rPr>
          <w:lang w:eastAsia="de-DE"/>
        </w:rPr>
        <w:t xml:space="preserve"> </w:t>
      </w:r>
    </w:p>
    <w:p w14:paraId="33D4C007" w14:textId="77777777" w:rsidR="006826EA" w:rsidRDefault="006826EA">
      <w:pPr>
        <w:tabs>
          <w:tab w:val="clear" w:pos="851"/>
        </w:tabs>
        <w:spacing w:after="0" w:line="240" w:lineRule="auto"/>
        <w:jc w:val="left"/>
        <w:rPr>
          <w:lang w:eastAsia="de-DE"/>
        </w:rPr>
      </w:pPr>
    </w:p>
    <w:p w14:paraId="10BAC506" w14:textId="77777777" w:rsidR="006826EA" w:rsidRDefault="006826EA">
      <w:pPr>
        <w:tabs>
          <w:tab w:val="clear" w:pos="851"/>
        </w:tabs>
        <w:spacing w:after="0" w:line="240" w:lineRule="auto"/>
        <w:jc w:val="left"/>
        <w:rPr>
          <w:lang w:eastAsia="de-DE"/>
        </w:rPr>
      </w:pPr>
    </w:p>
    <w:p w14:paraId="42C02D79" w14:textId="1EBB4109" w:rsidR="004C6662" w:rsidRPr="00DC6787" w:rsidRDefault="004C6662">
      <w:pPr>
        <w:tabs>
          <w:tab w:val="clear" w:pos="851"/>
        </w:tabs>
        <w:spacing w:after="0" w:line="240" w:lineRule="auto"/>
        <w:jc w:val="left"/>
        <w:rPr>
          <w:lang w:eastAsia="de-DE"/>
        </w:rPr>
      </w:pPr>
      <w:r w:rsidRPr="00DC6787">
        <w:rPr>
          <w:lang w:eastAsia="de-DE"/>
        </w:rPr>
        <w:br w:type="page"/>
      </w:r>
    </w:p>
    <w:p w14:paraId="78376ABB" w14:textId="77777777" w:rsidR="009257B6" w:rsidRPr="00DC6787" w:rsidRDefault="009257B6" w:rsidP="009257B6"/>
    <w:p w14:paraId="0733438D" w14:textId="5A37116D" w:rsidR="009257B6" w:rsidRPr="00222EC1" w:rsidRDefault="00ED58F2" w:rsidP="003E1585">
      <w:pPr>
        <w:pStyle w:val="Heading1"/>
        <w:rPr>
          <w:lang w:val="de-CH"/>
        </w:rPr>
      </w:pPr>
      <w:r w:rsidRPr="00DC6787">
        <w:rPr>
          <w:lang w:val="de-CH"/>
        </w:rPr>
        <w:t xml:space="preserve"> </w:t>
      </w:r>
      <w:bookmarkStart w:id="4" w:name="_Toc217920980"/>
      <w:r w:rsidR="00234E36" w:rsidRPr="00DC6787">
        <w:rPr>
          <w:lang w:val="de-CH"/>
        </w:rPr>
        <w:t>Ziele und Aufgabenstellung</w:t>
      </w:r>
      <w:bookmarkEnd w:id="4"/>
    </w:p>
    <w:p w14:paraId="72553183" w14:textId="2A0D0186" w:rsidR="00476CBD" w:rsidRPr="00DC6787" w:rsidRDefault="003E1585" w:rsidP="009257B6">
      <w:pPr>
        <w:pStyle w:val="Heading2"/>
        <w:rPr>
          <w:lang w:val="de-CH"/>
        </w:rPr>
      </w:pPr>
      <w:r w:rsidRPr="00DC6787">
        <w:rPr>
          <w:lang w:val="de-CH"/>
        </w:rPr>
        <w:t>Aufgabenstellung</w:t>
      </w:r>
    </w:p>
    <w:p w14:paraId="376BFB67" w14:textId="20EECC6E" w:rsidR="009257B6" w:rsidRPr="00DC6787" w:rsidRDefault="003E1585" w:rsidP="009257B6">
      <w:r w:rsidRPr="00DC6787">
        <w:t>Die Aufgabenstellung dieses Projektes ist das bearbeiten eines Realen Beispiels bezüglich den Einsatz von Künstlicher Intelligenz. Dabei müssen die geeignete Methoden gewählt werden und passend eingesetzt werden.</w:t>
      </w:r>
    </w:p>
    <w:p w14:paraId="5BD89F98" w14:textId="77777777" w:rsidR="003E1585" w:rsidRPr="00DC6787" w:rsidRDefault="003E1585" w:rsidP="009257B6"/>
    <w:p w14:paraId="38993C90" w14:textId="645D1E8D" w:rsidR="003E1585" w:rsidRPr="00DC6787" w:rsidRDefault="003E1585" w:rsidP="003E1585">
      <w:pPr>
        <w:pStyle w:val="Heading2"/>
        <w:rPr>
          <w:lang w:val="de-CH"/>
        </w:rPr>
      </w:pPr>
      <w:r w:rsidRPr="00DC6787">
        <w:rPr>
          <w:lang w:val="de-CH"/>
        </w:rPr>
        <w:t>Ziele</w:t>
      </w:r>
    </w:p>
    <w:p w14:paraId="75DB605D" w14:textId="4190A75F" w:rsidR="003E1585" w:rsidRPr="00DC6787" w:rsidRDefault="00FA0686" w:rsidP="009257B6">
      <w:r w:rsidRPr="00DC6787">
        <w:t>Die Ziele dieses Prokjektes lassen sich in drei Kategorien teilen. Es gibt die Modul Ziele, die Projektbezogene Ziele und die persönlichen Ziele.</w:t>
      </w:r>
    </w:p>
    <w:p w14:paraId="4F956333" w14:textId="77777777" w:rsidR="00FA0686" w:rsidRPr="00DC6787" w:rsidRDefault="00FA0686" w:rsidP="009257B6"/>
    <w:p w14:paraId="1FB57243" w14:textId="1FC3143F" w:rsidR="00FA0686" w:rsidRPr="00DC6787" w:rsidRDefault="00FA0686" w:rsidP="009257B6">
      <w:r w:rsidRPr="00DC6787">
        <w:t>Modul Ziele</w:t>
      </w:r>
    </w:p>
    <w:p w14:paraId="226D5289" w14:textId="477E022D" w:rsidR="00FA0686" w:rsidRPr="00DC6787" w:rsidRDefault="00FA0686" w:rsidP="007212CD">
      <w:pPr>
        <w:pStyle w:val="ListParagraph"/>
        <w:numPr>
          <w:ilvl w:val="0"/>
          <w:numId w:val="7"/>
        </w:numPr>
      </w:pPr>
      <w:r w:rsidRPr="00DC6787">
        <w:t>Anwendungssituation analysieren und geeignete Methoden auswählen</w:t>
      </w:r>
    </w:p>
    <w:p w14:paraId="0B7AC692" w14:textId="05DD61F9" w:rsidR="00FA0686" w:rsidRPr="00DC6787" w:rsidRDefault="00FA0686" w:rsidP="007212CD">
      <w:pPr>
        <w:pStyle w:val="ListParagraph"/>
        <w:numPr>
          <w:ilvl w:val="0"/>
          <w:numId w:val="7"/>
        </w:numPr>
      </w:pPr>
      <w:r w:rsidRPr="00DC6787">
        <w:t>Daten für maschinelle Lernen aufarbeiten</w:t>
      </w:r>
    </w:p>
    <w:p w14:paraId="070A193C" w14:textId="68925362" w:rsidR="00FA0686" w:rsidRPr="00DC6787" w:rsidRDefault="00FA0686" w:rsidP="007212CD">
      <w:pPr>
        <w:pStyle w:val="ListParagraph"/>
        <w:numPr>
          <w:ilvl w:val="0"/>
          <w:numId w:val="7"/>
        </w:numPr>
      </w:pPr>
      <w:r w:rsidRPr="00DC6787">
        <w:t>Wissen über die Anwendung geeignet Räpresentieren</w:t>
      </w:r>
    </w:p>
    <w:p w14:paraId="13AFE62D" w14:textId="7169840D" w:rsidR="00FA0686" w:rsidRPr="00DC6787" w:rsidRDefault="00FA0686" w:rsidP="007212CD">
      <w:pPr>
        <w:pStyle w:val="ListParagraph"/>
        <w:numPr>
          <w:ilvl w:val="0"/>
          <w:numId w:val="7"/>
        </w:numPr>
      </w:pPr>
      <w:r w:rsidRPr="00DC6787">
        <w:t>Methoden der symbolischen KI und maschnelles Lernen kombinieren</w:t>
      </w:r>
    </w:p>
    <w:p w14:paraId="34B4F42C" w14:textId="5C69D2D1" w:rsidR="00FA0686" w:rsidRPr="00DC6787" w:rsidRDefault="00FA0686" w:rsidP="007212CD">
      <w:pPr>
        <w:pStyle w:val="ListParagraph"/>
        <w:numPr>
          <w:ilvl w:val="0"/>
          <w:numId w:val="7"/>
        </w:numPr>
      </w:pPr>
      <w:r w:rsidRPr="00DC6787">
        <w:t>Ethische Überlegungen in die Anwendung von AI-Technologien einzubeziehen</w:t>
      </w:r>
    </w:p>
    <w:p w14:paraId="019891C3" w14:textId="0AB15763" w:rsidR="00FA0686" w:rsidRPr="00DC6787" w:rsidRDefault="00FA0686" w:rsidP="007212CD">
      <w:pPr>
        <w:pStyle w:val="ListParagraph"/>
        <w:numPr>
          <w:ilvl w:val="0"/>
          <w:numId w:val="7"/>
        </w:numPr>
      </w:pPr>
      <w:r w:rsidRPr="00DC6787">
        <w:t>Innovative Lösungen für die Zukungt zu gestalten</w:t>
      </w:r>
    </w:p>
    <w:p w14:paraId="353AB91C" w14:textId="64774FC0" w:rsidR="00FA0686" w:rsidRPr="00DC6787" w:rsidRDefault="00293FF7" w:rsidP="00FA0686">
      <w:r w:rsidRPr="00DC6787">
        <w:t>Projektbezogene Ziele</w:t>
      </w:r>
    </w:p>
    <w:p w14:paraId="6075CF63" w14:textId="4922EF27" w:rsidR="00293FF7" w:rsidRPr="00DC6787" w:rsidRDefault="00293FF7" w:rsidP="007212CD">
      <w:pPr>
        <w:pStyle w:val="ListParagraph"/>
        <w:numPr>
          <w:ilvl w:val="0"/>
          <w:numId w:val="8"/>
        </w:numPr>
      </w:pPr>
      <w:r w:rsidRPr="00DC6787">
        <w:t>Historische Eur/USD kursdaten zu beschaffen</w:t>
      </w:r>
    </w:p>
    <w:p w14:paraId="0929978B" w14:textId="281353CD" w:rsidR="00293FF7" w:rsidRPr="00DC6787" w:rsidRDefault="00293FF7" w:rsidP="007212CD">
      <w:pPr>
        <w:pStyle w:val="ListParagraph"/>
        <w:numPr>
          <w:ilvl w:val="0"/>
          <w:numId w:val="8"/>
        </w:numPr>
      </w:pPr>
      <w:r w:rsidRPr="00DC6787">
        <w:t>Geeignetes Labeling definieren</w:t>
      </w:r>
    </w:p>
    <w:p w14:paraId="2A94BE4F" w14:textId="2763537F" w:rsidR="00293FF7" w:rsidRPr="00DC6787" w:rsidRDefault="00293FF7" w:rsidP="007212CD">
      <w:pPr>
        <w:pStyle w:val="ListParagraph"/>
        <w:numPr>
          <w:ilvl w:val="0"/>
          <w:numId w:val="8"/>
        </w:numPr>
      </w:pPr>
      <w:r w:rsidRPr="00DC6787">
        <w:t>Feature Engineering umsetzten</w:t>
      </w:r>
    </w:p>
    <w:p w14:paraId="79F7BC27" w14:textId="16D4666E" w:rsidR="00293FF7" w:rsidRPr="00DC6787" w:rsidRDefault="00293FF7" w:rsidP="007212CD">
      <w:pPr>
        <w:pStyle w:val="ListParagraph"/>
        <w:numPr>
          <w:ilvl w:val="0"/>
          <w:numId w:val="8"/>
        </w:numPr>
      </w:pPr>
      <w:r w:rsidRPr="00DC6787">
        <w:t>Ein Modell zu trainieren, welches in der Lage ist signifikante Bewegungen vorherzusagen mit subsymbolischer KI</w:t>
      </w:r>
    </w:p>
    <w:p w14:paraId="42889E53" w14:textId="7A76B0FD" w:rsidR="00293FF7" w:rsidRPr="00DC6787" w:rsidRDefault="00293FF7" w:rsidP="007212CD">
      <w:pPr>
        <w:pStyle w:val="ListParagraph"/>
        <w:numPr>
          <w:ilvl w:val="0"/>
          <w:numId w:val="8"/>
        </w:numPr>
      </w:pPr>
      <w:r w:rsidRPr="00DC6787">
        <w:t>Symbolische KI einsetzen für das Risikomanagement und einen Hybriden Einsatz</w:t>
      </w:r>
    </w:p>
    <w:p w14:paraId="73F37038" w14:textId="32ADCB8B" w:rsidR="00293FF7" w:rsidRPr="00DC6787" w:rsidRDefault="00293FF7" w:rsidP="007212CD">
      <w:pPr>
        <w:pStyle w:val="ListParagraph"/>
        <w:numPr>
          <w:ilvl w:val="0"/>
          <w:numId w:val="8"/>
        </w:numPr>
      </w:pPr>
      <w:r w:rsidRPr="00DC6787">
        <w:t>Evaluierung der Ergebnisse</w:t>
      </w:r>
    </w:p>
    <w:p w14:paraId="69E70196" w14:textId="73D118BF" w:rsidR="00293FF7" w:rsidRPr="00DC6787" w:rsidRDefault="00293FF7" w:rsidP="007212CD">
      <w:pPr>
        <w:pStyle w:val="ListParagraph"/>
        <w:numPr>
          <w:ilvl w:val="0"/>
          <w:numId w:val="8"/>
        </w:numPr>
      </w:pPr>
      <w:r w:rsidRPr="00DC6787">
        <w:lastRenderedPageBreak/>
        <w:t>Persönliche Nutzung umsetzen</w:t>
      </w:r>
    </w:p>
    <w:p w14:paraId="1D5E32A9" w14:textId="58C1990B" w:rsidR="00293FF7" w:rsidRPr="00DC6787" w:rsidRDefault="00293FF7" w:rsidP="00293FF7">
      <w:r w:rsidRPr="00DC6787">
        <w:t>Persönliche Ziele</w:t>
      </w:r>
    </w:p>
    <w:p w14:paraId="0796C4A7" w14:textId="1BA3D13C" w:rsidR="00293FF7" w:rsidRPr="00DC6787" w:rsidRDefault="00293FF7" w:rsidP="007212CD">
      <w:pPr>
        <w:pStyle w:val="ListParagraph"/>
        <w:numPr>
          <w:ilvl w:val="0"/>
          <w:numId w:val="9"/>
        </w:numPr>
      </w:pPr>
      <w:r w:rsidRPr="00DC6787">
        <w:t>Python für das Projekt verwenden um die Sprache besser kennenzulernen</w:t>
      </w:r>
    </w:p>
    <w:p w14:paraId="3BA75DE9" w14:textId="3F10B7DF" w:rsidR="00293FF7" w:rsidRPr="00DC6787" w:rsidRDefault="00293FF7" w:rsidP="007212CD">
      <w:pPr>
        <w:pStyle w:val="ListParagraph"/>
        <w:numPr>
          <w:ilvl w:val="0"/>
          <w:numId w:val="9"/>
        </w:numPr>
      </w:pPr>
      <w:r w:rsidRPr="00DC6787">
        <w:t>Erfahrungen Sammlen zur Umsetzung eines Selbststädiges Projektes</w:t>
      </w:r>
    </w:p>
    <w:p w14:paraId="6F6CA0DF" w14:textId="0739A002" w:rsidR="00293FF7" w:rsidRPr="00DC6787" w:rsidRDefault="00293FF7" w:rsidP="007212CD">
      <w:pPr>
        <w:pStyle w:val="ListParagraph"/>
        <w:numPr>
          <w:ilvl w:val="0"/>
          <w:numId w:val="9"/>
        </w:numPr>
      </w:pPr>
      <w:r w:rsidRPr="00DC6787">
        <w:t xml:space="preserve">Kenntnisse über </w:t>
      </w:r>
      <w:r w:rsidR="00A576C6" w:rsidRPr="00DC6787">
        <w:t>das maschinelle Lernen aneignen</w:t>
      </w:r>
    </w:p>
    <w:p w14:paraId="24B6D713" w14:textId="77777777" w:rsidR="00FA0686" w:rsidRPr="00DC6787" w:rsidRDefault="00FA0686" w:rsidP="009257B6"/>
    <w:p w14:paraId="7A665EB6" w14:textId="0D03074D" w:rsidR="009257B6" w:rsidRPr="00DC6787" w:rsidRDefault="009257B6">
      <w:pPr>
        <w:tabs>
          <w:tab w:val="clear" w:pos="851"/>
        </w:tabs>
        <w:spacing w:after="0" w:line="240" w:lineRule="auto"/>
        <w:jc w:val="left"/>
      </w:pPr>
      <w:r w:rsidRPr="00DC6787">
        <w:br w:type="page"/>
      </w:r>
    </w:p>
    <w:p w14:paraId="483BBBC9" w14:textId="77777777" w:rsidR="009257B6" w:rsidRPr="00DC6787" w:rsidRDefault="009257B6" w:rsidP="009257B6"/>
    <w:p w14:paraId="4542111E" w14:textId="53D6F8CE" w:rsidR="002A40BA" w:rsidRPr="00DC6787" w:rsidRDefault="007415DB" w:rsidP="009257B6">
      <w:pPr>
        <w:pStyle w:val="Heading1"/>
        <w:rPr>
          <w:lang w:val="de-CH"/>
        </w:rPr>
      </w:pPr>
      <w:bookmarkStart w:id="5" w:name="_Toc217920983"/>
      <w:r w:rsidRPr="00DC6787">
        <w:rPr>
          <w:lang w:val="de-CH"/>
        </w:rPr>
        <w:t>Theorie</w:t>
      </w:r>
      <w:bookmarkEnd w:id="5"/>
    </w:p>
    <w:p w14:paraId="61712D5F" w14:textId="77777777" w:rsidR="009257B6" w:rsidRPr="00DC6787" w:rsidRDefault="009257B6" w:rsidP="009257B6">
      <w:r w:rsidRPr="00DC6787">
        <w:t>Hier einige Beispiele für Abbildungen und Tabellen</w:t>
      </w:r>
    </w:p>
    <w:p w14:paraId="4DE67006" w14:textId="77777777" w:rsidR="009257B6" w:rsidRPr="00DC6787" w:rsidRDefault="009257B6" w:rsidP="009257B6">
      <w:pPr>
        <w:keepNext/>
      </w:pPr>
      <w:r w:rsidRPr="00DC6787">
        <w:rPr>
          <w:noProof/>
          <w:lang w:eastAsia="de-CH"/>
        </w:rPr>
        <w:drawing>
          <wp:inline distT="0" distB="0" distL="0" distR="0" wp14:anchorId="50403350" wp14:editId="49FD7521">
            <wp:extent cx="5612130" cy="2028093"/>
            <wp:effectExtent l="25400" t="0" r="1270" b="0"/>
            <wp:docPr id="3"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company&#10;&#10;Description automatically generated with medium confidence"/>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5612130" cy="2028093"/>
                    </a:xfrm>
                    <a:prstGeom prst="rect">
                      <a:avLst/>
                    </a:prstGeom>
                    <a:noFill/>
                    <a:ln w="9525">
                      <a:noFill/>
                      <a:miter lim="800000"/>
                      <a:headEnd/>
                      <a:tailEnd/>
                    </a:ln>
                  </pic:spPr>
                </pic:pic>
              </a:graphicData>
            </a:graphic>
          </wp:inline>
        </w:drawing>
      </w:r>
    </w:p>
    <w:p w14:paraId="1C648035" w14:textId="77777777" w:rsidR="009257B6" w:rsidRPr="00DC6787" w:rsidRDefault="009257B6" w:rsidP="009257B6">
      <w:pPr>
        <w:pStyle w:val="Caption"/>
      </w:pPr>
      <w:bookmarkStart w:id="6" w:name="_Toc162958231"/>
      <w:bookmarkStart w:id="7" w:name="_Toc163132772"/>
      <w:bookmarkStart w:id="8" w:name="_Toc163132829"/>
      <w:r w:rsidRPr="00DC6787">
        <w:t xml:space="preserve">Abbildung </w:t>
      </w:r>
      <w:r w:rsidRPr="00DC6787">
        <w:fldChar w:fldCharType="begin"/>
      </w:r>
      <w:r w:rsidRPr="00DC6787">
        <w:instrText xml:space="preserve"> SEQ Abbildung \* ARABIC </w:instrText>
      </w:r>
      <w:r w:rsidRPr="00DC6787">
        <w:fldChar w:fldCharType="separate"/>
      </w:r>
      <w:r w:rsidRPr="00DC6787">
        <w:t>1</w:t>
      </w:r>
      <w:r w:rsidRPr="00DC6787">
        <w:fldChar w:fldCharType="end"/>
      </w:r>
      <w:r w:rsidRPr="00DC6787">
        <w:t>: Mindmap</w:t>
      </w:r>
      <w:bookmarkEnd w:id="6"/>
      <w:bookmarkEnd w:id="7"/>
      <w:bookmarkEnd w:id="8"/>
    </w:p>
    <w:p w14:paraId="5697258E" w14:textId="77777777" w:rsidR="009257B6" w:rsidRPr="00DC6787" w:rsidRDefault="009257B6" w:rsidP="009257B6">
      <w:pPr>
        <w:pStyle w:val="Caption"/>
        <w:jc w:val="left"/>
      </w:pPr>
      <w:bookmarkStart w:id="9" w:name="_Toc331716484"/>
      <w:bookmarkStart w:id="10" w:name="_Toc162958276"/>
      <w:bookmarkStart w:id="11" w:name="_Toc163132807"/>
      <w:r w:rsidRPr="00DC6787">
        <w:t xml:space="preserve">Tabelle </w:t>
      </w:r>
      <w:r w:rsidRPr="00DC6787">
        <w:fldChar w:fldCharType="begin"/>
      </w:r>
      <w:r w:rsidRPr="00DC6787">
        <w:instrText xml:space="preserve"> SEQ Tabelle \* ARABIC </w:instrText>
      </w:r>
      <w:r w:rsidRPr="00DC6787">
        <w:fldChar w:fldCharType="separate"/>
      </w:r>
      <w:r w:rsidRPr="00DC6787">
        <w:t>1</w:t>
      </w:r>
      <w:r w:rsidRPr="00DC6787">
        <w:fldChar w:fldCharType="end"/>
      </w:r>
      <w:r w:rsidRPr="00DC6787">
        <w:t xml:space="preserve">: </w:t>
      </w:r>
      <w:bookmarkEnd w:id="9"/>
      <w:r w:rsidRPr="00DC6787">
        <w:t>Vorteile und Nachteile</w:t>
      </w:r>
      <w:bookmarkEnd w:id="10"/>
      <w:bookmarkEnd w:id="11"/>
      <w:r w:rsidRPr="00DC6787">
        <w:t xml:space="preserve"> </w:t>
      </w:r>
    </w:p>
    <w:tbl>
      <w:tblPr>
        <w:tblW w:w="5000" w:type="pct"/>
        <w:shd w:val="clear" w:color="auto" w:fill="FFFFFF"/>
        <w:tblLook w:val="0000" w:firstRow="0" w:lastRow="0" w:firstColumn="0" w:lastColumn="0" w:noHBand="0" w:noVBand="0"/>
      </w:tblPr>
      <w:tblGrid>
        <w:gridCol w:w="4756"/>
        <w:gridCol w:w="4872"/>
      </w:tblGrid>
      <w:tr w:rsidR="009257B6" w:rsidRPr="00DC6787" w14:paraId="4A3B7D7C" w14:textId="77777777" w:rsidTr="00AB70BA">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vAlign w:val="center"/>
          </w:tcPr>
          <w:p w14:paraId="7F888A2E" w14:textId="77777777" w:rsidR="009257B6" w:rsidRPr="00DC6787" w:rsidRDefault="009257B6" w:rsidP="00AB70BA">
            <w:pPr>
              <w:pStyle w:val="Table-Head"/>
              <w:spacing w:after="48"/>
              <w:rPr>
                <w:lang w:val="de-CH"/>
              </w:rPr>
            </w:pPr>
            <w:r w:rsidRPr="00DC6787">
              <w:rPr>
                <w:lang w:val="de-CH"/>
              </w:rPr>
              <w:t>Vorteile</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vAlign w:val="center"/>
          </w:tcPr>
          <w:p w14:paraId="3429FF7F" w14:textId="77777777" w:rsidR="009257B6" w:rsidRPr="00DC6787" w:rsidRDefault="009257B6" w:rsidP="00AB70BA">
            <w:pPr>
              <w:pStyle w:val="Table-Head"/>
              <w:spacing w:after="48"/>
              <w:rPr>
                <w:lang w:val="de-CH"/>
              </w:rPr>
            </w:pPr>
            <w:r w:rsidRPr="00DC6787">
              <w:rPr>
                <w:lang w:val="de-CH"/>
              </w:rPr>
              <w:t>Nachteile</w:t>
            </w:r>
          </w:p>
        </w:tc>
      </w:tr>
      <w:tr w:rsidR="009257B6" w:rsidRPr="00DC6787" w14:paraId="5178D035" w14:textId="77777777" w:rsidTr="00AB70BA">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6749C96C" w14:textId="77777777" w:rsidR="009257B6" w:rsidRPr="00DC6787" w:rsidRDefault="009257B6" w:rsidP="00AB70BA">
            <w:pPr>
              <w:pStyle w:val="TableText0"/>
              <w:rPr>
                <w:lang w:val="de-CH"/>
              </w:rPr>
            </w:pPr>
            <w:r w:rsidRPr="00DC6787">
              <w:rPr>
                <w:lang w:val="de-CH"/>
              </w:rPr>
              <w:t>…</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14C12A19" w14:textId="77777777" w:rsidR="009257B6" w:rsidRPr="00DC6787" w:rsidRDefault="009257B6" w:rsidP="00AB70BA">
            <w:pPr>
              <w:pStyle w:val="TableText0"/>
              <w:rPr>
                <w:lang w:val="de-CH"/>
              </w:rPr>
            </w:pPr>
            <w:r w:rsidRPr="00DC6787">
              <w:rPr>
                <w:lang w:val="de-CH"/>
              </w:rPr>
              <w:t>…</w:t>
            </w:r>
          </w:p>
        </w:tc>
      </w:tr>
      <w:tr w:rsidR="009257B6" w:rsidRPr="00DC6787" w14:paraId="01751538" w14:textId="77777777" w:rsidTr="00AB70BA">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22D853E7" w14:textId="77777777" w:rsidR="009257B6" w:rsidRPr="00DC6787" w:rsidRDefault="009257B6" w:rsidP="00AB70BA">
            <w:pPr>
              <w:pStyle w:val="TableText0"/>
              <w:rPr>
                <w:lang w:val="de-CH"/>
              </w:rPr>
            </w:pPr>
            <w:r w:rsidRPr="00DC6787">
              <w:rPr>
                <w:lang w:val="de-CH"/>
              </w:rPr>
              <w:t>…</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601785CE" w14:textId="77777777" w:rsidR="009257B6" w:rsidRPr="00DC6787" w:rsidRDefault="009257B6" w:rsidP="00AB70BA">
            <w:pPr>
              <w:pStyle w:val="TableText0"/>
              <w:rPr>
                <w:lang w:val="de-CH"/>
              </w:rPr>
            </w:pPr>
            <w:r w:rsidRPr="00DC6787">
              <w:rPr>
                <w:lang w:val="de-CH"/>
              </w:rPr>
              <w:t>…</w:t>
            </w:r>
          </w:p>
        </w:tc>
      </w:tr>
      <w:tr w:rsidR="009257B6" w:rsidRPr="00DC6787" w14:paraId="5E84DEB3" w14:textId="77777777" w:rsidTr="00AB70BA">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03BBAF9B" w14:textId="77777777" w:rsidR="009257B6" w:rsidRPr="00DC6787" w:rsidRDefault="009257B6" w:rsidP="00AB70BA">
            <w:pPr>
              <w:pStyle w:val="TableText0"/>
              <w:rPr>
                <w:lang w:val="de-CH"/>
              </w:rPr>
            </w:pPr>
            <w:r w:rsidRPr="00DC6787">
              <w:rPr>
                <w:lang w:val="de-CH"/>
              </w:rPr>
              <w:t>…</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524C91DE" w14:textId="77777777" w:rsidR="009257B6" w:rsidRPr="00DC6787" w:rsidRDefault="009257B6" w:rsidP="00AB70BA">
            <w:pPr>
              <w:pStyle w:val="TableText0"/>
              <w:rPr>
                <w:lang w:val="de-CH"/>
              </w:rPr>
            </w:pPr>
            <w:r w:rsidRPr="00DC6787">
              <w:rPr>
                <w:lang w:val="de-CH"/>
              </w:rPr>
              <w:t>…</w:t>
            </w:r>
          </w:p>
        </w:tc>
      </w:tr>
    </w:tbl>
    <w:p w14:paraId="2A606CF1" w14:textId="77777777" w:rsidR="009257B6" w:rsidRPr="00DC6787" w:rsidRDefault="009257B6" w:rsidP="009257B6"/>
    <w:p w14:paraId="411DE0F6" w14:textId="77777777" w:rsidR="002213E4" w:rsidRPr="00DC6787" w:rsidRDefault="002213E4" w:rsidP="002213E4">
      <w:pPr>
        <w:rPr>
          <w:lang w:eastAsia="de-DE"/>
        </w:rPr>
      </w:pPr>
    </w:p>
    <w:p w14:paraId="79C85D4F" w14:textId="557FE330" w:rsidR="009257B6" w:rsidRPr="00DC6787" w:rsidRDefault="009257B6">
      <w:pPr>
        <w:tabs>
          <w:tab w:val="clear" w:pos="851"/>
        </w:tabs>
        <w:spacing w:after="0" w:line="240" w:lineRule="auto"/>
        <w:jc w:val="left"/>
        <w:rPr>
          <w:lang w:eastAsia="de-DE"/>
        </w:rPr>
      </w:pPr>
      <w:r w:rsidRPr="00DC6787">
        <w:rPr>
          <w:lang w:eastAsia="de-DE"/>
        </w:rPr>
        <w:br w:type="page"/>
      </w:r>
    </w:p>
    <w:p w14:paraId="5C3EFF37" w14:textId="77777777" w:rsidR="009257B6" w:rsidRPr="00DC6787" w:rsidRDefault="009257B6" w:rsidP="002213E4">
      <w:pPr>
        <w:rPr>
          <w:lang w:eastAsia="de-DE"/>
        </w:rPr>
      </w:pPr>
    </w:p>
    <w:p w14:paraId="263B831A" w14:textId="161ED472" w:rsidR="009257B6" w:rsidRPr="00DC6787" w:rsidRDefault="007415DB" w:rsidP="009257B6">
      <w:pPr>
        <w:pStyle w:val="Heading1"/>
        <w:rPr>
          <w:lang w:val="de-CH"/>
        </w:rPr>
      </w:pPr>
      <w:bookmarkStart w:id="12" w:name="_Toc217920984"/>
      <w:r w:rsidRPr="00DC6787">
        <w:rPr>
          <w:lang w:val="de-CH"/>
        </w:rPr>
        <w:t>Methodik, Vorgehensweise und Prozeduren</w:t>
      </w:r>
      <w:bookmarkEnd w:id="12"/>
    </w:p>
    <w:p w14:paraId="21A63149" w14:textId="4A9E093A" w:rsidR="00302553" w:rsidRPr="00DC6787" w:rsidRDefault="00CD5FE6" w:rsidP="00CD5FE6">
      <w:pPr>
        <w:rPr>
          <w:lang w:eastAsia="de-DE"/>
        </w:rPr>
      </w:pPr>
      <w:r w:rsidRPr="00DC6787">
        <w:rPr>
          <w:lang w:eastAsia="de-DE"/>
        </w:rPr>
        <w:t>Jegliches vorgehen wurde selbst konzeptiert. Die Ideen und was gemacht werden könnte und wie etwas umgesetzt werden kann wurden selbst erarbeitet und mit Hilfe von ChatGPT verbessert, bestätigt oder feedback eingeholt wie man es anderst machen könnte. Es wurde bewusst darauf verzichtet, bestehende ähnliche bereits existierende Projekte als vorlage zu verwenden, um die eigene Fehler zu begehen und die Learnings daraus zu ziehen.</w:t>
      </w:r>
      <w:r w:rsidR="003E28F3" w:rsidRPr="00DC6787">
        <w:rPr>
          <w:lang w:eastAsia="de-DE"/>
        </w:rPr>
        <w:t xml:space="preserve"> </w:t>
      </w:r>
    </w:p>
    <w:p w14:paraId="4E2D3041" w14:textId="5FE3A853" w:rsidR="00F10734" w:rsidRPr="00DC6787" w:rsidRDefault="00CD5FE6" w:rsidP="00CD5FE6">
      <w:pPr>
        <w:pStyle w:val="Heading2"/>
        <w:rPr>
          <w:lang w:val="de-CH"/>
        </w:rPr>
      </w:pPr>
      <w:r w:rsidRPr="00DC6787">
        <w:rPr>
          <w:lang w:val="de-CH"/>
        </w:rPr>
        <w:t>Projektverlauf</w:t>
      </w:r>
    </w:p>
    <w:p w14:paraId="1F681D01" w14:textId="4251931A" w:rsidR="00CD5FE6" w:rsidRPr="00DC6787" w:rsidRDefault="00CD5FE6" w:rsidP="00F10734">
      <w:pPr>
        <w:rPr>
          <w:lang w:eastAsia="de-DE"/>
        </w:rPr>
      </w:pPr>
      <w:r w:rsidRPr="00DC6787">
        <w:rPr>
          <w:lang w:eastAsia="de-DE"/>
        </w:rPr>
        <w:t>Für die Umset</w:t>
      </w:r>
      <w:r w:rsidR="003E28F3" w:rsidRPr="00DC6787">
        <w:rPr>
          <w:lang w:eastAsia="de-DE"/>
        </w:rPr>
        <w:t>z</w:t>
      </w:r>
      <w:r w:rsidRPr="00DC6787">
        <w:rPr>
          <w:lang w:eastAsia="de-DE"/>
        </w:rPr>
        <w:t xml:space="preserve">ung des Projektes wurde das </w:t>
      </w:r>
      <w:commentRangeStart w:id="13"/>
      <w:r w:rsidRPr="00DC6787">
        <w:rPr>
          <w:lang w:eastAsia="de-DE"/>
        </w:rPr>
        <w:t xml:space="preserve">CRISP DM </w:t>
      </w:r>
      <w:commentRangeEnd w:id="13"/>
      <w:r w:rsidRPr="00DC6787">
        <w:rPr>
          <w:rStyle w:val="CommentReference"/>
        </w:rPr>
        <w:commentReference w:id="13"/>
      </w:r>
      <w:r w:rsidRPr="00DC6787">
        <w:rPr>
          <w:lang w:eastAsia="de-DE"/>
        </w:rPr>
        <w:t>veerfahren als vorbild genommen.</w:t>
      </w:r>
      <w:r w:rsidR="00950CD8" w:rsidRPr="00DC6787">
        <w:rPr>
          <w:lang w:eastAsia="de-DE"/>
        </w:rPr>
        <w:t xml:space="preserve"> Zuerst wurde eine stabile Pipline gebaut um die Kursdaten sowie die Nachrichten zu laden.  </w:t>
      </w:r>
      <w:r w:rsidR="00302553" w:rsidRPr="00DC6787">
        <w:rPr>
          <w:lang w:eastAsia="de-DE"/>
        </w:rPr>
        <w:t xml:space="preserve">Danach wurden die Daten aufarbeitet </w:t>
      </w:r>
      <w:r w:rsidR="00950CD8" w:rsidRPr="00DC6787">
        <w:rPr>
          <w:lang w:eastAsia="de-DE"/>
        </w:rPr>
        <w:t>durch Labeling und Freautre engineering und anschliessend fand das Modell Training und die Evaluierung in Form von Experimenten statt. Das Vorgehen war iterativ denn nach der Evaluierung musste die Daten Aufarbeitung sowie das Modelltraining wieder angepasst werden und der Vorgang wiederholte sich. Zuletzt wurde die symbolische KI für das Risikomanagement als Ertweiterung integriert.</w:t>
      </w:r>
    </w:p>
    <w:p w14:paraId="63331444" w14:textId="312B5597" w:rsidR="00950CD8" w:rsidRPr="00DC6787" w:rsidRDefault="00950CD8" w:rsidP="00F10734">
      <w:pPr>
        <w:rPr>
          <w:lang w:eastAsia="de-DE"/>
        </w:rPr>
      </w:pPr>
      <w:r w:rsidRPr="00DC6787">
        <w:rPr>
          <w:lang w:eastAsia="de-DE"/>
        </w:rPr>
        <w:t>Grob lassen sich die Phasen wie folgt einteilen</w:t>
      </w:r>
    </w:p>
    <w:p w14:paraId="5AF37F0B" w14:textId="18C141BF" w:rsidR="0073433C" w:rsidRPr="00DC6787" w:rsidRDefault="0073433C" w:rsidP="007212CD">
      <w:pPr>
        <w:pStyle w:val="ListParagraph"/>
        <w:numPr>
          <w:ilvl w:val="0"/>
          <w:numId w:val="10"/>
        </w:numPr>
        <w:rPr>
          <w:lang w:eastAsia="de-DE"/>
        </w:rPr>
      </w:pPr>
      <w:r w:rsidRPr="00DC6787">
        <w:rPr>
          <w:lang w:eastAsia="de-DE"/>
        </w:rPr>
        <w:t>Phase 1: Projektstruktur vorbereiten</w:t>
      </w:r>
    </w:p>
    <w:p w14:paraId="38415A6F" w14:textId="0B91477D" w:rsidR="0073433C" w:rsidRPr="00DC6787" w:rsidRDefault="0073433C" w:rsidP="007212CD">
      <w:pPr>
        <w:pStyle w:val="ListParagraph"/>
        <w:numPr>
          <w:ilvl w:val="0"/>
          <w:numId w:val="10"/>
        </w:numPr>
        <w:rPr>
          <w:lang w:eastAsia="de-DE"/>
        </w:rPr>
      </w:pPr>
      <w:r w:rsidRPr="00DC6787">
        <w:rPr>
          <w:lang w:eastAsia="de-DE"/>
        </w:rPr>
        <w:t>Phase 2: EUR/USD Kursdaten (Yahoo Finance, EODHD) und Finanznachrichten l(EODHD) laden</w:t>
      </w:r>
    </w:p>
    <w:p w14:paraId="482FB136" w14:textId="75E2A661" w:rsidR="0073433C" w:rsidRPr="00DC6787" w:rsidRDefault="0073433C" w:rsidP="007212CD">
      <w:pPr>
        <w:pStyle w:val="ListParagraph"/>
        <w:numPr>
          <w:ilvl w:val="0"/>
          <w:numId w:val="10"/>
        </w:numPr>
        <w:rPr>
          <w:lang w:eastAsia="de-DE"/>
        </w:rPr>
      </w:pPr>
      <w:r w:rsidRPr="00DC6787">
        <w:rPr>
          <w:lang w:eastAsia="de-DE"/>
        </w:rPr>
        <w:t>Phase 3: Labeling und Feaure Engineering</w:t>
      </w:r>
    </w:p>
    <w:p w14:paraId="49107BA4" w14:textId="04E6E620" w:rsidR="0073433C" w:rsidRPr="00DC6787" w:rsidRDefault="0073433C" w:rsidP="007212CD">
      <w:pPr>
        <w:pStyle w:val="ListParagraph"/>
        <w:numPr>
          <w:ilvl w:val="0"/>
          <w:numId w:val="10"/>
        </w:numPr>
        <w:rPr>
          <w:lang w:eastAsia="de-DE"/>
        </w:rPr>
      </w:pPr>
      <w:r w:rsidRPr="00DC6787">
        <w:rPr>
          <w:lang w:eastAsia="de-DE"/>
        </w:rPr>
        <w:t>Phase 4: Experimente und Analyse der Ergebnisse (EXP_ID,JSON/CSV/PDF)</w:t>
      </w:r>
    </w:p>
    <w:p w14:paraId="274F8B87" w14:textId="72F0B74C" w:rsidR="0073433C" w:rsidRPr="00DC6787" w:rsidRDefault="0073433C" w:rsidP="007212CD">
      <w:pPr>
        <w:pStyle w:val="ListParagraph"/>
        <w:numPr>
          <w:ilvl w:val="0"/>
          <w:numId w:val="10"/>
        </w:numPr>
        <w:rPr>
          <w:lang w:eastAsia="de-DE"/>
        </w:rPr>
      </w:pPr>
      <w:r w:rsidRPr="00DC6787">
        <w:rPr>
          <w:lang w:eastAsia="de-DE"/>
        </w:rPr>
        <w:t>Phase 5: MT5 Integration (D1 und H1)</w:t>
      </w:r>
    </w:p>
    <w:p w14:paraId="0A295C3C" w14:textId="05745CF9" w:rsidR="0073433C" w:rsidRDefault="0073433C" w:rsidP="007212CD">
      <w:pPr>
        <w:pStyle w:val="ListParagraph"/>
        <w:numPr>
          <w:ilvl w:val="0"/>
          <w:numId w:val="10"/>
        </w:numPr>
        <w:rPr>
          <w:lang w:eastAsia="de-DE"/>
        </w:rPr>
      </w:pPr>
      <w:r w:rsidRPr="00DC6787">
        <w:rPr>
          <w:lang w:eastAsia="de-DE"/>
        </w:rPr>
        <w:t>Phase 6: Symbolische KI (Fuzzy)</w:t>
      </w:r>
    </w:p>
    <w:p w14:paraId="1787FFA4" w14:textId="77777777" w:rsidR="00DE0FA8" w:rsidRPr="00DE0FA8" w:rsidRDefault="00DE0FA8" w:rsidP="007212CD">
      <w:pPr>
        <w:numPr>
          <w:ilvl w:val="0"/>
          <w:numId w:val="6"/>
        </w:numPr>
        <w:tabs>
          <w:tab w:val="clear" w:pos="432"/>
          <w:tab w:val="num" w:pos="360"/>
        </w:tabs>
        <w:rPr>
          <w:b/>
          <w:bCs/>
          <w:lang w:val="en-CH" w:eastAsia="de-DE"/>
        </w:rPr>
      </w:pPr>
      <w:r w:rsidRPr="00DE0FA8">
        <w:rPr>
          <w:b/>
          <w:bCs/>
          <w:lang w:val="en-CH" w:eastAsia="de-DE"/>
        </w:rPr>
        <w:t>Projektverlauf (kurz, aus Git</w:t>
      </w:r>
      <w:r w:rsidRPr="00DE0FA8">
        <w:rPr>
          <w:b/>
          <w:bCs/>
          <w:lang w:val="en-CH" w:eastAsia="de-DE"/>
        </w:rPr>
        <w:noBreakHyphen/>
        <w:t>Historie)</w:t>
      </w:r>
    </w:p>
    <w:p w14:paraId="57670660" w14:textId="77777777" w:rsidR="00DE0FA8" w:rsidRPr="00DE0FA8" w:rsidRDefault="00DE0FA8" w:rsidP="00DE0FA8">
      <w:pPr>
        <w:rPr>
          <w:lang w:val="en-CH" w:eastAsia="de-DE"/>
        </w:rPr>
      </w:pPr>
      <w:r w:rsidRPr="00DE0FA8">
        <w:rPr>
          <w:lang w:val="en-CH" w:eastAsia="de-DE"/>
        </w:rPr>
        <w:t>Die Entwicklung ist im Repo nachvollziehbar, weil alle Schritte commit</w:t>
      </w:r>
      <w:r w:rsidRPr="00DE0FA8">
        <w:rPr>
          <w:lang w:val="en-CH" w:eastAsia="de-DE"/>
        </w:rPr>
        <w:noBreakHyphen/>
        <w:t>basiert dokumentiert sind.</w:t>
      </w:r>
    </w:p>
    <w:p w14:paraId="266C7BE0" w14:textId="77777777" w:rsidR="00DE0FA8" w:rsidRPr="00DE0FA8" w:rsidRDefault="00DE0FA8" w:rsidP="007212CD">
      <w:pPr>
        <w:numPr>
          <w:ilvl w:val="0"/>
          <w:numId w:val="41"/>
        </w:numPr>
        <w:rPr>
          <w:lang w:val="en-CH" w:eastAsia="de-DE"/>
        </w:rPr>
      </w:pPr>
      <w:r w:rsidRPr="00DE0FA8">
        <w:rPr>
          <w:lang w:val="en-CH" w:eastAsia="de-DE"/>
        </w:rPr>
        <w:t>Phase 1 (Setup, Datenbeschaffung): erste Pipeline für Yahoo</w:t>
      </w:r>
      <w:r w:rsidRPr="00DE0FA8">
        <w:rPr>
          <w:lang w:val="en-CH" w:eastAsia="de-DE"/>
        </w:rPr>
        <w:noBreakHyphen/>
        <w:t>Daten (src/data/load_finance.py, config/symbols.yaml)</w:t>
      </w:r>
    </w:p>
    <w:p w14:paraId="2AD9028A" w14:textId="77777777" w:rsidR="00DE0FA8" w:rsidRPr="00DE0FA8" w:rsidRDefault="00DE0FA8" w:rsidP="007212CD">
      <w:pPr>
        <w:numPr>
          <w:ilvl w:val="0"/>
          <w:numId w:val="41"/>
        </w:numPr>
        <w:rPr>
          <w:lang w:val="en-CH" w:eastAsia="de-DE"/>
        </w:rPr>
      </w:pPr>
      <w:r w:rsidRPr="00DE0FA8">
        <w:rPr>
          <w:lang w:val="en-CH" w:eastAsia="de-DE"/>
        </w:rPr>
        <w:lastRenderedPageBreak/>
        <w:t>Phase 2 (Labeling + erstes Two</w:t>
      </w:r>
      <w:r w:rsidRPr="00DE0FA8">
        <w:rPr>
          <w:lang w:val="en-CH" w:eastAsia="de-DE"/>
        </w:rPr>
        <w:noBreakHyphen/>
        <w:t>Stage Modell): src/data/label_eurusd.py, src/models/train_xgboost_two_stage.py</w:t>
      </w:r>
    </w:p>
    <w:p w14:paraId="62432A84" w14:textId="77777777" w:rsidR="00DE0FA8" w:rsidRPr="00DE0FA8" w:rsidRDefault="00DE0FA8" w:rsidP="007212CD">
      <w:pPr>
        <w:numPr>
          <w:ilvl w:val="0"/>
          <w:numId w:val="41"/>
        </w:numPr>
        <w:rPr>
          <w:lang w:val="en-CH" w:eastAsia="de-DE"/>
        </w:rPr>
      </w:pPr>
      <w:r w:rsidRPr="00DE0FA8">
        <w:rPr>
          <w:lang w:val="en-CH" w:eastAsia="de-DE"/>
        </w:rPr>
        <w:t>Phase 3 (News</w:t>
      </w:r>
      <w:r w:rsidRPr="00DE0FA8">
        <w:rPr>
          <w:lang w:val="en-CH" w:eastAsia="de-DE"/>
        </w:rPr>
        <w:noBreakHyphen/>
        <w:t>Integration + Features): src/data/fetch_eodhd_news.py, src/data/prepare_eodhd_news.py, src/features/eurusd_features.py</w:t>
      </w:r>
    </w:p>
    <w:p w14:paraId="45C3079C" w14:textId="77777777" w:rsidR="00DE0FA8" w:rsidRPr="00DE0FA8" w:rsidRDefault="00DE0FA8" w:rsidP="007212CD">
      <w:pPr>
        <w:numPr>
          <w:ilvl w:val="0"/>
          <w:numId w:val="41"/>
        </w:numPr>
        <w:rPr>
          <w:lang w:val="en-CH" w:eastAsia="de-DE"/>
        </w:rPr>
      </w:pPr>
      <w:r w:rsidRPr="00DE0FA8">
        <w:rPr>
          <w:lang w:val="en-CH" w:eastAsia="de-DE"/>
        </w:rPr>
        <w:t>Phase 4 (Experiment</w:t>
      </w:r>
      <w:r w:rsidRPr="00DE0FA8">
        <w:rPr>
          <w:lang w:val="en-CH" w:eastAsia="de-DE"/>
        </w:rPr>
        <w:noBreakHyphen/>
        <w:t>Management + Reporting): EXP_ID</w:t>
      </w:r>
      <w:r w:rsidRPr="00DE0FA8">
        <w:rPr>
          <w:lang w:val="en-CH" w:eastAsia="de-DE"/>
        </w:rPr>
        <w:noBreakHyphen/>
        <w:t>Workflows + scripts/generate_two_stage_report.py</w:t>
      </w:r>
    </w:p>
    <w:p w14:paraId="6607B699" w14:textId="77777777" w:rsidR="00DE0FA8" w:rsidRPr="00DE0FA8" w:rsidRDefault="00DE0FA8" w:rsidP="007212CD">
      <w:pPr>
        <w:numPr>
          <w:ilvl w:val="0"/>
          <w:numId w:val="41"/>
        </w:numPr>
        <w:rPr>
          <w:lang w:val="en-CH" w:eastAsia="de-DE"/>
        </w:rPr>
      </w:pPr>
      <w:r w:rsidRPr="00DE0FA8">
        <w:rPr>
          <w:lang w:val="en-CH" w:eastAsia="de-DE"/>
        </w:rPr>
        <w:t>Phase 5 (MT5 + H1): src/data/mt5_h1.py, notebooks/final_two_stage_h1/*</w:t>
      </w:r>
    </w:p>
    <w:p w14:paraId="50F4FDFF" w14:textId="77777777" w:rsidR="00DE0FA8" w:rsidRPr="00DE0FA8" w:rsidRDefault="00DE0FA8" w:rsidP="007212CD">
      <w:pPr>
        <w:numPr>
          <w:ilvl w:val="0"/>
          <w:numId w:val="41"/>
        </w:numPr>
        <w:rPr>
          <w:lang w:val="en-CH" w:eastAsia="de-DE"/>
        </w:rPr>
      </w:pPr>
      <w:r w:rsidRPr="00DE0FA8">
        <w:rPr>
          <w:lang w:val="en-CH" w:eastAsia="de-DE"/>
        </w:rPr>
        <w:t>Phase 6 (Symbolische KI für Risk</w:t>
      </w:r>
      <w:r w:rsidRPr="00DE0FA8">
        <w:rPr>
          <w:lang w:val="en-CH" w:eastAsia="de-DE"/>
        </w:rPr>
        <w:noBreakHyphen/>
        <w:t>Sizing): rules/risk.flex, src/risk/*, Strategie C in Tradesimulation</w:t>
      </w:r>
    </w:p>
    <w:p w14:paraId="61C1077C" w14:textId="77777777" w:rsidR="00DE0FA8" w:rsidRPr="00DE0FA8" w:rsidRDefault="00DE0FA8" w:rsidP="00DE0FA8">
      <w:pPr>
        <w:rPr>
          <w:lang w:val="en-CH" w:eastAsia="de-DE"/>
        </w:rPr>
      </w:pPr>
      <w:r w:rsidRPr="00DE0FA8">
        <w:rPr>
          <w:lang w:val="en-CH" w:eastAsia="de-DE"/>
        </w:rPr>
        <w:t>Details (Liste aller Commits + betroffene Dateien):</w:t>
      </w:r>
    </w:p>
    <w:p w14:paraId="454916CF" w14:textId="77777777" w:rsidR="00DE0FA8" w:rsidRPr="00DE0FA8" w:rsidRDefault="00DE0FA8" w:rsidP="007212CD">
      <w:pPr>
        <w:numPr>
          <w:ilvl w:val="0"/>
          <w:numId w:val="42"/>
        </w:numPr>
        <w:rPr>
          <w:lang w:val="en-CH" w:eastAsia="de-DE"/>
        </w:rPr>
      </w:pPr>
      <w:r w:rsidRPr="00DE0FA8">
        <w:rPr>
          <w:lang w:val="en-CH" w:eastAsia="de-DE"/>
        </w:rPr>
        <w:t>docs/git_commit_timeline.md</w:t>
      </w:r>
    </w:p>
    <w:p w14:paraId="1FFCD938" w14:textId="77777777" w:rsidR="00DE0FA8" w:rsidRPr="00DE0FA8" w:rsidRDefault="00DE0FA8" w:rsidP="007212CD">
      <w:pPr>
        <w:numPr>
          <w:ilvl w:val="0"/>
          <w:numId w:val="42"/>
        </w:numPr>
        <w:rPr>
          <w:lang w:val="en-CH" w:eastAsia="de-DE"/>
        </w:rPr>
      </w:pPr>
      <w:r w:rsidRPr="00DE0FA8">
        <w:rPr>
          <w:lang w:val="en-CH" w:eastAsia="de-DE"/>
        </w:rPr>
        <w:t>docs/git_commit_filemap.md</w:t>
      </w:r>
    </w:p>
    <w:p w14:paraId="67C53F0F" w14:textId="77777777" w:rsidR="00DE0FA8" w:rsidRPr="00DC6787" w:rsidRDefault="00DE0FA8" w:rsidP="00DE0FA8">
      <w:pPr>
        <w:rPr>
          <w:lang w:eastAsia="de-DE"/>
        </w:rPr>
      </w:pPr>
    </w:p>
    <w:p w14:paraId="48BB37C4" w14:textId="4D58F827" w:rsidR="007F576A" w:rsidRPr="007F576A" w:rsidRDefault="00A11F72" w:rsidP="007F576A">
      <w:pPr>
        <w:pStyle w:val="Heading2"/>
        <w:rPr>
          <w:lang w:val="de-CH"/>
        </w:rPr>
      </w:pPr>
      <w:r w:rsidRPr="00DC6787">
        <w:rPr>
          <w:lang w:val="de-CH"/>
        </w:rPr>
        <w:t>Projektstruktur</w:t>
      </w:r>
    </w:p>
    <w:p w14:paraId="5A5043C2" w14:textId="714F9EA3" w:rsidR="00E11C51" w:rsidRDefault="004159CF" w:rsidP="00E11C51">
      <w:pPr>
        <w:rPr>
          <w:lang w:eastAsia="de-DE"/>
        </w:rPr>
      </w:pPr>
      <w:r>
        <w:rPr>
          <w:lang w:eastAsia="de-DE"/>
        </w:rPr>
        <w:t>Sql, pycharm , backfill</w:t>
      </w:r>
    </w:p>
    <w:p w14:paraId="40AE5043" w14:textId="77777777" w:rsidR="00DE0FA8" w:rsidRDefault="00DE0FA8" w:rsidP="00E11C51">
      <w:pPr>
        <w:rPr>
          <w:lang w:eastAsia="de-DE"/>
        </w:rPr>
      </w:pPr>
    </w:p>
    <w:p w14:paraId="1AFCF2D2" w14:textId="77777777" w:rsidR="00DE0FA8" w:rsidRPr="00DE0FA8" w:rsidRDefault="00DE0FA8" w:rsidP="007212CD">
      <w:pPr>
        <w:numPr>
          <w:ilvl w:val="0"/>
          <w:numId w:val="30"/>
        </w:numPr>
        <w:rPr>
          <w:b/>
          <w:bCs/>
          <w:lang w:val="en-CH" w:eastAsia="de-DE"/>
        </w:rPr>
      </w:pPr>
      <w:r w:rsidRPr="00DE0FA8">
        <w:rPr>
          <w:b/>
          <w:bCs/>
          <w:lang w:val="en-CH" w:eastAsia="de-DE"/>
        </w:rPr>
        <w:t>1) Ist</w:t>
      </w:r>
      <w:r w:rsidRPr="00DE0FA8">
        <w:rPr>
          <w:b/>
          <w:bCs/>
          <w:lang w:val="en-CH" w:eastAsia="de-DE"/>
        </w:rPr>
        <w:noBreakHyphen/>
        <w:t>Zustand (das brauchst du aktuell wirklich)</w:t>
      </w:r>
    </w:p>
    <w:p w14:paraId="74FC2619" w14:textId="77777777" w:rsidR="00DE0FA8" w:rsidRPr="00DE0FA8" w:rsidRDefault="00DE0FA8" w:rsidP="00DE0FA8">
      <w:pPr>
        <w:rPr>
          <w:lang w:val="en-CH" w:eastAsia="de-DE"/>
        </w:rPr>
      </w:pPr>
      <w:r w:rsidRPr="00DE0FA8">
        <w:rPr>
          <w:lang w:val="en-CH" w:eastAsia="de-DE"/>
        </w:rPr>
        <w:t>Du hast aktuell </w:t>
      </w:r>
      <w:r w:rsidRPr="00DE0FA8">
        <w:rPr>
          <w:b/>
          <w:bCs/>
          <w:lang w:val="en-CH" w:eastAsia="de-DE"/>
        </w:rPr>
        <w:t>3 “Pipelines”</w:t>
      </w:r>
      <w:r w:rsidRPr="00DE0FA8">
        <w:rPr>
          <w:lang w:val="en-CH" w:eastAsia="de-DE"/>
        </w:rPr>
        <w:t>. Jede Pipeline hat </w:t>
      </w:r>
      <w:r w:rsidRPr="00DE0FA8">
        <w:rPr>
          <w:b/>
          <w:bCs/>
          <w:lang w:val="en-CH" w:eastAsia="de-DE"/>
        </w:rPr>
        <w:t>3 Notebooks</w:t>
      </w:r>
      <w:r w:rsidRPr="00DE0FA8">
        <w:rPr>
          <w:lang w:val="en-CH" w:eastAsia="de-DE"/>
        </w:rPr>
        <w:t>:</w:t>
      </w:r>
    </w:p>
    <w:p w14:paraId="084E75B0" w14:textId="77777777" w:rsidR="00DE0FA8" w:rsidRPr="00DE0FA8" w:rsidRDefault="00DE0FA8" w:rsidP="007212CD">
      <w:pPr>
        <w:numPr>
          <w:ilvl w:val="0"/>
          <w:numId w:val="24"/>
        </w:numPr>
        <w:rPr>
          <w:lang w:val="en-CH" w:eastAsia="de-DE"/>
        </w:rPr>
      </w:pPr>
      <w:r w:rsidRPr="00DE0FA8">
        <w:rPr>
          <w:b/>
          <w:bCs/>
          <w:lang w:val="en-CH" w:eastAsia="de-DE"/>
        </w:rPr>
        <w:t>1) Data</w:t>
      </w:r>
      <w:r w:rsidRPr="00DE0FA8">
        <w:rPr>
          <w:b/>
          <w:bCs/>
          <w:lang w:val="en-CH" w:eastAsia="de-DE"/>
        </w:rPr>
        <w:noBreakHyphen/>
        <w:t>Prep</w:t>
      </w:r>
      <w:r w:rsidRPr="00DE0FA8">
        <w:rPr>
          <w:lang w:val="en-CH" w:eastAsia="de-DE"/>
        </w:rPr>
        <w:t> = Daten + Labels + Features → Trainings</w:t>
      </w:r>
      <w:r w:rsidRPr="00DE0FA8">
        <w:rPr>
          <w:lang w:val="en-CH" w:eastAsia="de-DE"/>
        </w:rPr>
        <w:noBreakHyphen/>
        <w:t>CSV</w:t>
      </w:r>
    </w:p>
    <w:p w14:paraId="450583EE" w14:textId="77777777" w:rsidR="00DE0FA8" w:rsidRPr="00DE0FA8" w:rsidRDefault="00DE0FA8" w:rsidP="007212CD">
      <w:pPr>
        <w:numPr>
          <w:ilvl w:val="0"/>
          <w:numId w:val="24"/>
        </w:numPr>
        <w:rPr>
          <w:lang w:val="en-CH" w:eastAsia="de-DE"/>
        </w:rPr>
      </w:pPr>
      <w:r w:rsidRPr="00DE0FA8">
        <w:rPr>
          <w:b/>
          <w:bCs/>
          <w:lang w:val="en-CH" w:eastAsia="de-DE"/>
        </w:rPr>
        <w:t>2) Train</w:t>
      </w:r>
      <w:r w:rsidRPr="00DE0FA8">
        <w:rPr>
          <w:lang w:val="en-CH" w:eastAsia="de-DE"/>
        </w:rPr>
        <w:t> = Modelle trainieren → Resultate (JSON/CSV) + Predictions</w:t>
      </w:r>
      <w:r w:rsidRPr="00DE0FA8">
        <w:rPr>
          <w:lang w:val="en-CH" w:eastAsia="de-DE"/>
        </w:rPr>
        <w:noBreakHyphen/>
        <w:t>CSV</w:t>
      </w:r>
    </w:p>
    <w:p w14:paraId="7FA314A1" w14:textId="77777777" w:rsidR="00DE0FA8" w:rsidRPr="00DE0FA8" w:rsidRDefault="00DE0FA8" w:rsidP="007212CD">
      <w:pPr>
        <w:numPr>
          <w:ilvl w:val="0"/>
          <w:numId w:val="24"/>
        </w:numPr>
        <w:rPr>
          <w:lang w:val="en-CH" w:eastAsia="de-DE"/>
        </w:rPr>
      </w:pPr>
      <w:r w:rsidRPr="00DE0FA8">
        <w:rPr>
          <w:b/>
          <w:bCs/>
          <w:lang w:val="en-CH" w:eastAsia="de-DE"/>
        </w:rPr>
        <w:t>3) Eval</w:t>
      </w:r>
      <w:r w:rsidRPr="00DE0FA8">
        <w:rPr>
          <w:lang w:val="en-CH" w:eastAsia="de-DE"/>
        </w:rPr>
        <w:t> = PDF</w:t>
      </w:r>
      <w:r w:rsidRPr="00DE0FA8">
        <w:rPr>
          <w:lang w:val="en-CH" w:eastAsia="de-DE"/>
        </w:rPr>
        <w:noBreakHyphen/>
        <w:t>Report + Tradesimulation (inkl. FLEX</w:t>
      </w:r>
      <w:r w:rsidRPr="00DE0FA8">
        <w:rPr>
          <w:lang w:val="en-CH" w:eastAsia="de-DE"/>
        </w:rPr>
        <w:noBreakHyphen/>
        <w:t>Strategie C)</w:t>
      </w:r>
    </w:p>
    <w:p w14:paraId="2E5B5628" w14:textId="77777777" w:rsidR="00DE0FA8" w:rsidRPr="00DE0FA8" w:rsidRDefault="00DE0FA8" w:rsidP="00DE0FA8">
      <w:pPr>
        <w:rPr>
          <w:lang w:val="en-CH" w:eastAsia="de-DE"/>
        </w:rPr>
      </w:pPr>
      <w:r w:rsidRPr="00DE0FA8">
        <w:rPr>
          <w:lang w:val="en-CH" w:eastAsia="de-DE"/>
        </w:rPr>
        <w:t>Ganz wichtig: </w:t>
      </w:r>
      <w:r w:rsidRPr="00DE0FA8">
        <w:rPr>
          <w:b/>
          <w:bCs/>
          <w:lang w:val="en-CH" w:eastAsia="de-DE"/>
        </w:rPr>
        <w:t>EXP_ID muss in allen 3 Notebooks identisch sein.</w:t>
      </w:r>
      <w:r w:rsidRPr="00DE0FA8">
        <w:rPr>
          <w:lang w:val="en-CH" w:eastAsia="de-DE"/>
        </w:rPr>
        <w:br/>
        <w:t>Weil alle Dateien danach benannt werden.</w:t>
      </w:r>
    </w:p>
    <w:p w14:paraId="01050524" w14:textId="77777777" w:rsidR="00DE0FA8" w:rsidRPr="00DE0FA8" w:rsidRDefault="00DE0FA8" w:rsidP="007212CD">
      <w:pPr>
        <w:numPr>
          <w:ilvl w:val="0"/>
          <w:numId w:val="30"/>
        </w:numPr>
        <w:rPr>
          <w:b/>
          <w:bCs/>
          <w:lang w:val="en-CH" w:eastAsia="de-DE"/>
        </w:rPr>
      </w:pPr>
      <w:r w:rsidRPr="00DE0FA8">
        <w:rPr>
          <w:b/>
          <w:bCs/>
          <w:lang w:val="en-CH" w:eastAsia="de-DE"/>
        </w:rPr>
        <w:t>A) MT5 H1 Pipeline (dein aktueller Hauptfall)</w:t>
      </w:r>
    </w:p>
    <w:p w14:paraId="38A2E9EE" w14:textId="77777777" w:rsidR="00DE0FA8" w:rsidRPr="00DE0FA8" w:rsidRDefault="00DE0FA8" w:rsidP="00DE0FA8">
      <w:pPr>
        <w:rPr>
          <w:lang w:val="en-CH" w:eastAsia="de-DE"/>
        </w:rPr>
      </w:pPr>
      <w:r w:rsidRPr="00DE0FA8">
        <w:rPr>
          <w:lang w:val="en-CH" w:eastAsia="de-DE"/>
        </w:rPr>
        <w:t>Notebooks:</w:t>
      </w:r>
    </w:p>
    <w:p w14:paraId="5CF51D9C" w14:textId="77777777" w:rsidR="00DE0FA8" w:rsidRPr="00DE0FA8" w:rsidRDefault="00DE0FA8" w:rsidP="007212CD">
      <w:pPr>
        <w:numPr>
          <w:ilvl w:val="0"/>
          <w:numId w:val="25"/>
        </w:numPr>
        <w:rPr>
          <w:lang w:val="en-CH" w:eastAsia="de-DE"/>
        </w:rPr>
      </w:pPr>
      <w:r w:rsidRPr="00DE0FA8">
        <w:rPr>
          <w:lang w:val="en-CH" w:eastAsia="de-DE"/>
        </w:rPr>
        <w:t>1_data_prep_h1.ipynb</w:t>
      </w:r>
    </w:p>
    <w:p w14:paraId="427DE049" w14:textId="77777777" w:rsidR="00DE0FA8" w:rsidRPr="00DE0FA8" w:rsidRDefault="00DE0FA8" w:rsidP="007212CD">
      <w:pPr>
        <w:numPr>
          <w:ilvl w:val="0"/>
          <w:numId w:val="25"/>
        </w:numPr>
        <w:rPr>
          <w:lang w:val="en-CH" w:eastAsia="de-DE"/>
        </w:rPr>
      </w:pPr>
      <w:r w:rsidRPr="00DE0FA8">
        <w:rPr>
          <w:lang w:val="en-CH" w:eastAsia="de-DE"/>
        </w:rPr>
        <w:lastRenderedPageBreak/>
        <w:t>2_train_h1.ipynb</w:t>
      </w:r>
    </w:p>
    <w:p w14:paraId="72121899" w14:textId="77777777" w:rsidR="00DE0FA8" w:rsidRPr="00DE0FA8" w:rsidRDefault="00DE0FA8" w:rsidP="007212CD">
      <w:pPr>
        <w:numPr>
          <w:ilvl w:val="0"/>
          <w:numId w:val="25"/>
        </w:numPr>
        <w:rPr>
          <w:lang w:val="en-CH" w:eastAsia="de-DE"/>
        </w:rPr>
      </w:pPr>
      <w:r w:rsidRPr="00DE0FA8">
        <w:rPr>
          <w:lang w:val="en-CH" w:eastAsia="de-DE"/>
        </w:rPr>
        <w:t>3_eval_h1.ipynb</w:t>
      </w:r>
    </w:p>
    <w:p w14:paraId="3B469BBF" w14:textId="77777777" w:rsidR="00DE0FA8" w:rsidRPr="00DE0FA8" w:rsidRDefault="00DE0FA8" w:rsidP="00DE0FA8">
      <w:pPr>
        <w:rPr>
          <w:lang w:val="en-CH" w:eastAsia="de-DE"/>
        </w:rPr>
      </w:pPr>
      <w:r w:rsidRPr="00DE0FA8">
        <w:rPr>
          <w:b/>
          <w:bCs/>
          <w:lang w:val="en-CH" w:eastAsia="de-DE"/>
        </w:rPr>
        <w:t>Inputs (wichtigste Dateien):</w:t>
      </w:r>
    </w:p>
    <w:p w14:paraId="1ED1B319" w14:textId="77777777" w:rsidR="00DE0FA8" w:rsidRPr="00DE0FA8" w:rsidRDefault="00DE0FA8" w:rsidP="007212CD">
      <w:pPr>
        <w:numPr>
          <w:ilvl w:val="0"/>
          <w:numId w:val="26"/>
        </w:numPr>
        <w:rPr>
          <w:lang w:val="en-CH" w:eastAsia="de-DE"/>
        </w:rPr>
      </w:pPr>
      <w:r w:rsidRPr="00DE0FA8">
        <w:rPr>
          <w:lang w:val="en-CH" w:eastAsia="de-DE"/>
        </w:rPr>
        <w:t>MT5 H1 CSV: EURUSD_mt5_H1_2015_2025.csv</w:t>
      </w:r>
    </w:p>
    <w:p w14:paraId="6DD08F36" w14:textId="77777777" w:rsidR="00DE0FA8" w:rsidRPr="00DE0FA8" w:rsidRDefault="00DE0FA8" w:rsidP="007212CD">
      <w:pPr>
        <w:numPr>
          <w:ilvl w:val="0"/>
          <w:numId w:val="26"/>
        </w:numPr>
        <w:rPr>
          <w:lang w:val="en-CH" w:eastAsia="de-DE"/>
        </w:rPr>
      </w:pPr>
      <w:r w:rsidRPr="00DE0FA8">
        <w:rPr>
          <w:lang w:val="en-CH" w:eastAsia="de-DE"/>
        </w:rPr>
        <w:t>(optional News) News</w:t>
      </w:r>
      <w:r w:rsidRPr="00DE0FA8">
        <w:rPr>
          <w:lang w:val="en-CH" w:eastAsia="de-DE"/>
        </w:rPr>
        <w:noBreakHyphen/>
        <w:t>Features: eodhd_daily_features.csv</w:t>
      </w:r>
    </w:p>
    <w:p w14:paraId="7512EF3E" w14:textId="77777777" w:rsidR="00DE0FA8" w:rsidRPr="00DE0FA8" w:rsidRDefault="00DE0FA8" w:rsidP="00DE0FA8">
      <w:pPr>
        <w:rPr>
          <w:lang w:val="en-CH" w:eastAsia="de-DE"/>
        </w:rPr>
      </w:pPr>
      <w:r w:rsidRPr="00DE0FA8">
        <w:rPr>
          <w:b/>
          <w:bCs/>
          <w:lang w:val="en-CH" w:eastAsia="de-DE"/>
        </w:rPr>
        <w:t>Was 1_data_prep_h1 macht (Output):</w:t>
      </w:r>
    </w:p>
    <w:p w14:paraId="72711BA0" w14:textId="77777777" w:rsidR="00DE0FA8" w:rsidRPr="00DE0FA8" w:rsidRDefault="00DE0FA8" w:rsidP="007212CD">
      <w:pPr>
        <w:numPr>
          <w:ilvl w:val="0"/>
          <w:numId w:val="27"/>
        </w:numPr>
        <w:rPr>
          <w:lang w:val="en-CH" w:eastAsia="de-DE"/>
        </w:rPr>
      </w:pPr>
      <w:r w:rsidRPr="00DE0FA8">
        <w:rPr>
          <w:lang w:val="en-CH" w:eastAsia="de-DE"/>
        </w:rPr>
        <w:t>Speichert die Experiment</w:t>
      </w:r>
      <w:r w:rsidRPr="00DE0FA8">
        <w:rPr>
          <w:lang w:val="en-CH" w:eastAsia="de-DE"/>
        </w:rPr>
        <w:noBreakHyphen/>
        <w:t>Config:</w:t>
      </w:r>
    </w:p>
    <w:p w14:paraId="783DBDEF" w14:textId="77777777" w:rsidR="00DE0FA8" w:rsidRPr="00DE0FA8" w:rsidRDefault="00DE0FA8" w:rsidP="007212CD">
      <w:pPr>
        <w:numPr>
          <w:ilvl w:val="1"/>
          <w:numId w:val="27"/>
        </w:numPr>
        <w:rPr>
          <w:lang w:val="en-CH" w:eastAsia="de-DE"/>
        </w:rPr>
      </w:pPr>
      <w:r w:rsidRPr="00DE0FA8">
        <w:rPr>
          <w:lang w:val="en-CH" w:eastAsia="de-DE"/>
        </w:rPr>
        <w:t>&lt;EXP_ID&gt;_config.json</w:t>
      </w:r>
    </w:p>
    <w:p w14:paraId="73AC80EB" w14:textId="77777777" w:rsidR="00DE0FA8" w:rsidRPr="00DE0FA8" w:rsidRDefault="00DE0FA8" w:rsidP="007212CD">
      <w:pPr>
        <w:numPr>
          <w:ilvl w:val="0"/>
          <w:numId w:val="27"/>
        </w:numPr>
        <w:rPr>
          <w:lang w:val="en-CH" w:eastAsia="de-DE"/>
        </w:rPr>
      </w:pPr>
      <w:r w:rsidRPr="00DE0FA8">
        <w:rPr>
          <w:lang w:val="en-CH" w:eastAsia="de-DE"/>
        </w:rPr>
        <w:t>Speichert Labels:</w:t>
      </w:r>
    </w:p>
    <w:p w14:paraId="3BDAA464" w14:textId="77777777" w:rsidR="00DE0FA8" w:rsidRPr="00DE0FA8" w:rsidRDefault="00DE0FA8" w:rsidP="007212CD">
      <w:pPr>
        <w:numPr>
          <w:ilvl w:val="1"/>
          <w:numId w:val="27"/>
        </w:numPr>
        <w:rPr>
          <w:lang w:val="en-CH" w:eastAsia="de-DE"/>
        </w:rPr>
      </w:pPr>
      <w:r w:rsidRPr="00DE0FA8">
        <w:rPr>
          <w:lang w:val="en-CH" w:eastAsia="de-DE"/>
        </w:rPr>
        <w:t>eurusd_labels__&lt;EXP_ID&gt;.csv</w:t>
      </w:r>
    </w:p>
    <w:p w14:paraId="4DE17542" w14:textId="77777777" w:rsidR="00DE0FA8" w:rsidRPr="00DE0FA8" w:rsidRDefault="00DE0FA8" w:rsidP="007212CD">
      <w:pPr>
        <w:numPr>
          <w:ilvl w:val="0"/>
          <w:numId w:val="27"/>
        </w:numPr>
        <w:rPr>
          <w:lang w:val="en-CH" w:eastAsia="de-DE"/>
        </w:rPr>
      </w:pPr>
      <w:r w:rsidRPr="00DE0FA8">
        <w:rPr>
          <w:lang w:val="en-CH" w:eastAsia="de-DE"/>
        </w:rPr>
        <w:t>Speichert Trainings</w:t>
      </w:r>
      <w:r w:rsidRPr="00DE0FA8">
        <w:rPr>
          <w:lang w:val="en-CH" w:eastAsia="de-DE"/>
        </w:rPr>
        <w:noBreakHyphen/>
        <w:t>Dataset:</w:t>
      </w:r>
    </w:p>
    <w:p w14:paraId="5D5C3227" w14:textId="77777777" w:rsidR="00DE0FA8" w:rsidRPr="00DE0FA8" w:rsidRDefault="00DE0FA8" w:rsidP="007212CD">
      <w:pPr>
        <w:numPr>
          <w:ilvl w:val="1"/>
          <w:numId w:val="27"/>
        </w:numPr>
        <w:rPr>
          <w:lang w:val="en-CH" w:eastAsia="de-DE"/>
        </w:rPr>
      </w:pPr>
      <w:r w:rsidRPr="00DE0FA8">
        <w:rPr>
          <w:lang w:val="en-CH" w:eastAsia="de-DE"/>
        </w:rPr>
        <w:t>ohne News: eurusd_price_training__&lt;EXP_ID&gt;.csv</w:t>
      </w:r>
    </w:p>
    <w:p w14:paraId="34FCDF74" w14:textId="77777777" w:rsidR="00DE0FA8" w:rsidRPr="00DE0FA8" w:rsidRDefault="00DE0FA8" w:rsidP="007212CD">
      <w:pPr>
        <w:numPr>
          <w:ilvl w:val="1"/>
          <w:numId w:val="27"/>
        </w:numPr>
        <w:rPr>
          <w:lang w:val="en-CH" w:eastAsia="de-DE"/>
        </w:rPr>
      </w:pPr>
      <w:r w:rsidRPr="00DE0FA8">
        <w:rPr>
          <w:lang w:val="en-CH" w:eastAsia="de-DE"/>
        </w:rPr>
        <w:t>mit News: eurusd_news_training__&lt;EXP_ID&gt;.csv</w:t>
      </w:r>
    </w:p>
    <w:p w14:paraId="64154473" w14:textId="77777777" w:rsidR="00DE0FA8" w:rsidRPr="00DE0FA8" w:rsidRDefault="00DE0FA8" w:rsidP="007212CD">
      <w:pPr>
        <w:numPr>
          <w:ilvl w:val="0"/>
          <w:numId w:val="27"/>
        </w:numPr>
        <w:rPr>
          <w:lang w:val="en-CH" w:eastAsia="de-DE"/>
        </w:rPr>
      </w:pPr>
      <w:r w:rsidRPr="00DE0FA8">
        <w:rPr>
          <w:lang w:val="en-CH" w:eastAsia="de-DE"/>
        </w:rPr>
        <w:t>Optional gibt es “latest” Dateien (wenn WRITE_LATEST=True), die alte Standard</w:t>
      </w:r>
      <w:r w:rsidRPr="00DE0FA8">
        <w:rPr>
          <w:lang w:val="en-CH" w:eastAsia="de-DE"/>
        </w:rPr>
        <w:noBreakHyphen/>
        <w:t>Dateien überschreiben.</w:t>
      </w:r>
    </w:p>
    <w:p w14:paraId="1EEFCB6B" w14:textId="77777777" w:rsidR="00DE0FA8" w:rsidRPr="00DE0FA8" w:rsidRDefault="00DE0FA8" w:rsidP="00DE0FA8">
      <w:pPr>
        <w:rPr>
          <w:lang w:val="en-CH" w:eastAsia="de-DE"/>
        </w:rPr>
      </w:pPr>
      <w:r w:rsidRPr="00DE0FA8">
        <w:rPr>
          <w:b/>
          <w:bCs/>
          <w:lang w:val="en-CH" w:eastAsia="de-DE"/>
        </w:rPr>
        <w:t>Was 2_train_h1 macht (Output):</w:t>
      </w:r>
    </w:p>
    <w:p w14:paraId="705B80F7" w14:textId="77777777" w:rsidR="00DE0FA8" w:rsidRPr="00DE0FA8" w:rsidRDefault="00DE0FA8" w:rsidP="007212CD">
      <w:pPr>
        <w:numPr>
          <w:ilvl w:val="0"/>
          <w:numId w:val="28"/>
        </w:numPr>
        <w:rPr>
          <w:lang w:val="en-CH" w:eastAsia="de-DE"/>
        </w:rPr>
      </w:pPr>
      <w:r w:rsidRPr="00DE0FA8">
        <w:rPr>
          <w:lang w:val="en-CH" w:eastAsia="de-DE"/>
        </w:rPr>
        <w:t>Liest das Dataset von oben.</w:t>
      </w:r>
    </w:p>
    <w:p w14:paraId="016F6D4F" w14:textId="77777777" w:rsidR="00DE0FA8" w:rsidRPr="00DE0FA8" w:rsidRDefault="00DE0FA8" w:rsidP="007212CD">
      <w:pPr>
        <w:numPr>
          <w:ilvl w:val="0"/>
          <w:numId w:val="28"/>
        </w:numPr>
        <w:rPr>
          <w:lang w:val="en-CH" w:eastAsia="de-DE"/>
        </w:rPr>
      </w:pPr>
      <w:r w:rsidRPr="00DE0FA8">
        <w:rPr>
          <w:lang w:val="en-CH" w:eastAsia="de-DE"/>
        </w:rPr>
        <w:t>Trainiert </w:t>
      </w:r>
      <w:r w:rsidRPr="00DE0FA8">
        <w:rPr>
          <w:b/>
          <w:bCs/>
          <w:lang w:val="en-CH" w:eastAsia="de-DE"/>
        </w:rPr>
        <w:t>Two</w:t>
      </w:r>
      <w:r w:rsidRPr="00DE0FA8">
        <w:rPr>
          <w:b/>
          <w:bCs/>
          <w:lang w:val="en-CH" w:eastAsia="de-DE"/>
        </w:rPr>
        <w:noBreakHyphen/>
        <w:t>Stage XGBoost</w:t>
      </w:r>
      <w:r w:rsidRPr="00DE0FA8">
        <w:rPr>
          <w:lang w:val="en-CH" w:eastAsia="de-DE"/>
        </w:rPr>
        <w:t> (Signal + Richtung).</w:t>
      </w:r>
    </w:p>
    <w:p w14:paraId="2AC120A1" w14:textId="77777777" w:rsidR="00DE0FA8" w:rsidRPr="00DE0FA8" w:rsidRDefault="00DE0FA8" w:rsidP="007212CD">
      <w:pPr>
        <w:numPr>
          <w:ilvl w:val="0"/>
          <w:numId w:val="28"/>
        </w:numPr>
        <w:rPr>
          <w:lang w:val="en-CH" w:eastAsia="de-DE"/>
        </w:rPr>
      </w:pPr>
      <w:r w:rsidRPr="00DE0FA8">
        <w:rPr>
          <w:lang w:val="en-CH" w:eastAsia="de-DE"/>
        </w:rPr>
        <w:t>Speichert:</w:t>
      </w:r>
    </w:p>
    <w:p w14:paraId="4E0D8B6B" w14:textId="77777777" w:rsidR="00DE0FA8" w:rsidRPr="00DE0FA8" w:rsidRDefault="00DE0FA8" w:rsidP="007212CD">
      <w:pPr>
        <w:numPr>
          <w:ilvl w:val="1"/>
          <w:numId w:val="28"/>
        </w:numPr>
        <w:rPr>
          <w:lang w:val="en-CH" w:eastAsia="de-DE"/>
        </w:rPr>
      </w:pPr>
      <w:r w:rsidRPr="00DE0FA8">
        <w:rPr>
          <w:lang w:val="en-CH" w:eastAsia="de-DE"/>
        </w:rPr>
        <w:t>Base JSON: two_stage__&lt;EXP_ID&gt;.json</w:t>
      </w:r>
    </w:p>
    <w:p w14:paraId="78AA5F6C" w14:textId="77777777" w:rsidR="00DE0FA8" w:rsidRPr="00DE0FA8" w:rsidRDefault="00DE0FA8" w:rsidP="007212CD">
      <w:pPr>
        <w:numPr>
          <w:ilvl w:val="1"/>
          <w:numId w:val="28"/>
        </w:numPr>
        <w:rPr>
          <w:lang w:val="en-CH" w:eastAsia="de-DE"/>
        </w:rPr>
      </w:pPr>
      <w:r w:rsidRPr="00DE0FA8">
        <w:rPr>
          <w:lang w:val="en-CH" w:eastAsia="de-DE"/>
        </w:rPr>
        <w:t>Final JSON: two_stage_final__&lt;EXP_ID&gt;.json</w:t>
      </w:r>
    </w:p>
    <w:p w14:paraId="3B1BA8C6" w14:textId="77777777" w:rsidR="00DE0FA8" w:rsidRPr="00DE0FA8" w:rsidRDefault="00DE0FA8" w:rsidP="007212CD">
      <w:pPr>
        <w:numPr>
          <w:ilvl w:val="1"/>
          <w:numId w:val="28"/>
        </w:numPr>
        <w:rPr>
          <w:lang w:val="en-CH" w:eastAsia="de-DE"/>
        </w:rPr>
      </w:pPr>
      <w:r w:rsidRPr="00DE0FA8">
        <w:rPr>
          <w:lang w:val="en-CH" w:eastAsia="de-DE"/>
        </w:rPr>
        <w:t>Final Metrics: two_stage_final__&lt;EXP_ID&gt;_metrics.csv</w:t>
      </w:r>
    </w:p>
    <w:p w14:paraId="2F26750B" w14:textId="77777777" w:rsidR="00DE0FA8" w:rsidRPr="00DE0FA8" w:rsidRDefault="00DE0FA8" w:rsidP="007212CD">
      <w:pPr>
        <w:numPr>
          <w:ilvl w:val="1"/>
          <w:numId w:val="28"/>
        </w:numPr>
        <w:rPr>
          <w:lang w:val="en-CH" w:eastAsia="de-DE"/>
        </w:rPr>
      </w:pPr>
      <w:r w:rsidRPr="00DE0FA8">
        <w:rPr>
          <w:lang w:val="en-CH" w:eastAsia="de-DE"/>
        </w:rPr>
        <w:t>Predictions: two_stage_final__&lt;EXP_ID&gt;_predictions.csv</w:t>
      </w:r>
    </w:p>
    <w:p w14:paraId="7164FAEA" w14:textId="77777777" w:rsidR="00DE0FA8" w:rsidRPr="00DE0FA8" w:rsidRDefault="00DE0FA8" w:rsidP="00DE0FA8">
      <w:pPr>
        <w:rPr>
          <w:lang w:val="en-CH" w:eastAsia="de-DE"/>
        </w:rPr>
      </w:pPr>
      <w:r w:rsidRPr="00DE0FA8">
        <w:rPr>
          <w:b/>
          <w:bCs/>
          <w:lang w:val="en-CH" w:eastAsia="de-DE"/>
        </w:rPr>
        <w:t>Was 3_eval_h1 macht (Output):</w:t>
      </w:r>
    </w:p>
    <w:p w14:paraId="49FACDA1" w14:textId="77777777" w:rsidR="00DE0FA8" w:rsidRPr="00DE0FA8" w:rsidRDefault="00DE0FA8" w:rsidP="007212CD">
      <w:pPr>
        <w:numPr>
          <w:ilvl w:val="0"/>
          <w:numId w:val="29"/>
        </w:numPr>
        <w:rPr>
          <w:lang w:val="en-CH" w:eastAsia="de-DE"/>
        </w:rPr>
      </w:pPr>
      <w:r w:rsidRPr="00DE0FA8">
        <w:rPr>
          <w:lang w:val="en-CH" w:eastAsia="de-DE"/>
        </w:rPr>
        <w:t>Liest two_stage_final__&lt;EXP_ID&gt;.json + Predictions.</w:t>
      </w:r>
    </w:p>
    <w:p w14:paraId="35AF859C" w14:textId="77777777" w:rsidR="00DE0FA8" w:rsidRPr="00DE0FA8" w:rsidRDefault="00DE0FA8" w:rsidP="007212CD">
      <w:pPr>
        <w:numPr>
          <w:ilvl w:val="0"/>
          <w:numId w:val="29"/>
        </w:numPr>
        <w:rPr>
          <w:lang w:val="en-CH" w:eastAsia="de-DE"/>
        </w:rPr>
      </w:pPr>
      <w:r w:rsidRPr="00DE0FA8">
        <w:rPr>
          <w:lang w:val="en-CH" w:eastAsia="de-DE"/>
        </w:rPr>
        <w:t>Ruft den Report</w:t>
      </w:r>
      <w:r w:rsidRPr="00DE0FA8">
        <w:rPr>
          <w:lang w:val="en-CH" w:eastAsia="de-DE"/>
        </w:rPr>
        <w:noBreakHyphen/>
        <w:t>Generator auf:</w:t>
      </w:r>
    </w:p>
    <w:p w14:paraId="29A58FA2" w14:textId="77777777" w:rsidR="00DE0FA8" w:rsidRPr="00DE0FA8" w:rsidRDefault="00DE0FA8" w:rsidP="007212CD">
      <w:pPr>
        <w:numPr>
          <w:ilvl w:val="1"/>
          <w:numId w:val="29"/>
        </w:numPr>
        <w:rPr>
          <w:lang w:val="en-CH" w:eastAsia="de-DE"/>
        </w:rPr>
      </w:pPr>
      <w:r w:rsidRPr="00DE0FA8">
        <w:rPr>
          <w:lang w:val="en-CH" w:eastAsia="de-DE"/>
        </w:rPr>
        <w:t>generate_two_stage_report.py</w:t>
      </w:r>
    </w:p>
    <w:p w14:paraId="4F840B26" w14:textId="77777777" w:rsidR="00DE0FA8" w:rsidRPr="00DE0FA8" w:rsidRDefault="00DE0FA8" w:rsidP="007212CD">
      <w:pPr>
        <w:numPr>
          <w:ilvl w:val="0"/>
          <w:numId w:val="29"/>
        </w:numPr>
        <w:rPr>
          <w:lang w:val="en-CH" w:eastAsia="de-DE"/>
        </w:rPr>
      </w:pPr>
      <w:r w:rsidRPr="00DE0FA8">
        <w:rPr>
          <w:lang w:val="en-CH" w:eastAsia="de-DE"/>
        </w:rPr>
        <w:lastRenderedPageBreak/>
        <w:t>Schreibt PDF:</w:t>
      </w:r>
    </w:p>
    <w:p w14:paraId="17AC8DB8" w14:textId="77777777" w:rsidR="00DE0FA8" w:rsidRPr="00DE0FA8" w:rsidRDefault="00DE0FA8" w:rsidP="007212CD">
      <w:pPr>
        <w:numPr>
          <w:ilvl w:val="1"/>
          <w:numId w:val="29"/>
        </w:numPr>
        <w:rPr>
          <w:lang w:val="en-CH" w:eastAsia="de-DE"/>
        </w:rPr>
      </w:pPr>
      <w:r w:rsidRPr="00DE0FA8">
        <w:rPr>
          <w:lang w:val="en-CH" w:eastAsia="de-DE"/>
        </w:rPr>
        <w:t>two_stage_final__&lt;EXP_ID&gt;_report.pdf</w:t>
      </w:r>
    </w:p>
    <w:p w14:paraId="51C5884F" w14:textId="77777777" w:rsidR="00DE0FA8" w:rsidRPr="00DE0FA8" w:rsidRDefault="00CA45E6" w:rsidP="00DE0FA8">
      <w:pPr>
        <w:rPr>
          <w:lang w:val="en-CH" w:eastAsia="de-DE"/>
        </w:rPr>
      </w:pPr>
      <w:r w:rsidRPr="00CA45E6">
        <w:rPr>
          <w:noProof/>
          <w:lang w:val="en-CH" w:eastAsia="de-DE"/>
        </w:rPr>
        <w:pict w14:anchorId="352DEA4B">
          <v:rect id="_x0000_i1029" alt="" style="width:451.3pt;height:.05pt;mso-width-percent:0;mso-height-percent:0;mso-width-percent:0;mso-height-percent:0" o:hralign="center" o:hrstd="t" o:hr="t" fillcolor="#a0a0a0" stroked="f"/>
        </w:pict>
      </w:r>
    </w:p>
    <w:p w14:paraId="220B2EF2" w14:textId="77777777" w:rsidR="00DE0FA8" w:rsidRPr="00DE0FA8" w:rsidRDefault="00DE0FA8" w:rsidP="007212CD">
      <w:pPr>
        <w:numPr>
          <w:ilvl w:val="0"/>
          <w:numId w:val="30"/>
        </w:numPr>
        <w:rPr>
          <w:b/>
          <w:bCs/>
          <w:lang w:val="en-CH" w:eastAsia="de-DE"/>
        </w:rPr>
      </w:pPr>
      <w:r w:rsidRPr="00DE0FA8">
        <w:rPr>
          <w:b/>
          <w:bCs/>
          <w:lang w:val="en-CH" w:eastAsia="de-DE"/>
        </w:rPr>
        <w:t>B) Yahoo Daily Pipeline (Final two stage)</w:t>
      </w:r>
    </w:p>
    <w:p w14:paraId="2214B123" w14:textId="77777777" w:rsidR="00DE0FA8" w:rsidRPr="00DE0FA8" w:rsidRDefault="00DE0FA8" w:rsidP="00DE0FA8">
      <w:pPr>
        <w:rPr>
          <w:lang w:val="en-CH" w:eastAsia="de-DE"/>
        </w:rPr>
      </w:pPr>
      <w:r w:rsidRPr="00DE0FA8">
        <w:rPr>
          <w:lang w:val="en-CH" w:eastAsia="de-DE"/>
        </w:rPr>
        <w:t>Notebooks:</w:t>
      </w:r>
    </w:p>
    <w:p w14:paraId="0EDC6089" w14:textId="77777777" w:rsidR="00DE0FA8" w:rsidRPr="00DE0FA8" w:rsidRDefault="00DE0FA8" w:rsidP="007212CD">
      <w:pPr>
        <w:numPr>
          <w:ilvl w:val="0"/>
          <w:numId w:val="30"/>
        </w:numPr>
        <w:rPr>
          <w:lang w:val="en-CH" w:eastAsia="de-DE"/>
        </w:rPr>
      </w:pPr>
      <w:r w:rsidRPr="00DE0FA8">
        <w:rPr>
          <w:lang w:val="en-CH" w:eastAsia="de-DE"/>
        </w:rPr>
        <w:t>1_data_prep_final.ipynb</w:t>
      </w:r>
    </w:p>
    <w:p w14:paraId="377032EC" w14:textId="77777777" w:rsidR="00DE0FA8" w:rsidRPr="00DE0FA8" w:rsidRDefault="00DE0FA8" w:rsidP="007212CD">
      <w:pPr>
        <w:numPr>
          <w:ilvl w:val="0"/>
          <w:numId w:val="30"/>
        </w:numPr>
        <w:rPr>
          <w:lang w:val="en-CH" w:eastAsia="de-DE"/>
        </w:rPr>
      </w:pPr>
      <w:r w:rsidRPr="00DE0FA8">
        <w:rPr>
          <w:lang w:val="en-CH" w:eastAsia="de-DE"/>
        </w:rPr>
        <w:t>2_train_final.ipynb</w:t>
      </w:r>
    </w:p>
    <w:p w14:paraId="665E68B1" w14:textId="77777777" w:rsidR="00DE0FA8" w:rsidRPr="00DE0FA8" w:rsidRDefault="00DE0FA8" w:rsidP="007212CD">
      <w:pPr>
        <w:numPr>
          <w:ilvl w:val="0"/>
          <w:numId w:val="30"/>
        </w:numPr>
        <w:rPr>
          <w:lang w:val="en-CH" w:eastAsia="de-DE"/>
        </w:rPr>
      </w:pPr>
      <w:r w:rsidRPr="00DE0FA8">
        <w:rPr>
          <w:lang w:val="en-CH" w:eastAsia="de-DE"/>
        </w:rPr>
        <w:t>3_eval_final.ipynb</w:t>
      </w:r>
    </w:p>
    <w:p w14:paraId="4EE329CA" w14:textId="77777777" w:rsidR="00DE0FA8" w:rsidRPr="00DE0FA8" w:rsidRDefault="00DE0FA8" w:rsidP="00DE0FA8">
      <w:pPr>
        <w:rPr>
          <w:lang w:val="en-CH" w:eastAsia="de-DE"/>
        </w:rPr>
      </w:pPr>
      <w:r w:rsidRPr="00DE0FA8">
        <w:rPr>
          <w:b/>
          <w:bCs/>
          <w:lang w:val="en-CH" w:eastAsia="de-DE"/>
        </w:rPr>
        <w:t>Input:</w:t>
      </w:r>
    </w:p>
    <w:p w14:paraId="7BC6FBE7" w14:textId="77777777" w:rsidR="00DE0FA8" w:rsidRPr="00DE0FA8" w:rsidRDefault="00DE0FA8" w:rsidP="007212CD">
      <w:pPr>
        <w:numPr>
          <w:ilvl w:val="0"/>
          <w:numId w:val="31"/>
        </w:numPr>
        <w:rPr>
          <w:lang w:val="en-CH" w:eastAsia="de-DE"/>
        </w:rPr>
      </w:pPr>
      <w:r w:rsidRPr="00DE0FA8">
        <w:rPr>
          <w:lang w:val="en-CH" w:eastAsia="de-DE"/>
        </w:rPr>
        <w:t>Yahoo Daily Preise sind typischerweise unter data/raw/fx/… (z.B. EURUSDX.csv), je nach Download.</w:t>
      </w:r>
    </w:p>
    <w:p w14:paraId="1BBABEBD" w14:textId="77777777" w:rsidR="00DE0FA8" w:rsidRPr="00DE0FA8" w:rsidRDefault="00DE0FA8" w:rsidP="007212CD">
      <w:pPr>
        <w:numPr>
          <w:ilvl w:val="0"/>
          <w:numId w:val="31"/>
        </w:numPr>
        <w:rPr>
          <w:lang w:val="en-CH" w:eastAsia="de-DE"/>
        </w:rPr>
      </w:pPr>
      <w:r w:rsidRPr="00DE0FA8">
        <w:rPr>
          <w:lang w:val="en-CH" w:eastAsia="de-DE"/>
        </w:rPr>
        <w:t>News wie oben optional.</w:t>
      </w:r>
    </w:p>
    <w:p w14:paraId="663408D6" w14:textId="77777777" w:rsidR="00DE0FA8" w:rsidRPr="00DE0FA8" w:rsidRDefault="00DE0FA8" w:rsidP="00DE0FA8">
      <w:pPr>
        <w:rPr>
          <w:lang w:val="en-CH" w:eastAsia="de-DE"/>
        </w:rPr>
      </w:pPr>
      <w:r w:rsidRPr="00DE0FA8">
        <w:rPr>
          <w:b/>
          <w:bCs/>
          <w:lang w:val="en-CH" w:eastAsia="de-DE"/>
        </w:rPr>
        <w:t>Output ist praktisch gleich wie bei H1</w:t>
      </w:r>
      <w:r w:rsidRPr="00DE0FA8">
        <w:rPr>
          <w:lang w:val="en-CH" w:eastAsia="de-DE"/>
        </w:rPr>
        <w:t>, nur ohne H1</w:t>
      </w:r>
      <w:r w:rsidRPr="00DE0FA8">
        <w:rPr>
          <w:lang w:val="en-CH" w:eastAsia="de-DE"/>
        </w:rPr>
        <w:noBreakHyphen/>
        <w:t>CSV als Input:</w:t>
      </w:r>
    </w:p>
    <w:p w14:paraId="7543F213" w14:textId="77777777" w:rsidR="00DE0FA8" w:rsidRPr="00DE0FA8" w:rsidRDefault="00DE0FA8" w:rsidP="007212CD">
      <w:pPr>
        <w:numPr>
          <w:ilvl w:val="0"/>
          <w:numId w:val="32"/>
        </w:numPr>
        <w:rPr>
          <w:lang w:val="en-CH" w:eastAsia="de-DE"/>
        </w:rPr>
      </w:pPr>
      <w:r w:rsidRPr="00DE0FA8">
        <w:rPr>
          <w:lang w:val="en-CH" w:eastAsia="de-DE"/>
        </w:rPr>
        <w:t>Config: &lt;EXP_ID&gt;_config.json</w:t>
      </w:r>
    </w:p>
    <w:p w14:paraId="4AAAB82A" w14:textId="77777777" w:rsidR="00DE0FA8" w:rsidRPr="00DE0FA8" w:rsidRDefault="00DE0FA8" w:rsidP="007212CD">
      <w:pPr>
        <w:numPr>
          <w:ilvl w:val="0"/>
          <w:numId w:val="32"/>
        </w:numPr>
        <w:rPr>
          <w:lang w:val="en-CH" w:eastAsia="de-DE"/>
        </w:rPr>
      </w:pPr>
      <w:r w:rsidRPr="00DE0FA8">
        <w:rPr>
          <w:lang w:val="en-CH" w:eastAsia="de-DE"/>
        </w:rPr>
        <w:t>Labels: eurusd_labels__&lt;EXP_ID&gt;.csv</w:t>
      </w:r>
    </w:p>
    <w:p w14:paraId="12680771" w14:textId="77777777" w:rsidR="00DE0FA8" w:rsidRPr="00DE0FA8" w:rsidRDefault="00DE0FA8" w:rsidP="007212CD">
      <w:pPr>
        <w:numPr>
          <w:ilvl w:val="0"/>
          <w:numId w:val="32"/>
        </w:numPr>
        <w:rPr>
          <w:lang w:val="en-CH" w:eastAsia="de-DE"/>
        </w:rPr>
      </w:pPr>
      <w:r w:rsidRPr="00DE0FA8">
        <w:rPr>
          <w:lang w:val="en-CH" w:eastAsia="de-DE"/>
        </w:rPr>
        <w:t>Dataset: oft eurusd_news_training__&lt;EXP_ID&gt;.csv (auch wenn du “price_only” machst, wird News dann einfach nicht als Feature genutzt)</w:t>
      </w:r>
    </w:p>
    <w:p w14:paraId="3BF227E8" w14:textId="77777777" w:rsidR="00DE0FA8" w:rsidRPr="00DE0FA8" w:rsidRDefault="00DE0FA8" w:rsidP="007212CD">
      <w:pPr>
        <w:numPr>
          <w:ilvl w:val="0"/>
          <w:numId w:val="32"/>
        </w:numPr>
        <w:rPr>
          <w:lang w:val="en-CH" w:eastAsia="de-DE"/>
        </w:rPr>
      </w:pPr>
      <w:r w:rsidRPr="00DE0FA8">
        <w:rPr>
          <w:lang w:val="en-CH" w:eastAsia="de-DE"/>
        </w:rPr>
        <w:t>Results/Predictions/PDF: unter notebooks/results/final_two_stage/…</w:t>
      </w:r>
    </w:p>
    <w:p w14:paraId="53F1CF6A" w14:textId="77777777" w:rsidR="00DE0FA8" w:rsidRPr="00DE0FA8" w:rsidRDefault="00CA45E6" w:rsidP="00DE0FA8">
      <w:pPr>
        <w:rPr>
          <w:lang w:val="en-CH" w:eastAsia="de-DE"/>
        </w:rPr>
      </w:pPr>
      <w:r w:rsidRPr="00CA45E6">
        <w:rPr>
          <w:noProof/>
          <w:lang w:val="en-CH" w:eastAsia="de-DE"/>
        </w:rPr>
        <w:pict w14:anchorId="1538EF96">
          <v:rect id="_x0000_i1028" alt="" style="width:451.3pt;height:.05pt;mso-width-percent:0;mso-height-percent:0;mso-width-percent:0;mso-height-percent:0" o:hralign="center" o:hrstd="t" o:hr="t" fillcolor="#a0a0a0" stroked="f"/>
        </w:pict>
      </w:r>
    </w:p>
    <w:p w14:paraId="7EAEF111" w14:textId="77777777" w:rsidR="00DE0FA8" w:rsidRPr="00DE0FA8" w:rsidRDefault="00DE0FA8" w:rsidP="007212CD">
      <w:pPr>
        <w:numPr>
          <w:ilvl w:val="0"/>
          <w:numId w:val="30"/>
        </w:numPr>
        <w:rPr>
          <w:b/>
          <w:bCs/>
          <w:lang w:val="en-CH" w:eastAsia="de-DE"/>
        </w:rPr>
      </w:pPr>
      <w:r w:rsidRPr="00DE0FA8">
        <w:rPr>
          <w:b/>
          <w:bCs/>
          <w:lang w:val="en-CH" w:eastAsia="de-DE"/>
        </w:rPr>
        <w:t>C) EODHD Daily Pipeline (EOD prices)</w:t>
      </w:r>
    </w:p>
    <w:p w14:paraId="18631808" w14:textId="77777777" w:rsidR="00DE0FA8" w:rsidRPr="00DE0FA8" w:rsidRDefault="00DE0FA8" w:rsidP="00DE0FA8">
      <w:pPr>
        <w:rPr>
          <w:lang w:val="en-CH" w:eastAsia="de-DE"/>
        </w:rPr>
      </w:pPr>
      <w:r w:rsidRPr="00DE0FA8">
        <w:rPr>
          <w:lang w:val="en-CH" w:eastAsia="de-DE"/>
        </w:rPr>
        <w:t>Notebooks:</w:t>
      </w:r>
    </w:p>
    <w:p w14:paraId="2C9DB250" w14:textId="77777777" w:rsidR="00DE0FA8" w:rsidRPr="00DE0FA8" w:rsidRDefault="00DE0FA8" w:rsidP="007212CD">
      <w:pPr>
        <w:numPr>
          <w:ilvl w:val="0"/>
          <w:numId w:val="33"/>
        </w:numPr>
        <w:rPr>
          <w:lang w:val="en-CH" w:eastAsia="de-DE"/>
        </w:rPr>
      </w:pPr>
      <w:r w:rsidRPr="00DE0FA8">
        <w:rPr>
          <w:lang w:val="en-CH" w:eastAsia="de-DE"/>
        </w:rPr>
        <w:t>1_data_prep_eodhd.ipynb</w:t>
      </w:r>
    </w:p>
    <w:p w14:paraId="38CE84E0" w14:textId="77777777" w:rsidR="00DE0FA8" w:rsidRPr="00DE0FA8" w:rsidRDefault="00DE0FA8" w:rsidP="007212CD">
      <w:pPr>
        <w:numPr>
          <w:ilvl w:val="0"/>
          <w:numId w:val="33"/>
        </w:numPr>
        <w:rPr>
          <w:lang w:val="en-CH" w:eastAsia="de-DE"/>
        </w:rPr>
      </w:pPr>
      <w:r w:rsidRPr="00DE0FA8">
        <w:rPr>
          <w:lang w:val="en-CH" w:eastAsia="de-DE"/>
        </w:rPr>
        <w:t>2_train_eodhd.ipynb</w:t>
      </w:r>
    </w:p>
    <w:p w14:paraId="65CC48BC" w14:textId="77777777" w:rsidR="00DE0FA8" w:rsidRPr="00DE0FA8" w:rsidRDefault="00DE0FA8" w:rsidP="007212CD">
      <w:pPr>
        <w:numPr>
          <w:ilvl w:val="0"/>
          <w:numId w:val="33"/>
        </w:numPr>
        <w:rPr>
          <w:lang w:val="en-CH" w:eastAsia="de-DE"/>
        </w:rPr>
      </w:pPr>
      <w:r w:rsidRPr="00DE0FA8">
        <w:rPr>
          <w:lang w:val="en-CH" w:eastAsia="de-DE"/>
        </w:rPr>
        <w:t>3_eval_eodhd.ipynb</w:t>
      </w:r>
    </w:p>
    <w:p w14:paraId="690F3973" w14:textId="77777777" w:rsidR="00DE0FA8" w:rsidRPr="00DE0FA8" w:rsidRDefault="00DE0FA8" w:rsidP="00DE0FA8">
      <w:pPr>
        <w:rPr>
          <w:lang w:val="en-CH" w:eastAsia="de-DE"/>
        </w:rPr>
      </w:pPr>
      <w:r w:rsidRPr="00DE0FA8">
        <w:rPr>
          <w:b/>
          <w:bCs/>
          <w:lang w:val="en-CH" w:eastAsia="de-DE"/>
        </w:rPr>
        <w:t>Input:</w:t>
      </w:r>
    </w:p>
    <w:p w14:paraId="081BD2DD" w14:textId="77777777" w:rsidR="00DE0FA8" w:rsidRPr="00DE0FA8" w:rsidRDefault="00DE0FA8" w:rsidP="007212CD">
      <w:pPr>
        <w:numPr>
          <w:ilvl w:val="0"/>
          <w:numId w:val="34"/>
        </w:numPr>
        <w:rPr>
          <w:lang w:val="en-CH" w:eastAsia="de-DE"/>
        </w:rPr>
      </w:pPr>
      <w:r w:rsidRPr="00DE0FA8">
        <w:rPr>
          <w:lang w:val="en-CH" w:eastAsia="de-DE"/>
        </w:rPr>
        <w:t>EODHD Preise (CSV) liegen typischerweise unter data/raw/fx/… (z.B. EURUSDX_eodhd.csv).</w:t>
      </w:r>
    </w:p>
    <w:p w14:paraId="2E7512D9" w14:textId="77777777" w:rsidR="00DE0FA8" w:rsidRPr="00DE0FA8" w:rsidRDefault="00DE0FA8" w:rsidP="007212CD">
      <w:pPr>
        <w:numPr>
          <w:ilvl w:val="0"/>
          <w:numId w:val="34"/>
        </w:numPr>
        <w:rPr>
          <w:lang w:val="en-CH" w:eastAsia="de-DE"/>
        </w:rPr>
      </w:pPr>
      <w:r w:rsidRPr="00DE0FA8">
        <w:rPr>
          <w:lang w:val="en-CH" w:eastAsia="de-DE"/>
        </w:rPr>
        <w:t>News optional wie oben.</w:t>
      </w:r>
    </w:p>
    <w:p w14:paraId="5C60C8E6" w14:textId="77777777" w:rsidR="00DE0FA8" w:rsidRPr="00DE0FA8" w:rsidRDefault="00DE0FA8" w:rsidP="00DE0FA8">
      <w:pPr>
        <w:rPr>
          <w:lang w:val="en-CH" w:eastAsia="de-DE"/>
        </w:rPr>
      </w:pPr>
      <w:r w:rsidRPr="00DE0FA8">
        <w:rPr>
          <w:b/>
          <w:bCs/>
          <w:lang w:val="en-CH" w:eastAsia="de-DE"/>
        </w:rPr>
        <w:lastRenderedPageBreak/>
        <w:t>Output ist wieder gleich:</w:t>
      </w:r>
    </w:p>
    <w:p w14:paraId="080816FE" w14:textId="77777777" w:rsidR="00DE0FA8" w:rsidRPr="00DE0FA8" w:rsidRDefault="00DE0FA8" w:rsidP="007212CD">
      <w:pPr>
        <w:numPr>
          <w:ilvl w:val="0"/>
          <w:numId w:val="35"/>
        </w:numPr>
        <w:rPr>
          <w:lang w:val="en-CH" w:eastAsia="de-DE"/>
        </w:rPr>
      </w:pPr>
      <w:r w:rsidRPr="00DE0FA8">
        <w:rPr>
          <w:lang w:val="en-CH" w:eastAsia="de-DE"/>
        </w:rPr>
        <w:t>Config/Labels/Dataset unter data/processed/...</w:t>
      </w:r>
    </w:p>
    <w:p w14:paraId="3966D648" w14:textId="77777777" w:rsidR="00DE0FA8" w:rsidRPr="00DE0FA8" w:rsidRDefault="00DE0FA8" w:rsidP="007212CD">
      <w:pPr>
        <w:numPr>
          <w:ilvl w:val="0"/>
          <w:numId w:val="35"/>
        </w:numPr>
        <w:rPr>
          <w:lang w:val="en-CH" w:eastAsia="de-DE"/>
        </w:rPr>
      </w:pPr>
      <w:r w:rsidRPr="00DE0FA8">
        <w:rPr>
          <w:lang w:val="en-CH" w:eastAsia="de-DE"/>
        </w:rPr>
        <w:t>Results/Predictions/PDF unter notebooks/results/final_two_stage/...</w:t>
      </w:r>
    </w:p>
    <w:p w14:paraId="393750FD" w14:textId="77777777" w:rsidR="00DE0FA8" w:rsidRPr="00DE0FA8" w:rsidRDefault="00CA45E6" w:rsidP="00DE0FA8">
      <w:pPr>
        <w:rPr>
          <w:lang w:val="en-CH" w:eastAsia="de-DE"/>
        </w:rPr>
      </w:pPr>
      <w:r w:rsidRPr="00CA45E6">
        <w:rPr>
          <w:noProof/>
          <w:lang w:val="en-CH" w:eastAsia="de-DE"/>
        </w:rPr>
        <w:pict w14:anchorId="41820113">
          <v:rect id="_x0000_i1027" alt="" style="width:451.3pt;height:.05pt;mso-width-percent:0;mso-height-percent:0;mso-width-percent:0;mso-height-percent:0" o:hralign="center" o:hrstd="t" o:hr="t" fillcolor="#a0a0a0" stroked="f"/>
        </w:pict>
      </w:r>
    </w:p>
    <w:p w14:paraId="1A2AC2AB" w14:textId="77777777" w:rsidR="00DE0FA8" w:rsidRPr="00DE0FA8" w:rsidRDefault="00DE0FA8" w:rsidP="007212CD">
      <w:pPr>
        <w:numPr>
          <w:ilvl w:val="0"/>
          <w:numId w:val="30"/>
        </w:numPr>
        <w:rPr>
          <w:b/>
          <w:bCs/>
          <w:lang w:val="en-CH" w:eastAsia="de-DE"/>
        </w:rPr>
      </w:pPr>
      <w:r w:rsidRPr="00DE0FA8">
        <w:rPr>
          <w:b/>
          <w:bCs/>
          <w:lang w:val="en-CH" w:eastAsia="de-DE"/>
        </w:rPr>
        <w:t>2) Wo ist “FLEX / symbolische KI” im aktuellen System?</w:t>
      </w:r>
    </w:p>
    <w:p w14:paraId="757ADBE8" w14:textId="77777777" w:rsidR="00DE0FA8" w:rsidRPr="00DE0FA8" w:rsidRDefault="00DE0FA8" w:rsidP="00DE0FA8">
      <w:pPr>
        <w:rPr>
          <w:lang w:val="en-CH" w:eastAsia="de-DE"/>
        </w:rPr>
      </w:pPr>
      <w:r w:rsidRPr="00DE0FA8">
        <w:rPr>
          <w:lang w:val="en-CH" w:eastAsia="de-DE"/>
        </w:rPr>
        <w:t>FLEX wird </w:t>
      </w:r>
      <w:r w:rsidRPr="00DE0FA8">
        <w:rPr>
          <w:b/>
          <w:bCs/>
          <w:lang w:val="en-CH" w:eastAsia="de-DE"/>
        </w:rPr>
        <w:t>nicht</w:t>
      </w:r>
      <w:r w:rsidRPr="00DE0FA8">
        <w:rPr>
          <w:lang w:val="en-CH" w:eastAsia="de-DE"/>
        </w:rPr>
        <w:t> als “Modell” trainiert.</w:t>
      </w:r>
      <w:r w:rsidRPr="00DE0FA8">
        <w:rPr>
          <w:lang w:val="en-CH" w:eastAsia="de-DE"/>
        </w:rPr>
        <w:br/>
        <w:t>Es ist eine </w:t>
      </w:r>
      <w:r w:rsidRPr="00DE0FA8">
        <w:rPr>
          <w:b/>
          <w:bCs/>
          <w:lang w:val="en-CH" w:eastAsia="de-DE"/>
        </w:rPr>
        <w:t>regelbasierte Komponente</w:t>
      </w:r>
      <w:r w:rsidRPr="00DE0FA8">
        <w:rPr>
          <w:lang w:val="en-CH" w:eastAsia="de-DE"/>
        </w:rPr>
        <w:t> (symbolisch).</w:t>
      </w:r>
    </w:p>
    <w:p w14:paraId="05533F8E" w14:textId="77777777" w:rsidR="00DE0FA8" w:rsidRPr="00DE0FA8" w:rsidRDefault="00DE0FA8" w:rsidP="007212CD">
      <w:pPr>
        <w:numPr>
          <w:ilvl w:val="0"/>
          <w:numId w:val="36"/>
        </w:numPr>
        <w:rPr>
          <w:lang w:val="en-CH" w:eastAsia="de-DE"/>
        </w:rPr>
      </w:pPr>
      <w:r w:rsidRPr="00DE0FA8">
        <w:rPr>
          <w:lang w:val="en-CH" w:eastAsia="de-DE"/>
        </w:rPr>
        <w:t>Regeln: risk.flex (und optional risk.ksl)</w:t>
      </w:r>
    </w:p>
    <w:p w14:paraId="65B9F031" w14:textId="77777777" w:rsidR="00DE0FA8" w:rsidRPr="00DE0FA8" w:rsidRDefault="00DE0FA8" w:rsidP="007212CD">
      <w:pPr>
        <w:numPr>
          <w:ilvl w:val="0"/>
          <w:numId w:val="36"/>
        </w:numPr>
        <w:rPr>
          <w:lang w:val="en-CH" w:eastAsia="de-DE"/>
        </w:rPr>
      </w:pPr>
      <w:r w:rsidRPr="00DE0FA8">
        <w:rPr>
          <w:lang w:val="en-CH" w:eastAsia="de-DE"/>
        </w:rPr>
        <w:t>Wrapper/Logik: flex_engine.py, position_sizer.py</w:t>
      </w:r>
    </w:p>
    <w:p w14:paraId="29407E30" w14:textId="77777777" w:rsidR="00DE0FA8" w:rsidRPr="00DE0FA8" w:rsidRDefault="00DE0FA8" w:rsidP="007212CD">
      <w:pPr>
        <w:numPr>
          <w:ilvl w:val="0"/>
          <w:numId w:val="36"/>
        </w:numPr>
        <w:rPr>
          <w:lang w:val="en-CH" w:eastAsia="de-DE"/>
        </w:rPr>
      </w:pPr>
      <w:r w:rsidRPr="00DE0FA8">
        <w:rPr>
          <w:lang w:val="en-CH" w:eastAsia="de-DE"/>
        </w:rPr>
        <w:t>Verwendet wird es in der </w:t>
      </w:r>
      <w:r w:rsidRPr="00DE0FA8">
        <w:rPr>
          <w:b/>
          <w:bCs/>
          <w:lang w:val="en-CH" w:eastAsia="de-DE"/>
        </w:rPr>
        <w:t>PDF Tradesimulation</w:t>
      </w:r>
      <w:r w:rsidRPr="00DE0FA8">
        <w:rPr>
          <w:lang w:val="en-CH" w:eastAsia="de-DE"/>
        </w:rPr>
        <w:t>:</w:t>
      </w:r>
    </w:p>
    <w:p w14:paraId="2A35D0FA" w14:textId="77777777" w:rsidR="00DE0FA8" w:rsidRPr="00DE0FA8" w:rsidRDefault="00DE0FA8" w:rsidP="007212CD">
      <w:pPr>
        <w:numPr>
          <w:ilvl w:val="1"/>
          <w:numId w:val="36"/>
        </w:numPr>
        <w:rPr>
          <w:lang w:val="en-CH" w:eastAsia="de-DE"/>
        </w:rPr>
      </w:pPr>
      <w:r w:rsidRPr="00DE0FA8">
        <w:rPr>
          <w:lang w:val="en-CH" w:eastAsia="de-DE"/>
        </w:rPr>
        <w:t>generate_two_stage_report.py</w:t>
      </w:r>
    </w:p>
    <w:p w14:paraId="6D9EE2FB" w14:textId="77777777" w:rsidR="00DE0FA8" w:rsidRPr="00DE0FA8" w:rsidRDefault="00DE0FA8" w:rsidP="00DE0FA8">
      <w:pPr>
        <w:rPr>
          <w:lang w:val="en-CH" w:eastAsia="de-DE"/>
        </w:rPr>
      </w:pPr>
      <w:r w:rsidRPr="00DE0FA8">
        <w:rPr>
          <w:lang w:val="en-CH" w:eastAsia="de-DE"/>
        </w:rPr>
        <w:t>Wichtig: FLEX wird dort nur genutzt, wenn in der Predictions</w:t>
      </w:r>
      <w:r w:rsidRPr="00DE0FA8">
        <w:rPr>
          <w:lang w:val="en-CH" w:eastAsia="de-DE"/>
        </w:rPr>
        <w:noBreakHyphen/>
        <w:t>CSV die Spalten für Modell</w:t>
      </w:r>
      <w:r w:rsidRPr="00DE0FA8">
        <w:rPr>
          <w:lang w:val="en-CH" w:eastAsia="de-DE"/>
        </w:rPr>
        <w:noBreakHyphen/>
        <w:t>Wahrscheinlichkeiten vorhanden sind (z.B. signal_prob, direction_prob_up). Sonst wird es deaktiviert.</w:t>
      </w:r>
    </w:p>
    <w:p w14:paraId="0376A110" w14:textId="77777777" w:rsidR="00DE0FA8" w:rsidRPr="00DE0FA8" w:rsidRDefault="00CA45E6" w:rsidP="00DE0FA8">
      <w:pPr>
        <w:rPr>
          <w:lang w:val="en-CH" w:eastAsia="de-DE"/>
        </w:rPr>
      </w:pPr>
      <w:r w:rsidRPr="00CA45E6">
        <w:rPr>
          <w:noProof/>
          <w:lang w:val="en-CH" w:eastAsia="de-DE"/>
        </w:rPr>
        <w:pict w14:anchorId="7BF28942">
          <v:rect id="_x0000_i1026" alt="" style="width:451.3pt;height:.05pt;mso-width-percent:0;mso-height-percent:0;mso-width-percent:0;mso-height-percent:0" o:hralign="center" o:hrstd="t" o:hr="t" fillcolor="#a0a0a0" stroked="f"/>
        </w:pict>
      </w:r>
    </w:p>
    <w:p w14:paraId="790D893F" w14:textId="77777777" w:rsidR="00DE0FA8" w:rsidRPr="00DE0FA8" w:rsidRDefault="00DE0FA8" w:rsidP="007212CD">
      <w:pPr>
        <w:numPr>
          <w:ilvl w:val="0"/>
          <w:numId w:val="30"/>
        </w:numPr>
        <w:rPr>
          <w:b/>
          <w:bCs/>
          <w:lang w:val="en-CH" w:eastAsia="de-DE"/>
        </w:rPr>
      </w:pPr>
      <w:r w:rsidRPr="00DE0FA8">
        <w:rPr>
          <w:b/>
          <w:bCs/>
          <w:lang w:val="en-CH" w:eastAsia="de-DE"/>
        </w:rPr>
        <w:t>3) Alt</w:t>
      </w:r>
      <w:r w:rsidRPr="00DE0FA8">
        <w:rPr>
          <w:b/>
          <w:bCs/>
          <w:lang w:val="en-CH" w:eastAsia="de-DE"/>
        </w:rPr>
        <w:noBreakHyphen/>
        <w:t>Zustand (das ist “legacy” / nicht nötig für deine aktuellen Experimente)</w:t>
      </w:r>
    </w:p>
    <w:p w14:paraId="17573D0F" w14:textId="77777777" w:rsidR="00DE0FA8" w:rsidRPr="00DE0FA8" w:rsidRDefault="00DE0FA8" w:rsidP="00DE0FA8">
      <w:pPr>
        <w:rPr>
          <w:lang w:val="en-CH" w:eastAsia="de-DE"/>
        </w:rPr>
      </w:pPr>
      <w:r w:rsidRPr="00DE0FA8">
        <w:rPr>
          <w:lang w:val="en-CH" w:eastAsia="de-DE"/>
        </w:rPr>
        <w:t>Du kannst diese Dinge ignorieren, </w:t>
      </w:r>
      <w:r w:rsidRPr="00DE0FA8">
        <w:rPr>
          <w:b/>
          <w:bCs/>
          <w:lang w:val="en-CH" w:eastAsia="de-DE"/>
        </w:rPr>
        <w:t>wenn du nur die 3 aktuellen Pipelines oben nutzt</w:t>
      </w:r>
      <w:r w:rsidRPr="00DE0FA8">
        <w:rPr>
          <w:lang w:val="en-CH" w:eastAsia="de-DE"/>
        </w:rPr>
        <w:t>:</w:t>
      </w:r>
    </w:p>
    <w:p w14:paraId="08CE3601" w14:textId="77777777" w:rsidR="00DE0FA8" w:rsidRPr="00DE0FA8" w:rsidRDefault="00DE0FA8" w:rsidP="007212CD">
      <w:pPr>
        <w:numPr>
          <w:ilvl w:val="0"/>
          <w:numId w:val="30"/>
        </w:numPr>
        <w:rPr>
          <w:b/>
          <w:bCs/>
          <w:lang w:val="en-CH" w:eastAsia="de-DE"/>
        </w:rPr>
      </w:pPr>
      <w:r w:rsidRPr="00DE0FA8">
        <w:rPr>
          <w:b/>
          <w:bCs/>
          <w:lang w:val="en-CH" w:eastAsia="de-DE"/>
        </w:rPr>
        <w:t>A) Alte “v1” Notebooks im Root von notebooks/</w:t>
      </w:r>
    </w:p>
    <w:p w14:paraId="69FA77C3" w14:textId="77777777" w:rsidR="00DE0FA8" w:rsidRPr="00DE0FA8" w:rsidRDefault="00DE0FA8" w:rsidP="007212CD">
      <w:pPr>
        <w:numPr>
          <w:ilvl w:val="0"/>
          <w:numId w:val="37"/>
        </w:numPr>
        <w:rPr>
          <w:lang w:val="en-CH" w:eastAsia="de-DE"/>
        </w:rPr>
      </w:pPr>
      <w:r w:rsidRPr="00DE0FA8">
        <w:rPr>
          <w:lang w:val="en-CH" w:eastAsia="de-DE"/>
        </w:rPr>
        <w:t>1_data_prep_xgboost_two_stage.ipynb</w:t>
      </w:r>
    </w:p>
    <w:p w14:paraId="48D164E8" w14:textId="77777777" w:rsidR="00DE0FA8" w:rsidRPr="00DE0FA8" w:rsidRDefault="00DE0FA8" w:rsidP="007212CD">
      <w:pPr>
        <w:numPr>
          <w:ilvl w:val="0"/>
          <w:numId w:val="37"/>
        </w:numPr>
        <w:rPr>
          <w:lang w:val="en-CH" w:eastAsia="de-DE"/>
        </w:rPr>
      </w:pPr>
      <w:r w:rsidRPr="00DE0FA8">
        <w:rPr>
          <w:lang w:val="en-CH" w:eastAsia="de-DE"/>
        </w:rPr>
        <w:t>2_train_xgboost_two_stage.ipynb</w:t>
      </w:r>
    </w:p>
    <w:p w14:paraId="2418F5CB" w14:textId="77777777" w:rsidR="00DE0FA8" w:rsidRPr="00DE0FA8" w:rsidRDefault="00DE0FA8" w:rsidP="007212CD">
      <w:pPr>
        <w:numPr>
          <w:ilvl w:val="0"/>
          <w:numId w:val="37"/>
        </w:numPr>
        <w:rPr>
          <w:lang w:val="en-CH" w:eastAsia="de-DE"/>
        </w:rPr>
      </w:pPr>
      <w:r w:rsidRPr="00DE0FA8">
        <w:rPr>
          <w:lang w:val="en-CH" w:eastAsia="de-DE"/>
        </w:rPr>
        <w:t>3_results_xgboost_two_stage.ipynb</w:t>
      </w:r>
    </w:p>
    <w:p w14:paraId="6C9A3A98" w14:textId="77777777" w:rsidR="00DE0FA8" w:rsidRPr="00DE0FA8" w:rsidRDefault="00DE0FA8" w:rsidP="007212CD">
      <w:pPr>
        <w:numPr>
          <w:ilvl w:val="0"/>
          <w:numId w:val="37"/>
        </w:numPr>
        <w:rPr>
          <w:lang w:val="en-CH" w:eastAsia="de-DE"/>
        </w:rPr>
      </w:pPr>
      <w:r w:rsidRPr="00DE0FA8">
        <w:rPr>
          <w:lang w:val="en-CH" w:eastAsia="de-DE"/>
        </w:rPr>
        <w:t>z_old_model_xgboost_two_stage.ipynb</w:t>
      </w:r>
    </w:p>
    <w:p w14:paraId="73C6CEDA" w14:textId="77777777" w:rsidR="00DE0FA8" w:rsidRPr="00DE0FA8" w:rsidRDefault="00DE0FA8" w:rsidP="007212CD">
      <w:pPr>
        <w:numPr>
          <w:ilvl w:val="0"/>
          <w:numId w:val="37"/>
        </w:numPr>
        <w:rPr>
          <w:lang w:val="en-CH" w:eastAsia="de-DE"/>
        </w:rPr>
      </w:pPr>
      <w:r w:rsidRPr="00DE0FA8">
        <w:rPr>
          <w:lang w:val="en-CH" w:eastAsia="de-DE"/>
        </w:rPr>
        <w:t>2a_train_xgboost_up_only.ipynb</w:t>
      </w:r>
    </w:p>
    <w:p w14:paraId="2CFA8825" w14:textId="77777777" w:rsidR="00DE0FA8" w:rsidRPr="00DE0FA8" w:rsidRDefault="00DE0FA8" w:rsidP="007212CD">
      <w:pPr>
        <w:numPr>
          <w:ilvl w:val="0"/>
          <w:numId w:val="37"/>
        </w:numPr>
        <w:rPr>
          <w:lang w:val="en-CH" w:eastAsia="de-DE"/>
        </w:rPr>
      </w:pPr>
      <w:r w:rsidRPr="00DE0FA8">
        <w:rPr>
          <w:lang w:val="en-CH" w:eastAsia="de-DE"/>
        </w:rPr>
        <w:t>2b_train_xgboost_down_only.ipynb</w:t>
      </w:r>
    </w:p>
    <w:p w14:paraId="2245AC2A" w14:textId="77777777" w:rsidR="00DE0FA8" w:rsidRPr="00DE0FA8" w:rsidRDefault="00DE0FA8" w:rsidP="00DE0FA8">
      <w:pPr>
        <w:rPr>
          <w:lang w:val="en-CH" w:eastAsia="de-DE"/>
        </w:rPr>
      </w:pPr>
      <w:r w:rsidRPr="00DE0FA8">
        <w:rPr>
          <w:lang w:val="en-CH" w:eastAsia="de-DE"/>
        </w:rPr>
        <w:t>Das sind ältere Workflows.</w:t>
      </w:r>
      <w:r w:rsidRPr="00DE0FA8">
        <w:rPr>
          <w:lang w:val="en-CH" w:eastAsia="de-DE"/>
        </w:rPr>
        <w:br/>
        <w:t>Die “Final” Notebooks ersetzen das heute.</w:t>
      </w:r>
    </w:p>
    <w:p w14:paraId="65EA8DFD" w14:textId="77777777" w:rsidR="00DE0FA8" w:rsidRPr="00DE0FA8" w:rsidRDefault="00DE0FA8" w:rsidP="00DE0FA8">
      <w:pPr>
        <w:rPr>
          <w:lang w:val="en-CH" w:eastAsia="de-DE"/>
        </w:rPr>
      </w:pPr>
      <w:r w:rsidRPr="00DE0FA8">
        <w:rPr>
          <w:lang w:val="en-CH" w:eastAsia="de-DE"/>
        </w:rPr>
        <w:t>eda_eurusd_news.ipynb ist nur EDA. Das ist optional.</w:t>
      </w:r>
    </w:p>
    <w:p w14:paraId="72560EBB" w14:textId="77777777" w:rsidR="00DE0FA8" w:rsidRPr="00DE0FA8" w:rsidRDefault="00DE0FA8" w:rsidP="007212CD">
      <w:pPr>
        <w:numPr>
          <w:ilvl w:val="0"/>
          <w:numId w:val="30"/>
        </w:numPr>
        <w:rPr>
          <w:b/>
          <w:bCs/>
          <w:lang w:val="en-CH" w:eastAsia="de-DE"/>
        </w:rPr>
      </w:pPr>
      <w:r w:rsidRPr="00DE0FA8">
        <w:rPr>
          <w:b/>
          <w:bCs/>
          <w:lang w:val="en-CH" w:eastAsia="de-DE"/>
        </w:rPr>
        <w:t>B) v2 Pipeline (separat, heute nicht nötig)</w:t>
      </w:r>
    </w:p>
    <w:p w14:paraId="6A800462" w14:textId="77777777" w:rsidR="00DE0FA8" w:rsidRPr="00DE0FA8" w:rsidRDefault="00DE0FA8" w:rsidP="00DE0FA8">
      <w:pPr>
        <w:rPr>
          <w:lang w:val="en-CH" w:eastAsia="de-DE"/>
        </w:rPr>
      </w:pPr>
      <w:r w:rsidRPr="00DE0FA8">
        <w:rPr>
          <w:lang w:val="en-CH" w:eastAsia="de-DE"/>
        </w:rPr>
        <w:lastRenderedPageBreak/>
        <w:t>Ordner:</w:t>
      </w:r>
    </w:p>
    <w:p w14:paraId="4C350562" w14:textId="77777777" w:rsidR="00DE0FA8" w:rsidRPr="00DE0FA8" w:rsidRDefault="00DE0FA8" w:rsidP="007212CD">
      <w:pPr>
        <w:numPr>
          <w:ilvl w:val="0"/>
          <w:numId w:val="38"/>
        </w:numPr>
        <w:rPr>
          <w:lang w:val="en-CH" w:eastAsia="de-DE"/>
        </w:rPr>
      </w:pPr>
      <w:r w:rsidRPr="00DE0FA8">
        <w:rPr>
          <w:lang w:val="en-CH" w:eastAsia="de-DE"/>
        </w:rPr>
        <w:t>notebooks/v2_two_stage/</w:t>
      </w:r>
      <w:r w:rsidRPr="00DE0FA8">
        <w:rPr>
          <w:lang w:val="en-CH" w:eastAsia="de-DE"/>
        </w:rPr>
        <w:br/>
        <w:t>Skripte:</w:t>
      </w:r>
    </w:p>
    <w:p w14:paraId="291C5C04" w14:textId="77777777" w:rsidR="00DE0FA8" w:rsidRPr="00DE0FA8" w:rsidRDefault="00DE0FA8" w:rsidP="007212CD">
      <w:pPr>
        <w:numPr>
          <w:ilvl w:val="0"/>
          <w:numId w:val="38"/>
        </w:numPr>
        <w:rPr>
          <w:lang w:val="en-CH" w:eastAsia="de-DE"/>
        </w:rPr>
      </w:pPr>
      <w:r w:rsidRPr="00DE0FA8">
        <w:rPr>
          <w:lang w:val="en-CH" w:eastAsia="de-DE"/>
        </w:rPr>
        <w:t>run_two_stage_experiment_v2.py</w:t>
      </w:r>
    </w:p>
    <w:p w14:paraId="4002D002" w14:textId="77777777" w:rsidR="00DE0FA8" w:rsidRPr="00DE0FA8" w:rsidRDefault="00DE0FA8" w:rsidP="007212CD">
      <w:pPr>
        <w:numPr>
          <w:ilvl w:val="0"/>
          <w:numId w:val="38"/>
        </w:numPr>
        <w:rPr>
          <w:lang w:val="en-CH" w:eastAsia="de-DE"/>
        </w:rPr>
      </w:pPr>
      <w:r w:rsidRPr="00DE0FA8">
        <w:rPr>
          <w:lang w:val="en-CH" w:eastAsia="de-DE"/>
        </w:rPr>
        <w:t>calibrate_trade_params_v2.py</w:t>
      </w:r>
    </w:p>
    <w:p w14:paraId="46F2AC4D" w14:textId="77777777" w:rsidR="00DE0FA8" w:rsidRPr="00DE0FA8" w:rsidRDefault="00DE0FA8" w:rsidP="007212CD">
      <w:pPr>
        <w:numPr>
          <w:ilvl w:val="0"/>
          <w:numId w:val="38"/>
        </w:numPr>
        <w:rPr>
          <w:lang w:val="en-CH" w:eastAsia="de-DE"/>
        </w:rPr>
      </w:pPr>
      <w:r w:rsidRPr="00DE0FA8">
        <w:rPr>
          <w:lang w:val="en-CH" w:eastAsia="de-DE"/>
        </w:rPr>
        <w:t>summarize_v2_results.py</w:t>
      </w:r>
    </w:p>
    <w:p w14:paraId="66C8DC10" w14:textId="77777777" w:rsidR="00DE0FA8" w:rsidRPr="00DE0FA8" w:rsidRDefault="00DE0FA8" w:rsidP="007212CD">
      <w:pPr>
        <w:numPr>
          <w:ilvl w:val="0"/>
          <w:numId w:val="38"/>
        </w:numPr>
        <w:rPr>
          <w:lang w:val="en-CH" w:eastAsia="de-DE"/>
        </w:rPr>
      </w:pPr>
      <w:r w:rsidRPr="00DE0FA8">
        <w:rPr>
          <w:lang w:val="en-CH" w:eastAsia="de-DE"/>
        </w:rPr>
        <w:t>compare_v2_experiments.py</w:t>
      </w:r>
      <w:r w:rsidRPr="00DE0FA8">
        <w:rPr>
          <w:lang w:val="en-CH" w:eastAsia="de-DE"/>
        </w:rPr>
        <w:br/>
        <w:t>Code:</w:t>
      </w:r>
    </w:p>
    <w:p w14:paraId="42AF46B3" w14:textId="77777777" w:rsidR="00DE0FA8" w:rsidRPr="00DE0FA8" w:rsidRDefault="00DE0FA8" w:rsidP="007212CD">
      <w:pPr>
        <w:numPr>
          <w:ilvl w:val="0"/>
          <w:numId w:val="38"/>
        </w:numPr>
        <w:rPr>
          <w:lang w:val="en-CH" w:eastAsia="de-DE"/>
        </w:rPr>
      </w:pPr>
      <w:r w:rsidRPr="00DE0FA8">
        <w:rPr>
          <w:lang w:val="en-CH" w:eastAsia="de-DE"/>
        </w:rPr>
        <w:t>train_two_stage_v2.py</w:t>
      </w:r>
    </w:p>
    <w:p w14:paraId="593828A7" w14:textId="77777777" w:rsidR="00DE0FA8" w:rsidRPr="00DE0FA8" w:rsidRDefault="00DE0FA8" w:rsidP="007212CD">
      <w:pPr>
        <w:numPr>
          <w:ilvl w:val="0"/>
          <w:numId w:val="38"/>
        </w:numPr>
        <w:rPr>
          <w:lang w:val="en-CH" w:eastAsia="de-DE"/>
        </w:rPr>
      </w:pPr>
      <w:r w:rsidRPr="00DE0FA8">
        <w:rPr>
          <w:lang w:val="en-CH" w:eastAsia="de-DE"/>
        </w:rPr>
        <w:t>build_training_set_v2.py</w:t>
      </w:r>
    </w:p>
    <w:p w14:paraId="5A7C7086" w14:textId="77777777" w:rsidR="00DE0FA8" w:rsidRPr="00DE0FA8" w:rsidRDefault="00DE0FA8" w:rsidP="007212CD">
      <w:pPr>
        <w:numPr>
          <w:ilvl w:val="0"/>
          <w:numId w:val="38"/>
        </w:numPr>
        <w:rPr>
          <w:lang w:val="en-CH" w:eastAsia="de-DE"/>
        </w:rPr>
      </w:pPr>
      <w:r w:rsidRPr="00DE0FA8">
        <w:rPr>
          <w:lang w:val="en-CH" w:eastAsia="de-DE"/>
        </w:rPr>
        <w:t>v2_config.py</w:t>
      </w:r>
      <w:r w:rsidRPr="00DE0FA8">
        <w:rPr>
          <w:lang w:val="en-CH" w:eastAsia="de-DE"/>
        </w:rPr>
        <w:br/>
        <w:t>Outputs:</w:t>
      </w:r>
    </w:p>
    <w:p w14:paraId="72F5A70F" w14:textId="77777777" w:rsidR="00DE0FA8" w:rsidRPr="00DE0FA8" w:rsidRDefault="00DE0FA8" w:rsidP="007212CD">
      <w:pPr>
        <w:numPr>
          <w:ilvl w:val="0"/>
          <w:numId w:val="38"/>
        </w:numPr>
        <w:rPr>
          <w:lang w:val="en-CH" w:eastAsia="de-DE"/>
        </w:rPr>
      </w:pPr>
      <w:r w:rsidRPr="00DE0FA8">
        <w:rPr>
          <w:lang w:val="en-CH" w:eastAsia="de-DE"/>
        </w:rPr>
        <w:t>alles unter data/processed/v2/</w:t>
      </w:r>
    </w:p>
    <w:p w14:paraId="5516D73E" w14:textId="77777777" w:rsidR="00DE0FA8" w:rsidRPr="00DE0FA8" w:rsidRDefault="00DE0FA8" w:rsidP="00DE0FA8">
      <w:pPr>
        <w:rPr>
          <w:lang w:val="en-CH" w:eastAsia="de-DE"/>
        </w:rPr>
      </w:pPr>
      <w:r w:rsidRPr="00DE0FA8">
        <w:rPr>
          <w:b/>
          <w:bCs/>
          <w:lang w:val="en-CH" w:eastAsia="de-DE"/>
        </w:rPr>
        <w:t>Einfach erklärt:</w:t>
      </w:r>
      <w:r w:rsidRPr="00DE0FA8">
        <w:rPr>
          <w:lang w:val="en-CH" w:eastAsia="de-DE"/>
        </w:rPr>
        <w:br/>
        <w:t>Die v2 Pipeline war ein Versuch, alles “zentraler” zu machen (eine Config → ein Runner → alles in einem eigenen Output</w:t>
      </w:r>
      <w:r w:rsidRPr="00DE0FA8">
        <w:rPr>
          <w:lang w:val="en-CH" w:eastAsia="de-DE"/>
        </w:rPr>
        <w:noBreakHyphen/>
        <w:t>Ordner).</w:t>
      </w:r>
      <w:r w:rsidRPr="00DE0FA8">
        <w:rPr>
          <w:lang w:val="en-CH" w:eastAsia="de-DE"/>
        </w:rPr>
        <w:br/>
        <w:t>Du nutzt sie aktuell nicht, wenn du mit notebooks/final_two_stage* arbeitest. Dann kannst du v2 ignorieren.</w:t>
      </w:r>
    </w:p>
    <w:p w14:paraId="684C5BD5" w14:textId="77777777" w:rsidR="00DE0FA8" w:rsidRPr="00DE0FA8" w:rsidRDefault="00DE0FA8" w:rsidP="007212CD">
      <w:pPr>
        <w:numPr>
          <w:ilvl w:val="0"/>
          <w:numId w:val="30"/>
        </w:numPr>
        <w:rPr>
          <w:b/>
          <w:bCs/>
          <w:lang w:val="en-CH" w:eastAsia="de-DE"/>
        </w:rPr>
      </w:pPr>
      <w:r w:rsidRPr="00DE0FA8">
        <w:rPr>
          <w:b/>
          <w:bCs/>
          <w:lang w:val="en-CH" w:eastAsia="de-DE"/>
        </w:rPr>
        <w:t>C) “results/” (Root</w:t>
      </w:r>
      <w:r w:rsidRPr="00DE0FA8">
        <w:rPr>
          <w:b/>
          <w:bCs/>
          <w:lang w:val="en-CH" w:eastAsia="de-DE"/>
        </w:rPr>
        <w:noBreakHyphen/>
        <w:t>Ordner)</w:t>
      </w:r>
    </w:p>
    <w:p w14:paraId="546BF350" w14:textId="77777777" w:rsidR="00DE0FA8" w:rsidRPr="00DE0FA8" w:rsidRDefault="00DE0FA8" w:rsidP="007212CD">
      <w:pPr>
        <w:numPr>
          <w:ilvl w:val="0"/>
          <w:numId w:val="39"/>
        </w:numPr>
        <w:rPr>
          <w:lang w:val="en-CH" w:eastAsia="de-DE"/>
        </w:rPr>
      </w:pPr>
      <w:r w:rsidRPr="00DE0FA8">
        <w:rPr>
          <w:lang w:val="en-CH" w:eastAsia="de-DE"/>
        </w:rPr>
        <w:t>results/ wirkt wie ein älteres Result</w:t>
      </w:r>
      <w:r w:rsidRPr="00DE0FA8">
        <w:rPr>
          <w:lang w:val="en-CH" w:eastAsia="de-DE"/>
        </w:rPr>
        <w:noBreakHyphen/>
        <w:t>Ablage</w:t>
      </w:r>
      <w:r w:rsidRPr="00DE0FA8">
        <w:rPr>
          <w:lang w:val="en-CH" w:eastAsia="de-DE"/>
        </w:rPr>
        <w:noBreakHyphen/>
        <w:t>Schema.</w:t>
      </w:r>
    </w:p>
    <w:p w14:paraId="4C622458" w14:textId="77777777" w:rsidR="00DE0FA8" w:rsidRPr="00DE0FA8" w:rsidRDefault="00DE0FA8" w:rsidP="007212CD">
      <w:pPr>
        <w:numPr>
          <w:ilvl w:val="0"/>
          <w:numId w:val="39"/>
        </w:numPr>
        <w:rPr>
          <w:lang w:val="en-CH" w:eastAsia="de-DE"/>
        </w:rPr>
      </w:pPr>
      <w:r w:rsidRPr="00DE0FA8">
        <w:rPr>
          <w:lang w:val="en-CH" w:eastAsia="de-DE"/>
        </w:rPr>
        <w:t>Deine aktuellen Final</w:t>
      </w:r>
      <w:r w:rsidRPr="00DE0FA8">
        <w:rPr>
          <w:lang w:val="en-CH" w:eastAsia="de-DE"/>
        </w:rPr>
        <w:noBreakHyphen/>
        <w:t>Outputs liegen unter notebooks/results/final_two_stage/.</w:t>
      </w:r>
    </w:p>
    <w:p w14:paraId="6C192D77" w14:textId="77777777" w:rsidR="00DE0FA8" w:rsidRPr="00DE0FA8" w:rsidRDefault="00CA45E6" w:rsidP="00DE0FA8">
      <w:pPr>
        <w:rPr>
          <w:lang w:val="en-CH" w:eastAsia="de-DE"/>
        </w:rPr>
      </w:pPr>
      <w:r w:rsidRPr="00CA45E6">
        <w:rPr>
          <w:noProof/>
          <w:lang w:val="en-CH" w:eastAsia="de-DE"/>
        </w:rPr>
        <w:pict w14:anchorId="4C878EEE">
          <v:rect id="_x0000_i1025" alt="" style="width:451.3pt;height:.05pt;mso-width-percent:0;mso-height-percent:0;mso-width-percent:0;mso-height-percent:0" o:hralign="center" o:hrstd="t" o:hr="t" fillcolor="#a0a0a0" stroked="f"/>
        </w:pict>
      </w:r>
    </w:p>
    <w:p w14:paraId="1CF224D8" w14:textId="77777777" w:rsidR="00DE0FA8" w:rsidRPr="00DE0FA8" w:rsidRDefault="00DE0FA8" w:rsidP="007212CD">
      <w:pPr>
        <w:numPr>
          <w:ilvl w:val="0"/>
          <w:numId w:val="30"/>
        </w:numPr>
        <w:rPr>
          <w:b/>
          <w:bCs/>
          <w:lang w:val="en-CH" w:eastAsia="de-DE"/>
        </w:rPr>
      </w:pPr>
      <w:r w:rsidRPr="00DE0FA8">
        <w:rPr>
          <w:b/>
          <w:bCs/>
          <w:lang w:val="en-CH" w:eastAsia="de-DE"/>
        </w:rPr>
        <w:t>4) Mini</w:t>
      </w:r>
      <w:r w:rsidRPr="00DE0FA8">
        <w:rPr>
          <w:b/>
          <w:bCs/>
          <w:lang w:val="en-CH" w:eastAsia="de-DE"/>
        </w:rPr>
        <w:noBreakHyphen/>
        <w:t>Checkliste (“Goldener Pfad”) für deinen Bericht</w:t>
      </w:r>
    </w:p>
    <w:p w14:paraId="107C3AA1" w14:textId="77777777" w:rsidR="00DE0FA8" w:rsidRPr="00DE0FA8" w:rsidRDefault="00DE0FA8" w:rsidP="00DE0FA8">
      <w:pPr>
        <w:rPr>
          <w:lang w:val="en-CH" w:eastAsia="de-DE"/>
        </w:rPr>
      </w:pPr>
      <w:r w:rsidRPr="00DE0FA8">
        <w:rPr>
          <w:lang w:val="en-CH" w:eastAsia="de-DE"/>
        </w:rPr>
        <w:t>Für jede der 3 aktuellen Pipelines schreibst du im Bericht immer dasselbe Muster:</w:t>
      </w:r>
    </w:p>
    <w:p w14:paraId="08E1E2E5" w14:textId="77777777" w:rsidR="00DE0FA8" w:rsidRPr="00DE0FA8" w:rsidRDefault="00DE0FA8" w:rsidP="007212CD">
      <w:pPr>
        <w:numPr>
          <w:ilvl w:val="0"/>
          <w:numId w:val="40"/>
        </w:numPr>
        <w:rPr>
          <w:lang w:val="en-CH" w:eastAsia="de-DE"/>
        </w:rPr>
      </w:pPr>
      <w:r w:rsidRPr="00DE0FA8">
        <w:rPr>
          <w:b/>
          <w:bCs/>
          <w:lang w:val="en-CH" w:eastAsia="de-DE"/>
        </w:rPr>
        <w:t>EXP_ID setzen</w:t>
      </w:r>
      <w:r w:rsidRPr="00DE0FA8">
        <w:rPr>
          <w:lang w:val="en-CH" w:eastAsia="de-DE"/>
        </w:rPr>
        <w:t> (im 1_ Notebook ganz oben).</w:t>
      </w:r>
    </w:p>
    <w:p w14:paraId="5CCA2BB4" w14:textId="77777777" w:rsidR="00DE0FA8" w:rsidRPr="00DE0FA8" w:rsidRDefault="00DE0FA8" w:rsidP="007212CD">
      <w:pPr>
        <w:numPr>
          <w:ilvl w:val="0"/>
          <w:numId w:val="40"/>
        </w:numPr>
        <w:rPr>
          <w:lang w:val="en-CH" w:eastAsia="de-DE"/>
        </w:rPr>
      </w:pPr>
      <w:r w:rsidRPr="00DE0FA8">
        <w:rPr>
          <w:b/>
          <w:bCs/>
          <w:lang w:val="en-CH" w:eastAsia="de-DE"/>
        </w:rPr>
        <w:t>1_data_prep</w:t>
      </w:r>
      <w:r w:rsidRPr="00DE0FA8">
        <w:rPr>
          <w:lang w:val="en-CH" w:eastAsia="de-DE"/>
        </w:rPr>
        <w:t> laufen lassen → erzeugt Config + Labels + Dataset.</w:t>
      </w:r>
    </w:p>
    <w:p w14:paraId="52FB814A" w14:textId="77777777" w:rsidR="00DE0FA8" w:rsidRPr="00DE0FA8" w:rsidRDefault="00DE0FA8" w:rsidP="007212CD">
      <w:pPr>
        <w:numPr>
          <w:ilvl w:val="0"/>
          <w:numId w:val="40"/>
        </w:numPr>
        <w:rPr>
          <w:lang w:val="en-CH" w:eastAsia="de-DE"/>
        </w:rPr>
      </w:pPr>
      <w:r w:rsidRPr="00DE0FA8">
        <w:rPr>
          <w:b/>
          <w:bCs/>
          <w:lang w:val="en-CH" w:eastAsia="de-DE"/>
        </w:rPr>
        <w:t>2_train</w:t>
      </w:r>
      <w:r w:rsidRPr="00DE0FA8">
        <w:rPr>
          <w:lang w:val="en-CH" w:eastAsia="de-DE"/>
        </w:rPr>
        <w:t> laufen lassen → erzeugt JSON/CSV/Predictions.</w:t>
      </w:r>
    </w:p>
    <w:p w14:paraId="159BD91D" w14:textId="77777777" w:rsidR="00DE0FA8" w:rsidRPr="00DE0FA8" w:rsidRDefault="00DE0FA8" w:rsidP="007212CD">
      <w:pPr>
        <w:numPr>
          <w:ilvl w:val="0"/>
          <w:numId w:val="40"/>
        </w:numPr>
        <w:rPr>
          <w:lang w:val="en-CH" w:eastAsia="de-DE"/>
        </w:rPr>
      </w:pPr>
      <w:r w:rsidRPr="00DE0FA8">
        <w:rPr>
          <w:b/>
          <w:bCs/>
          <w:lang w:val="en-CH" w:eastAsia="de-DE"/>
        </w:rPr>
        <w:t>3_eval</w:t>
      </w:r>
      <w:r w:rsidRPr="00DE0FA8">
        <w:rPr>
          <w:lang w:val="en-CH" w:eastAsia="de-DE"/>
        </w:rPr>
        <w:t> laufen lassen → erzeugt PDF</w:t>
      </w:r>
      <w:r w:rsidRPr="00DE0FA8">
        <w:rPr>
          <w:lang w:val="en-CH" w:eastAsia="de-DE"/>
        </w:rPr>
        <w:noBreakHyphen/>
        <w:t>Report (inkl. Tradesimulation + Strategie C/FLEX).</w:t>
      </w:r>
    </w:p>
    <w:p w14:paraId="16E4F039" w14:textId="77777777" w:rsidR="00DE0FA8" w:rsidRPr="00DE0FA8" w:rsidRDefault="00DE0FA8" w:rsidP="00DE0FA8">
      <w:pPr>
        <w:rPr>
          <w:lang w:val="en-CH" w:eastAsia="de-DE"/>
        </w:rPr>
      </w:pPr>
      <w:r w:rsidRPr="00DE0FA8">
        <w:rPr>
          <w:lang w:val="en-CH" w:eastAsia="de-DE"/>
        </w:rPr>
        <w:lastRenderedPageBreak/>
        <w:t>Wenn du willst, kann ich dir als nächstes eine kurze “Ist</w:t>
      </w:r>
      <w:r w:rsidRPr="00DE0FA8">
        <w:rPr>
          <w:lang w:val="en-CH" w:eastAsia="de-DE"/>
        </w:rPr>
        <w:noBreakHyphen/>
        <w:t>Zustand Tabelle” schreiben (Pipeline → Input → Output → Script/Module), die du direkt in den Abgabe</w:t>
      </w:r>
      <w:r w:rsidRPr="00DE0FA8">
        <w:rPr>
          <w:lang w:val="en-CH" w:eastAsia="de-DE"/>
        </w:rPr>
        <w:noBreakHyphen/>
        <w:t>Report kopieren kannst.</w:t>
      </w:r>
    </w:p>
    <w:p w14:paraId="6969DEA9" w14:textId="77777777" w:rsidR="00DE0FA8" w:rsidRPr="00DE0FA8" w:rsidRDefault="00DE0FA8" w:rsidP="00E11C51">
      <w:pPr>
        <w:rPr>
          <w:lang w:val="en-CH" w:eastAsia="de-DE"/>
        </w:rPr>
      </w:pPr>
    </w:p>
    <w:p w14:paraId="3E406ADC" w14:textId="037525B1" w:rsidR="00A11F72" w:rsidRPr="00DC6787" w:rsidRDefault="00A11F72" w:rsidP="00A11F72">
      <w:pPr>
        <w:pStyle w:val="Heading2"/>
        <w:rPr>
          <w:lang w:val="de-CH"/>
        </w:rPr>
      </w:pPr>
      <w:r w:rsidRPr="00DC6787">
        <w:rPr>
          <w:lang w:val="de-CH"/>
        </w:rPr>
        <w:t>Datenaufarbeitung</w:t>
      </w:r>
    </w:p>
    <w:p w14:paraId="3A236283" w14:textId="4F15E056" w:rsidR="00A91CD8" w:rsidRDefault="00A11F72" w:rsidP="00A91CD8">
      <w:pPr>
        <w:pStyle w:val="Heading3"/>
        <w:rPr>
          <w:lang w:val="de-CH"/>
        </w:rPr>
      </w:pPr>
      <w:r w:rsidRPr="00DC6787">
        <w:rPr>
          <w:lang w:val="de-CH"/>
        </w:rPr>
        <w:t>Datenquellen</w:t>
      </w:r>
    </w:p>
    <w:p w14:paraId="0FB8F22F" w14:textId="77777777" w:rsidR="00DE0FA8" w:rsidRPr="00DE0FA8" w:rsidRDefault="00DE0FA8" w:rsidP="00DE0FA8">
      <w:pPr>
        <w:rPr>
          <w:lang w:val="en-CH" w:eastAsia="de-DE"/>
        </w:rPr>
      </w:pPr>
      <w:r w:rsidRPr="00DE0FA8">
        <w:rPr>
          <w:lang w:val="en-CH" w:eastAsia="de-DE"/>
        </w:rPr>
        <w:t>Es gibt drei Wege:</w:t>
      </w:r>
    </w:p>
    <w:p w14:paraId="452FB656" w14:textId="77777777" w:rsidR="00DE0FA8" w:rsidRPr="00DE0FA8" w:rsidRDefault="00DE0FA8" w:rsidP="007212CD">
      <w:pPr>
        <w:numPr>
          <w:ilvl w:val="0"/>
          <w:numId w:val="43"/>
        </w:numPr>
        <w:rPr>
          <w:lang w:val="en-CH" w:eastAsia="de-DE"/>
        </w:rPr>
      </w:pPr>
      <w:r w:rsidRPr="00DE0FA8">
        <w:rPr>
          <w:lang w:val="en-CH" w:eastAsia="de-DE"/>
        </w:rPr>
        <w:t>Yahoo Finance (Daily): src/data/load_finance.py mit yfinance</w:t>
      </w:r>
    </w:p>
    <w:p w14:paraId="5272E319" w14:textId="77777777" w:rsidR="00DE0FA8" w:rsidRPr="00DE0FA8" w:rsidRDefault="00DE0FA8" w:rsidP="007212CD">
      <w:pPr>
        <w:numPr>
          <w:ilvl w:val="0"/>
          <w:numId w:val="43"/>
        </w:numPr>
        <w:rPr>
          <w:lang w:val="en-CH" w:eastAsia="de-DE"/>
        </w:rPr>
      </w:pPr>
      <w:r w:rsidRPr="00DE0FA8">
        <w:rPr>
          <w:lang w:val="en-CH" w:eastAsia="de-DE"/>
        </w:rPr>
        <w:t>EODHD (optional News + Preise): src/data/fetch_eodhd_news.py, src/data/prepare_eodhd_news.py</w:t>
      </w:r>
    </w:p>
    <w:p w14:paraId="1C7F1877" w14:textId="77777777" w:rsidR="00DE0FA8" w:rsidRPr="00DE0FA8" w:rsidRDefault="00DE0FA8" w:rsidP="007212CD">
      <w:pPr>
        <w:numPr>
          <w:ilvl w:val="0"/>
          <w:numId w:val="43"/>
        </w:numPr>
        <w:rPr>
          <w:lang w:val="en-CH" w:eastAsia="de-DE"/>
        </w:rPr>
      </w:pPr>
      <w:r w:rsidRPr="00DE0FA8">
        <w:rPr>
          <w:lang w:val="en-CH" w:eastAsia="de-DE"/>
        </w:rPr>
        <w:t>MT5 (Broker</w:t>
      </w:r>
      <w:r w:rsidRPr="00DE0FA8">
        <w:rPr>
          <w:lang w:val="en-CH" w:eastAsia="de-DE"/>
        </w:rPr>
        <w:noBreakHyphen/>
        <w:t>Daten): Export in MT5 + Import im Projekt (scripts/import_mt5_rates.py) oder H1</w:t>
      </w:r>
      <w:r w:rsidRPr="00DE0FA8">
        <w:rPr>
          <w:lang w:val="en-CH" w:eastAsia="de-DE"/>
        </w:rPr>
        <w:noBreakHyphen/>
        <w:t>Processing (src/data/mt5_h1.py)</w:t>
      </w:r>
    </w:p>
    <w:p w14:paraId="52DA53AA" w14:textId="77777777" w:rsidR="00DE0FA8" w:rsidRPr="00DE0FA8" w:rsidRDefault="00DE0FA8" w:rsidP="00DE0FA8">
      <w:pPr>
        <w:rPr>
          <w:lang w:val="en-CH" w:eastAsia="de-DE"/>
        </w:rPr>
      </w:pPr>
      <w:r w:rsidRPr="00DE0FA8">
        <w:rPr>
          <w:lang w:val="en-CH" w:eastAsia="de-DE"/>
        </w:rPr>
        <w:t>Wichtig: Rohdaten liegen unter data/raw/ und werden aus Lizenz-/Größen</w:t>
      </w:r>
      <w:r w:rsidRPr="00DE0FA8">
        <w:rPr>
          <w:lang w:val="en-CH" w:eastAsia="de-DE"/>
        </w:rPr>
        <w:noBreakHyphen/>
        <w:t>Gründen nicht versioniert (.gitignore).</w:t>
      </w:r>
    </w:p>
    <w:p w14:paraId="022F7D7B" w14:textId="77777777" w:rsidR="00DE0FA8" w:rsidRPr="00DE0FA8" w:rsidRDefault="00DE0FA8" w:rsidP="00DE0FA8">
      <w:pPr>
        <w:rPr>
          <w:lang w:val="en-CH" w:eastAsia="de-DE"/>
        </w:rPr>
      </w:pPr>
      <w:r w:rsidRPr="00DE0FA8">
        <w:rPr>
          <w:lang w:val="en-CH" w:eastAsia="de-DE"/>
        </w:rPr>
        <w:t>Hauptlogik:</w:t>
      </w:r>
    </w:p>
    <w:p w14:paraId="72ED8C35" w14:textId="77777777" w:rsidR="00DE0FA8" w:rsidRPr="00DE0FA8" w:rsidRDefault="00DE0FA8" w:rsidP="007212CD">
      <w:pPr>
        <w:numPr>
          <w:ilvl w:val="0"/>
          <w:numId w:val="44"/>
        </w:numPr>
        <w:rPr>
          <w:lang w:val="en-CH" w:eastAsia="de-DE"/>
        </w:rPr>
      </w:pPr>
      <w:r w:rsidRPr="00DE0FA8">
        <w:rPr>
          <w:lang w:val="en-CH" w:eastAsia="de-DE"/>
        </w:rPr>
        <w:t>Labeling: src/data/label_eurusd.py</w:t>
      </w:r>
    </w:p>
    <w:p w14:paraId="1E28B3C3" w14:textId="77777777" w:rsidR="00DE0FA8" w:rsidRPr="00DE0FA8" w:rsidRDefault="00DE0FA8" w:rsidP="007212CD">
      <w:pPr>
        <w:numPr>
          <w:ilvl w:val="0"/>
          <w:numId w:val="44"/>
        </w:numPr>
        <w:rPr>
          <w:lang w:val="en-CH" w:eastAsia="de-DE"/>
        </w:rPr>
      </w:pPr>
      <w:r w:rsidRPr="00DE0FA8">
        <w:rPr>
          <w:lang w:val="en-CH" w:eastAsia="de-DE"/>
        </w:rPr>
        <w:t>Dataset</w:t>
      </w:r>
      <w:r w:rsidRPr="00DE0FA8">
        <w:rPr>
          <w:lang w:val="en-CH" w:eastAsia="de-DE"/>
        </w:rPr>
        <w:noBreakHyphen/>
        <w:t>Merge (News): src/data/build_training_set.py</w:t>
      </w:r>
    </w:p>
    <w:p w14:paraId="1A84F677" w14:textId="77777777" w:rsidR="00DE0FA8" w:rsidRPr="00DE0FA8" w:rsidRDefault="00DE0FA8" w:rsidP="007212CD">
      <w:pPr>
        <w:numPr>
          <w:ilvl w:val="0"/>
          <w:numId w:val="44"/>
        </w:numPr>
        <w:rPr>
          <w:lang w:val="en-CH" w:eastAsia="de-DE"/>
        </w:rPr>
      </w:pPr>
      <w:r w:rsidRPr="00DE0FA8">
        <w:rPr>
          <w:lang w:val="en-CH" w:eastAsia="de-DE"/>
        </w:rPr>
        <w:t>Feature Engineering: src/features/eurusd_features.py</w:t>
      </w:r>
    </w:p>
    <w:p w14:paraId="79EFF6AA" w14:textId="77777777" w:rsidR="00DE0FA8" w:rsidRPr="00DE0FA8" w:rsidRDefault="00DE0FA8" w:rsidP="00DE0FA8">
      <w:pPr>
        <w:rPr>
          <w:lang w:val="en-CH" w:eastAsia="de-DE"/>
        </w:rPr>
      </w:pPr>
      <w:r w:rsidRPr="00DE0FA8">
        <w:rPr>
          <w:lang w:val="en-CH" w:eastAsia="de-DE"/>
        </w:rPr>
        <w:t>Für MT5</w:t>
      </w:r>
      <w:r w:rsidRPr="00DE0FA8">
        <w:rPr>
          <w:lang w:val="en-CH" w:eastAsia="de-DE"/>
        </w:rPr>
        <w:noBreakHyphen/>
        <w:t>H1:</w:t>
      </w:r>
    </w:p>
    <w:p w14:paraId="05D6C3E2" w14:textId="77777777" w:rsidR="00DE0FA8" w:rsidRPr="00DE0FA8" w:rsidRDefault="00DE0FA8" w:rsidP="007212CD">
      <w:pPr>
        <w:numPr>
          <w:ilvl w:val="0"/>
          <w:numId w:val="45"/>
        </w:numPr>
        <w:rPr>
          <w:lang w:val="en-CH" w:eastAsia="de-DE"/>
        </w:rPr>
      </w:pPr>
      <w:r w:rsidRPr="00DE0FA8">
        <w:rPr>
          <w:lang w:val="en-CH" w:eastAsia="de-DE"/>
        </w:rPr>
        <w:t>H1 → Daily OHLC + H1</w:t>
      </w:r>
      <w:r w:rsidRPr="00DE0FA8">
        <w:rPr>
          <w:lang w:val="en-CH" w:eastAsia="de-DE"/>
        </w:rPr>
        <w:noBreakHyphen/>
        <w:t>Features: src/data/mt5_h1.py</w:t>
      </w:r>
    </w:p>
    <w:p w14:paraId="1B256CC7" w14:textId="77777777" w:rsidR="00DE0FA8" w:rsidRPr="00DE0FA8" w:rsidRDefault="00DE0FA8" w:rsidP="007212CD">
      <w:pPr>
        <w:numPr>
          <w:ilvl w:val="0"/>
          <w:numId w:val="45"/>
        </w:numPr>
        <w:rPr>
          <w:lang w:val="en-CH" w:eastAsia="de-DE"/>
        </w:rPr>
      </w:pPr>
      <w:r w:rsidRPr="00DE0FA8">
        <w:rPr>
          <w:lang w:val="en-CH" w:eastAsia="de-DE"/>
        </w:rPr>
        <w:t>H1</w:t>
      </w:r>
      <w:r w:rsidRPr="00DE0FA8">
        <w:rPr>
          <w:lang w:val="en-CH" w:eastAsia="de-DE"/>
        </w:rPr>
        <w:noBreakHyphen/>
        <w:t>Labeling</w:t>
      </w:r>
      <w:r w:rsidRPr="00DE0FA8">
        <w:rPr>
          <w:lang w:val="en-CH" w:eastAsia="de-DE"/>
        </w:rPr>
        <w:noBreakHyphen/>
        <w:t>Erweiterung: src/data/label_eurusd.py (hit_source 'h1' via Daily+H1)</w:t>
      </w:r>
    </w:p>
    <w:p w14:paraId="05CAC033" w14:textId="77777777" w:rsidR="00DE0FA8" w:rsidRPr="00DE0FA8" w:rsidRDefault="00DE0FA8" w:rsidP="00DE0FA8">
      <w:pPr>
        <w:rPr>
          <w:lang w:val="en-CH" w:eastAsia="de-DE"/>
        </w:rPr>
      </w:pPr>
      <w:r w:rsidRPr="00DE0FA8">
        <w:rPr>
          <w:lang w:val="en-CH" w:eastAsia="de-DE"/>
        </w:rPr>
        <w:t>Outputs pro Experiment:</w:t>
      </w:r>
    </w:p>
    <w:p w14:paraId="4E3C16F4" w14:textId="77777777" w:rsidR="00DE0FA8" w:rsidRPr="00DE0FA8" w:rsidRDefault="00DE0FA8" w:rsidP="007212CD">
      <w:pPr>
        <w:numPr>
          <w:ilvl w:val="0"/>
          <w:numId w:val="46"/>
        </w:numPr>
        <w:rPr>
          <w:lang w:val="en-CH" w:eastAsia="de-DE"/>
        </w:rPr>
      </w:pPr>
      <w:r w:rsidRPr="00DE0FA8">
        <w:rPr>
          <w:lang w:val="en-CH" w:eastAsia="de-DE"/>
        </w:rPr>
        <w:t>Config: data/processed/experiments/&lt;EXP_ID&gt;_config.json</w:t>
      </w:r>
    </w:p>
    <w:p w14:paraId="724971D8" w14:textId="77777777" w:rsidR="00DE0FA8" w:rsidRPr="00DE0FA8" w:rsidRDefault="00DE0FA8" w:rsidP="007212CD">
      <w:pPr>
        <w:numPr>
          <w:ilvl w:val="0"/>
          <w:numId w:val="46"/>
        </w:numPr>
        <w:rPr>
          <w:lang w:val="en-CH" w:eastAsia="de-DE"/>
        </w:rPr>
      </w:pPr>
      <w:r w:rsidRPr="00DE0FA8">
        <w:rPr>
          <w:lang w:val="en-CH" w:eastAsia="de-DE"/>
        </w:rPr>
        <w:t>Labels: data/processed/fx/eurusd_labels__&lt;EXP_ID&gt;.csv</w:t>
      </w:r>
    </w:p>
    <w:p w14:paraId="06A15832" w14:textId="77777777" w:rsidR="00DE0FA8" w:rsidRPr="00DE0FA8" w:rsidRDefault="00DE0FA8" w:rsidP="007212CD">
      <w:pPr>
        <w:numPr>
          <w:ilvl w:val="0"/>
          <w:numId w:val="46"/>
        </w:numPr>
        <w:rPr>
          <w:lang w:val="en-CH" w:eastAsia="de-DE"/>
        </w:rPr>
      </w:pPr>
      <w:r w:rsidRPr="00DE0FA8">
        <w:rPr>
          <w:lang w:val="en-CH" w:eastAsia="de-DE"/>
        </w:rPr>
        <w:t>Dataset: data/processed/datasets/eurusd_{price|news}_training__&lt;EXP_ID&gt;.csv</w:t>
      </w:r>
    </w:p>
    <w:p w14:paraId="716E8EE1" w14:textId="77777777" w:rsidR="00B86260" w:rsidRPr="00B86260" w:rsidRDefault="00B86260" w:rsidP="007212CD">
      <w:pPr>
        <w:numPr>
          <w:ilvl w:val="0"/>
          <w:numId w:val="6"/>
        </w:numPr>
        <w:tabs>
          <w:tab w:val="clear" w:pos="432"/>
          <w:tab w:val="num" w:pos="360"/>
        </w:tabs>
        <w:rPr>
          <w:b/>
          <w:bCs/>
          <w:lang w:val="en-CH" w:eastAsia="de-DE"/>
        </w:rPr>
      </w:pPr>
      <w:r w:rsidRPr="00B86260">
        <w:rPr>
          <w:b/>
          <w:bCs/>
          <w:lang w:val="en-CH" w:eastAsia="de-DE"/>
        </w:rPr>
        <w:t>2.1 Top</w:t>
      </w:r>
      <w:r w:rsidRPr="00B86260">
        <w:rPr>
          <w:b/>
          <w:bCs/>
          <w:lang w:val="en-CH" w:eastAsia="de-DE"/>
        </w:rPr>
        <w:noBreakHyphen/>
        <w:t>Level</w:t>
      </w:r>
    </w:p>
    <w:p w14:paraId="396C50DD" w14:textId="77777777" w:rsidR="00B86260" w:rsidRPr="00B86260" w:rsidRDefault="00B86260" w:rsidP="007212CD">
      <w:pPr>
        <w:numPr>
          <w:ilvl w:val="0"/>
          <w:numId w:val="47"/>
        </w:numPr>
        <w:rPr>
          <w:lang w:val="en-CH" w:eastAsia="de-DE"/>
        </w:rPr>
      </w:pPr>
      <w:r w:rsidRPr="00B86260">
        <w:rPr>
          <w:lang w:val="en-CH" w:eastAsia="de-DE"/>
        </w:rPr>
        <w:lastRenderedPageBreak/>
        <w:t>src/</w:t>
      </w:r>
      <w:r w:rsidRPr="00B86260">
        <w:rPr>
          <w:lang w:val="en-CH" w:eastAsia="de-DE"/>
        </w:rPr>
        <w:br/>
        <w:t>Python</w:t>
      </w:r>
      <w:r w:rsidRPr="00B86260">
        <w:rPr>
          <w:lang w:val="en-CH" w:eastAsia="de-DE"/>
        </w:rPr>
        <w:noBreakHyphen/>
        <w:t>Code (Daten, Features, Modelle, Risk).</w:t>
      </w:r>
    </w:p>
    <w:p w14:paraId="0B67032F" w14:textId="77777777" w:rsidR="00B86260" w:rsidRPr="00B86260" w:rsidRDefault="00B86260" w:rsidP="007212CD">
      <w:pPr>
        <w:numPr>
          <w:ilvl w:val="0"/>
          <w:numId w:val="47"/>
        </w:numPr>
        <w:rPr>
          <w:lang w:val="en-CH" w:eastAsia="de-DE"/>
        </w:rPr>
      </w:pPr>
      <w:r w:rsidRPr="00B86260">
        <w:rPr>
          <w:lang w:val="en-CH" w:eastAsia="de-DE"/>
        </w:rPr>
        <w:t>scripts/</w:t>
      </w:r>
      <w:r w:rsidRPr="00B86260">
        <w:rPr>
          <w:lang w:val="en-CH" w:eastAsia="de-DE"/>
        </w:rPr>
        <w:br/>
        <w:t>CLI</w:t>
      </w:r>
      <w:r w:rsidRPr="00B86260">
        <w:rPr>
          <w:lang w:val="en-CH" w:eastAsia="de-DE"/>
        </w:rPr>
        <w:noBreakHyphen/>
        <w:t>Skripte (Report erzeugen, Experimente laufen lassen, Daten importieren).</w:t>
      </w:r>
    </w:p>
    <w:p w14:paraId="09F1CDD6" w14:textId="77777777" w:rsidR="00B86260" w:rsidRPr="00B86260" w:rsidRDefault="00B86260" w:rsidP="007212CD">
      <w:pPr>
        <w:numPr>
          <w:ilvl w:val="0"/>
          <w:numId w:val="47"/>
        </w:numPr>
        <w:rPr>
          <w:lang w:val="en-CH" w:eastAsia="de-DE"/>
        </w:rPr>
      </w:pPr>
      <w:r w:rsidRPr="00B86260">
        <w:rPr>
          <w:lang w:val="en-CH" w:eastAsia="de-DE"/>
        </w:rPr>
        <w:t>notebooks/</w:t>
      </w:r>
      <w:r w:rsidRPr="00B86260">
        <w:rPr>
          <w:lang w:val="en-CH" w:eastAsia="de-DE"/>
        </w:rPr>
        <w:br/>
        <w:t>Jupyter</w:t>
      </w:r>
      <w:r w:rsidRPr="00B86260">
        <w:rPr>
          <w:lang w:val="en-CH" w:eastAsia="de-DE"/>
        </w:rPr>
        <w:noBreakHyphen/>
        <w:t>Workflows (Data</w:t>
      </w:r>
      <w:r w:rsidRPr="00B86260">
        <w:rPr>
          <w:lang w:val="en-CH" w:eastAsia="de-DE"/>
        </w:rPr>
        <w:noBreakHyphen/>
        <w:t>Prep, Training, Evaluation, Experimente).</w:t>
      </w:r>
    </w:p>
    <w:p w14:paraId="1C724138" w14:textId="77777777" w:rsidR="00B86260" w:rsidRPr="00B86260" w:rsidRDefault="00B86260" w:rsidP="007212CD">
      <w:pPr>
        <w:numPr>
          <w:ilvl w:val="0"/>
          <w:numId w:val="47"/>
        </w:numPr>
        <w:rPr>
          <w:lang w:val="en-CH" w:eastAsia="de-DE"/>
        </w:rPr>
      </w:pPr>
      <w:r w:rsidRPr="00B86260">
        <w:rPr>
          <w:lang w:val="en-CH" w:eastAsia="de-DE"/>
        </w:rPr>
        <w:t>rules/</w:t>
      </w:r>
      <w:r w:rsidRPr="00B86260">
        <w:rPr>
          <w:lang w:val="en-CH" w:eastAsia="de-DE"/>
        </w:rPr>
        <w:br/>
        <w:t>Fuzzy</w:t>
      </w:r>
      <w:r w:rsidRPr="00B86260">
        <w:rPr>
          <w:lang w:val="en-CH" w:eastAsia="de-DE"/>
        </w:rPr>
        <w:noBreakHyphen/>
        <w:t>Regeln (symbolisch), z.B. risk.flex und optional risk.ksl.</w:t>
      </w:r>
    </w:p>
    <w:p w14:paraId="663CB6D7" w14:textId="77777777" w:rsidR="00B86260" w:rsidRPr="00B86260" w:rsidRDefault="00B86260" w:rsidP="007212CD">
      <w:pPr>
        <w:numPr>
          <w:ilvl w:val="0"/>
          <w:numId w:val="47"/>
        </w:numPr>
        <w:rPr>
          <w:lang w:val="en-CH" w:eastAsia="de-DE"/>
        </w:rPr>
      </w:pPr>
      <w:r w:rsidRPr="00B86260">
        <w:rPr>
          <w:lang w:val="en-CH" w:eastAsia="de-DE"/>
        </w:rPr>
        <w:t>docs/</w:t>
      </w:r>
      <w:r w:rsidRPr="00B86260">
        <w:rPr>
          <w:lang w:val="en-CH" w:eastAsia="de-DE"/>
        </w:rPr>
        <w:br/>
        <w:t>Dokumentation + Timelines + vorhandene Berichte.</w:t>
      </w:r>
    </w:p>
    <w:p w14:paraId="423F4A78" w14:textId="77777777" w:rsidR="00B86260" w:rsidRPr="00B86260" w:rsidRDefault="00B86260" w:rsidP="007212CD">
      <w:pPr>
        <w:numPr>
          <w:ilvl w:val="0"/>
          <w:numId w:val="47"/>
        </w:numPr>
        <w:rPr>
          <w:lang w:val="en-CH" w:eastAsia="de-DE"/>
        </w:rPr>
      </w:pPr>
      <w:r w:rsidRPr="00B86260">
        <w:rPr>
          <w:lang w:val="en-CH" w:eastAsia="de-DE"/>
        </w:rPr>
        <w:t>data/</w:t>
      </w:r>
      <w:r w:rsidRPr="00B86260">
        <w:rPr>
          <w:lang w:val="en-CH" w:eastAsia="de-DE"/>
        </w:rPr>
        <w:br/>
        <w:t>Rohdaten und verarbeitete Daten.</w:t>
      </w:r>
    </w:p>
    <w:p w14:paraId="1118BACF" w14:textId="77777777" w:rsidR="00B86260" w:rsidRPr="00B86260" w:rsidRDefault="00B86260" w:rsidP="007212CD">
      <w:pPr>
        <w:numPr>
          <w:ilvl w:val="0"/>
          <w:numId w:val="6"/>
        </w:numPr>
        <w:tabs>
          <w:tab w:val="clear" w:pos="432"/>
          <w:tab w:val="num" w:pos="360"/>
        </w:tabs>
        <w:rPr>
          <w:b/>
          <w:bCs/>
          <w:lang w:val="en-CH" w:eastAsia="de-DE"/>
        </w:rPr>
      </w:pPr>
      <w:r w:rsidRPr="00B86260">
        <w:rPr>
          <w:b/>
          <w:bCs/>
          <w:lang w:val="en-CH" w:eastAsia="de-DE"/>
        </w:rPr>
        <w:t>2.2 Wichtiger Git</w:t>
      </w:r>
      <w:r w:rsidRPr="00B86260">
        <w:rPr>
          <w:b/>
          <w:bCs/>
          <w:lang w:val="en-CH" w:eastAsia="de-DE"/>
        </w:rPr>
        <w:noBreakHyphen/>
        <w:t>Hinweis (sehr wichtig für Reproduzierbarkeit)</w:t>
      </w:r>
    </w:p>
    <w:p w14:paraId="7CC3492C" w14:textId="77777777" w:rsidR="00B86260" w:rsidRPr="00B86260" w:rsidRDefault="00B86260" w:rsidP="00B86260">
      <w:pPr>
        <w:rPr>
          <w:lang w:val="en-CH" w:eastAsia="de-DE"/>
        </w:rPr>
      </w:pPr>
      <w:r w:rsidRPr="00B86260">
        <w:rPr>
          <w:lang w:val="en-CH" w:eastAsia="de-DE"/>
        </w:rPr>
        <w:t>In .gitignore steht:</w:t>
      </w:r>
    </w:p>
    <w:p w14:paraId="6ADB231B" w14:textId="77777777" w:rsidR="00B86260" w:rsidRPr="00B86260" w:rsidRDefault="00B86260" w:rsidP="007212CD">
      <w:pPr>
        <w:numPr>
          <w:ilvl w:val="0"/>
          <w:numId w:val="48"/>
        </w:numPr>
        <w:rPr>
          <w:lang w:val="en-CH" w:eastAsia="de-DE"/>
        </w:rPr>
      </w:pPr>
      <w:r w:rsidRPr="00B86260">
        <w:rPr>
          <w:lang w:val="en-CH" w:eastAsia="de-DE"/>
        </w:rPr>
        <w:t>data/raw/ ist </w:t>
      </w:r>
      <w:r w:rsidRPr="00B86260">
        <w:rPr>
          <w:b/>
          <w:bCs/>
          <w:lang w:val="en-CH" w:eastAsia="de-DE"/>
        </w:rPr>
        <w:t>nicht versioniert</w:t>
      </w:r>
      <w:r w:rsidRPr="00B86260">
        <w:rPr>
          <w:lang w:val="en-CH" w:eastAsia="de-DE"/>
        </w:rPr>
        <w:t>.</w:t>
      </w:r>
    </w:p>
    <w:p w14:paraId="73DEA1E4" w14:textId="77777777" w:rsidR="00B86260" w:rsidRPr="00B86260" w:rsidRDefault="00B86260" w:rsidP="007212CD">
      <w:pPr>
        <w:numPr>
          <w:ilvl w:val="0"/>
          <w:numId w:val="48"/>
        </w:numPr>
        <w:rPr>
          <w:lang w:val="en-CH" w:eastAsia="de-DE"/>
        </w:rPr>
      </w:pPr>
      <w:r w:rsidRPr="00B86260">
        <w:rPr>
          <w:lang w:val="en-CH" w:eastAsia="de-DE"/>
        </w:rPr>
        <w:t>data/processed/* ist fast komplett </w:t>
      </w:r>
      <w:r w:rsidRPr="00B86260">
        <w:rPr>
          <w:b/>
          <w:bCs/>
          <w:lang w:val="en-CH" w:eastAsia="de-DE"/>
        </w:rPr>
        <w:t>nicht versioniert</w:t>
      </w:r>
      <w:r w:rsidRPr="00B86260">
        <w:rPr>
          <w:lang w:val="en-CH" w:eastAsia="de-DE"/>
        </w:rPr>
        <w:t> (Ausnahme: data/processed/fx/eurusd_labels.csv).</w:t>
      </w:r>
    </w:p>
    <w:p w14:paraId="3EF59500" w14:textId="77777777" w:rsidR="00B86260" w:rsidRPr="00B86260" w:rsidRDefault="00B86260" w:rsidP="00B86260">
      <w:pPr>
        <w:rPr>
          <w:lang w:val="en-CH" w:eastAsia="de-DE"/>
        </w:rPr>
      </w:pPr>
      <w:r w:rsidRPr="00B86260">
        <w:rPr>
          <w:lang w:val="en-CH" w:eastAsia="de-DE"/>
        </w:rPr>
        <w:t>Das heißt: Wenn du jemandem das Repo gibst, fehlen die Rohdaten. Reproduzierbarkeit ist nur dann gegeben, wenn du erklärst:</w:t>
      </w:r>
    </w:p>
    <w:p w14:paraId="6E61ED80" w14:textId="77777777" w:rsidR="00B86260" w:rsidRPr="00B86260" w:rsidRDefault="00B86260" w:rsidP="007212CD">
      <w:pPr>
        <w:numPr>
          <w:ilvl w:val="0"/>
          <w:numId w:val="49"/>
        </w:numPr>
        <w:rPr>
          <w:lang w:val="en-CH" w:eastAsia="de-DE"/>
        </w:rPr>
      </w:pPr>
      <w:r w:rsidRPr="00B86260">
        <w:rPr>
          <w:lang w:val="en-CH" w:eastAsia="de-DE"/>
        </w:rPr>
        <w:t>wie man Rohdaten beschafft (Yahoo / EODHD / MT5),</w:t>
      </w:r>
    </w:p>
    <w:p w14:paraId="3DE132CC" w14:textId="77777777" w:rsidR="00B86260" w:rsidRPr="00B86260" w:rsidRDefault="00B86260" w:rsidP="007212CD">
      <w:pPr>
        <w:numPr>
          <w:ilvl w:val="0"/>
          <w:numId w:val="49"/>
        </w:numPr>
        <w:rPr>
          <w:lang w:val="en-CH" w:eastAsia="de-DE"/>
        </w:rPr>
      </w:pPr>
      <w:r w:rsidRPr="00B86260">
        <w:rPr>
          <w:lang w:val="en-CH" w:eastAsia="de-DE"/>
        </w:rPr>
        <w:t>welche Dateien am Ende vorhanden sein müssen,</w:t>
      </w:r>
    </w:p>
    <w:p w14:paraId="03669A26" w14:textId="77777777" w:rsidR="00B86260" w:rsidRPr="00B86260" w:rsidRDefault="00B86260" w:rsidP="007212CD">
      <w:pPr>
        <w:numPr>
          <w:ilvl w:val="0"/>
          <w:numId w:val="49"/>
        </w:numPr>
        <w:rPr>
          <w:lang w:val="en-CH" w:eastAsia="de-DE"/>
        </w:rPr>
      </w:pPr>
      <w:r w:rsidRPr="00B86260">
        <w:rPr>
          <w:lang w:val="en-CH" w:eastAsia="de-DE"/>
        </w:rPr>
        <w:t>welche Notebooks/Skripte man in welcher Reihenfolge ausführt.</w:t>
      </w:r>
    </w:p>
    <w:p w14:paraId="07756385" w14:textId="77777777" w:rsidR="00DE0FA8" w:rsidRPr="00DE0FA8" w:rsidRDefault="00DE0FA8" w:rsidP="00DE0FA8">
      <w:pPr>
        <w:rPr>
          <w:lang w:val="en-CH" w:eastAsia="de-DE"/>
        </w:rPr>
      </w:pPr>
    </w:p>
    <w:p w14:paraId="2A0F70BD" w14:textId="5A87FE24" w:rsidR="00AA7DC2" w:rsidRDefault="00AA7DC2" w:rsidP="00AA7DC2">
      <w:pPr>
        <w:pStyle w:val="Heading4"/>
      </w:pPr>
      <w:r>
        <w:t>Yahoo Finance (Daily)</w:t>
      </w:r>
    </w:p>
    <w:p w14:paraId="792C112D" w14:textId="4B311E84" w:rsidR="00A91CD8" w:rsidRDefault="00AA7DC2" w:rsidP="00AA7DC2">
      <w:pPr>
        <w:rPr>
          <w:lang w:eastAsia="de-DE"/>
        </w:rPr>
      </w:pPr>
      <w:r w:rsidRPr="00AA7DC2">
        <w:rPr>
          <w:lang w:eastAsia="de-DE"/>
        </w:rPr>
        <w:t xml:space="preserve">Die Eur/USD Kursdaten wurden </w:t>
      </w:r>
      <w:r>
        <w:rPr>
          <w:lang w:eastAsia="de-DE"/>
        </w:rPr>
        <w:t xml:space="preserve">zuerst von Yahoo Finance geladen. Diese daten waren leicht zugänglich und gratis. </w:t>
      </w:r>
      <w:r w:rsidR="00063396">
        <w:rPr>
          <w:lang w:eastAsia="de-DE"/>
        </w:rPr>
        <w:t>Es liefert: Datum des Handlestages (Date), Eröffnungskurs des Tages (Open), Höchsterkurs des Tages (High), tiesfster Kurs des Tages (low), Schlusskurs des tages (Close).</w:t>
      </w:r>
      <w:r w:rsidR="00972991">
        <w:rPr>
          <w:lang w:eastAsia="de-DE"/>
        </w:rPr>
        <w:t xml:space="preserve"> </w:t>
      </w:r>
      <w:r w:rsidR="00FB4C7C">
        <w:rPr>
          <w:lang w:eastAsia="de-DE"/>
        </w:rPr>
        <w:t>Die Daten wurden ab 2015 geladen.</w:t>
      </w:r>
    </w:p>
    <w:p w14:paraId="18249578" w14:textId="77777777" w:rsidR="0041032C" w:rsidRPr="0041032C" w:rsidRDefault="0041032C" w:rsidP="0041032C">
      <w:pPr>
        <w:rPr>
          <w:b/>
          <w:bCs/>
          <w:lang w:val="en-CH" w:eastAsia="de-DE"/>
        </w:rPr>
      </w:pPr>
      <w:r w:rsidRPr="0041032C">
        <w:rPr>
          <w:b/>
          <w:bCs/>
          <w:lang w:val="en-CH" w:eastAsia="de-DE"/>
        </w:rPr>
        <w:lastRenderedPageBreak/>
        <w:t>Download passiert über src/data/load_finance.py.</w:t>
      </w:r>
    </w:p>
    <w:p w14:paraId="4E86E307" w14:textId="77777777" w:rsidR="0041032C" w:rsidRPr="0041032C" w:rsidRDefault="0041032C" w:rsidP="0041032C">
      <w:pPr>
        <w:rPr>
          <w:b/>
          <w:bCs/>
          <w:lang w:val="en-CH" w:eastAsia="de-DE"/>
        </w:rPr>
      </w:pPr>
      <w:r w:rsidRPr="0041032C">
        <w:rPr>
          <w:b/>
          <w:bCs/>
          <w:lang w:val="en-CH" w:eastAsia="de-DE"/>
        </w:rPr>
        <w:t>Konfig ist in config/symbols.yaml (z.B. EURUSD=X, Zeitraum, Interval 1d).</w:t>
      </w:r>
    </w:p>
    <w:p w14:paraId="27C0537E" w14:textId="77777777" w:rsidR="0041032C" w:rsidRPr="0041032C" w:rsidRDefault="0041032C" w:rsidP="0041032C">
      <w:pPr>
        <w:rPr>
          <w:b/>
          <w:bCs/>
          <w:lang w:val="en-CH" w:eastAsia="de-DE"/>
        </w:rPr>
      </w:pPr>
      <w:r w:rsidRPr="0041032C">
        <w:rPr>
          <w:b/>
          <w:bCs/>
          <w:lang w:val="en-CH" w:eastAsia="de-DE"/>
        </w:rPr>
        <w:t>Output ist (typisch) data/raw/fx/EURUSDX.csv.</w:t>
      </w:r>
    </w:p>
    <w:p w14:paraId="52C47414" w14:textId="184FDB59" w:rsidR="0041032C" w:rsidRPr="0041032C" w:rsidRDefault="0041032C" w:rsidP="0041032C">
      <w:pPr>
        <w:rPr>
          <w:b/>
          <w:bCs/>
          <w:lang w:val="en-CH" w:eastAsia="de-DE"/>
        </w:rPr>
      </w:pPr>
      <w:r w:rsidRPr="0041032C">
        <w:rPr>
          <w:b/>
          <w:bCs/>
          <w:lang w:val="en-CH" w:eastAsia="de-DE"/>
        </w:rPr>
        <w:t>Wichtig: Yahoo hat Limits für lange Zeiträume. Darum lädt load_finance.py in Chunks (_chunk_range), damit es funktioniert.</w:t>
      </w:r>
    </w:p>
    <w:p w14:paraId="295E7AF8" w14:textId="44A6FD03" w:rsidR="00A91CD8" w:rsidRDefault="00A91CD8" w:rsidP="00A91CD8">
      <w:pPr>
        <w:pStyle w:val="Heading4"/>
      </w:pPr>
      <w:r>
        <w:t>EODHD APIs</w:t>
      </w:r>
    </w:p>
    <w:p w14:paraId="1C8C6474" w14:textId="77777777" w:rsidR="00FB4C7C" w:rsidRDefault="00A91CD8" w:rsidP="00AA7DC2">
      <w:pPr>
        <w:rPr>
          <w:lang w:eastAsia="de-DE"/>
        </w:rPr>
      </w:pPr>
      <w:r>
        <w:rPr>
          <w:lang w:eastAsia="de-DE"/>
        </w:rPr>
        <w:t xml:space="preserve">Dies ist ein Anbieter der Historische Finanzdaten von der ganzen Welt anbietet, inklusive Finanznachrichten mit einer Sentmient analyse. </w:t>
      </w:r>
      <w:r w:rsidR="00FB4C7C">
        <w:rPr>
          <w:lang w:eastAsia="de-DE"/>
        </w:rPr>
        <w:t>Von dieser Plattform wurden auch die Euro USD Kursdaten bezogen und die Nachrichten inklusive Sentiment analyse um sie als Feature einzusetzen.</w:t>
      </w:r>
    </w:p>
    <w:p w14:paraId="6919FCF7" w14:textId="134D033B" w:rsidR="00A91CD8" w:rsidRDefault="00FB4C7C" w:rsidP="00AA7DC2">
      <w:pPr>
        <w:rPr>
          <w:lang w:val="en-CH" w:eastAsia="de-DE"/>
        </w:rPr>
      </w:pPr>
      <w:r w:rsidRPr="00FB4C7C">
        <w:rPr>
          <w:lang w:val="en-CH" w:eastAsia="de-DE"/>
        </w:rPr>
        <w:t>Diese News-Daten liefern für jeden Artikel das Veröffentlichungsdatum, den Titel, den Inhaltstext, die Quelle (Link), zugehörige Finanzsymbole und Themen-Tags sowie eine automatisch berechnete Sentiment-Analyse, die angibt, wie positiv, neutral oder negativ der Text in Bezug auf den Markt eingeordnet wird.</w:t>
      </w:r>
    </w:p>
    <w:p w14:paraId="4F33292C" w14:textId="4135444A" w:rsidR="00FB4C7C" w:rsidRDefault="00014317" w:rsidP="00AA7DC2">
      <w:pPr>
        <w:rPr>
          <w:lang w:eastAsia="de-DE"/>
        </w:rPr>
      </w:pPr>
      <w:r>
        <w:rPr>
          <w:lang w:val="en-CH" w:eastAsia="de-DE"/>
        </w:rPr>
        <w:t xml:space="preserve">Die Nachrichten wurden für das Projekt gefiltert </w:t>
      </w:r>
      <w:r w:rsidRPr="000A4DCA">
        <w:rPr>
          <w:lang w:val="en-CH" w:eastAsia="de-DE"/>
        </w:rPr>
        <w:t xml:space="preserve">nach </w:t>
      </w:r>
      <w:r w:rsidR="000A4DCA" w:rsidRPr="000A4DCA">
        <w:rPr>
          <w:lang w:eastAsia="de-DE"/>
        </w:rPr>
        <w:t>EURUSD.FOREX</w:t>
      </w:r>
      <w:r w:rsidR="000A4DCA">
        <w:rPr>
          <w:lang w:eastAsia="de-DE"/>
        </w:rPr>
        <w:t xml:space="preserve"> im Symbols.</w:t>
      </w:r>
    </w:p>
    <w:p w14:paraId="21AFDBE0" w14:textId="2D12023C" w:rsidR="0041032C" w:rsidRPr="0041032C" w:rsidRDefault="0041032C" w:rsidP="0041032C">
      <w:pPr>
        <w:rPr>
          <w:b/>
          <w:bCs/>
          <w:lang w:val="en-CH" w:eastAsia="de-DE"/>
        </w:rPr>
      </w:pPr>
      <w:r w:rsidRPr="0041032C">
        <w:rPr>
          <w:b/>
          <w:bCs/>
          <w:lang w:val="en-CH" w:eastAsia="de-DE"/>
        </w:rPr>
        <w:t>Es gibt zwei Dinge:</w:t>
      </w:r>
    </w:p>
    <w:p w14:paraId="7292EC59" w14:textId="77777777" w:rsidR="0041032C" w:rsidRPr="0041032C" w:rsidRDefault="0041032C" w:rsidP="0041032C">
      <w:pPr>
        <w:rPr>
          <w:b/>
          <w:bCs/>
          <w:lang w:val="en-CH" w:eastAsia="de-DE"/>
        </w:rPr>
      </w:pPr>
      <w:r w:rsidRPr="0041032C">
        <w:rPr>
          <w:b/>
          <w:bCs/>
          <w:lang w:val="en-CH" w:eastAsia="de-DE"/>
        </w:rPr>
        <w:t>Preise (Alternative zu Yahoo): z.B. data/raw/fx/EURUSDX_eodhd.csv</w:t>
      </w:r>
    </w:p>
    <w:p w14:paraId="09821995" w14:textId="77777777" w:rsidR="0041032C" w:rsidRPr="0041032C" w:rsidRDefault="0041032C" w:rsidP="0041032C">
      <w:pPr>
        <w:rPr>
          <w:b/>
          <w:bCs/>
          <w:lang w:val="en-CH" w:eastAsia="de-DE"/>
        </w:rPr>
      </w:pPr>
      <w:r w:rsidRPr="0041032C">
        <w:rPr>
          <w:b/>
          <w:bCs/>
          <w:lang w:val="en-CH" w:eastAsia="de-DE"/>
        </w:rPr>
        <w:t>News (Sentiment): Rohdaten als JSONL in data/raw/news/eodhd_news.jsonl</w:t>
      </w:r>
    </w:p>
    <w:p w14:paraId="5F1C175C" w14:textId="77777777" w:rsidR="0041032C" w:rsidRPr="0041032C" w:rsidRDefault="0041032C" w:rsidP="0041032C">
      <w:pPr>
        <w:rPr>
          <w:b/>
          <w:bCs/>
          <w:lang w:val="en-CH" w:eastAsia="de-DE"/>
        </w:rPr>
      </w:pPr>
      <w:r w:rsidRPr="0041032C">
        <w:rPr>
          <w:b/>
          <w:bCs/>
          <w:lang w:val="en-CH" w:eastAsia="de-DE"/>
        </w:rPr>
        <w:t>News werden dann pro Tag aggregiert:</w:t>
      </w:r>
    </w:p>
    <w:p w14:paraId="53B90108" w14:textId="77777777" w:rsidR="0041032C" w:rsidRPr="0041032C" w:rsidRDefault="0041032C" w:rsidP="0041032C">
      <w:pPr>
        <w:rPr>
          <w:b/>
          <w:bCs/>
          <w:lang w:val="en-CH" w:eastAsia="de-DE"/>
        </w:rPr>
      </w:pPr>
    </w:p>
    <w:p w14:paraId="7B697D39" w14:textId="77777777" w:rsidR="0041032C" w:rsidRPr="0041032C" w:rsidRDefault="0041032C" w:rsidP="0041032C">
      <w:pPr>
        <w:rPr>
          <w:b/>
          <w:bCs/>
          <w:lang w:val="en-CH" w:eastAsia="de-DE"/>
        </w:rPr>
      </w:pPr>
      <w:r w:rsidRPr="0041032C">
        <w:rPr>
          <w:b/>
          <w:bCs/>
          <w:lang w:val="en-CH" w:eastAsia="de-DE"/>
        </w:rPr>
        <w:t>src/data/prepare_eodhd_news.py erzeugt data/processed/news/eodhd_daily_features.csv</w:t>
      </w:r>
    </w:p>
    <w:p w14:paraId="0C6CB212" w14:textId="18F5F470" w:rsidR="0041032C" w:rsidRPr="0041032C" w:rsidRDefault="0041032C" w:rsidP="0041032C">
      <w:pPr>
        <w:rPr>
          <w:b/>
          <w:bCs/>
          <w:lang w:val="en-CH" w:eastAsia="de-DE"/>
        </w:rPr>
      </w:pPr>
      <w:r w:rsidRPr="0041032C">
        <w:rPr>
          <w:b/>
          <w:bCs/>
          <w:lang w:val="en-CH" w:eastAsia="de-DE"/>
        </w:rPr>
        <w:t>Für EODHD brauchst du meistens einen API</w:t>
      </w:r>
      <w:r w:rsidRPr="0041032C">
        <w:rPr>
          <w:rFonts w:ascii="Cambria Math" w:hAnsi="Cambria Math" w:cs="Cambria Math"/>
          <w:b/>
          <w:bCs/>
          <w:lang w:val="en-CH" w:eastAsia="de-DE"/>
        </w:rPr>
        <w:t>‑</w:t>
      </w:r>
      <w:r w:rsidRPr="0041032C">
        <w:rPr>
          <w:b/>
          <w:bCs/>
          <w:lang w:val="en-CH" w:eastAsia="de-DE"/>
        </w:rPr>
        <w:t>Key (EODHD_TOKEN).</w:t>
      </w:r>
    </w:p>
    <w:p w14:paraId="19AE0BF6" w14:textId="469E084D" w:rsidR="00A91CD8" w:rsidRDefault="00014317" w:rsidP="00014317">
      <w:pPr>
        <w:pStyle w:val="Heading4"/>
      </w:pPr>
      <w:r>
        <w:t>MetaTrader 5 Export (Active Trades)</w:t>
      </w:r>
    </w:p>
    <w:p w14:paraId="2438BC8B" w14:textId="45735191" w:rsidR="001614CF" w:rsidRDefault="00690007" w:rsidP="001614CF">
      <w:pPr>
        <w:rPr>
          <w:lang w:eastAsia="de-DE"/>
        </w:rPr>
      </w:pPr>
      <w:r>
        <w:rPr>
          <w:lang w:eastAsia="de-DE"/>
        </w:rPr>
        <w:t xml:space="preserve">Um dieses Projekt einsetzen zu können, braucht es Daten von dem Ort wo man vor hat zu Handeln. Dafür wurde bei dem Broker Active Trades bei der Plattform MetaTrader 5 ein Demokonto eingerichtet und von dort direkt die Historischen Daten geladen. </w:t>
      </w:r>
      <w:r w:rsidR="001614CF" w:rsidRPr="00690007">
        <w:rPr>
          <w:lang w:eastAsia="de-DE"/>
        </w:rPr>
        <w:t>Die MetaTrader-5-H1-Daten liefern stündliche Broker-Kursinformationen für EUR/USD inklusive Zeitstempel, Open-, High-, Low- und Close-Preisen, Tick-Volumen sowie dem tatsächlich gehandelten Spread</w:t>
      </w:r>
      <w:r w:rsidR="001614CF">
        <w:rPr>
          <w:lang w:eastAsia="de-DE"/>
        </w:rPr>
        <w:t>.</w:t>
      </w:r>
    </w:p>
    <w:p w14:paraId="4C0E3E46" w14:textId="2FA5DFF6" w:rsidR="00A91CD8" w:rsidRPr="00737BF7" w:rsidRDefault="00A91CD8" w:rsidP="00AA7DC2">
      <w:pPr>
        <w:rPr>
          <w:b/>
          <w:bCs/>
          <w:lang w:eastAsia="de-DE"/>
        </w:rPr>
      </w:pPr>
    </w:p>
    <w:p w14:paraId="231BFDD3" w14:textId="2A357112" w:rsidR="00737BF7" w:rsidRPr="00737BF7" w:rsidRDefault="00737BF7" w:rsidP="00737BF7">
      <w:pPr>
        <w:rPr>
          <w:b/>
          <w:bCs/>
          <w:lang w:eastAsia="de-DE"/>
        </w:rPr>
      </w:pPr>
      <w:r w:rsidRPr="00737BF7">
        <w:rPr>
          <w:b/>
          <w:bCs/>
          <w:lang w:eastAsia="de-DE"/>
        </w:rPr>
        <w:t>Im Projekt gibt es zwei Wege:</w:t>
      </w:r>
    </w:p>
    <w:p w14:paraId="0F9B0A50" w14:textId="7A8364D1" w:rsidR="00737BF7" w:rsidRPr="00737BF7" w:rsidRDefault="00737BF7" w:rsidP="00737BF7">
      <w:pPr>
        <w:rPr>
          <w:b/>
          <w:bCs/>
          <w:lang w:eastAsia="de-DE"/>
        </w:rPr>
      </w:pPr>
      <w:r w:rsidRPr="00737BF7">
        <w:rPr>
          <w:b/>
          <w:bCs/>
          <w:lang w:eastAsia="de-DE"/>
        </w:rPr>
        <w:t>M1/D1 Export → Daily CSV im Projektformat</w:t>
      </w:r>
    </w:p>
    <w:p w14:paraId="49E764AC" w14:textId="77777777" w:rsidR="00737BF7" w:rsidRPr="00737BF7" w:rsidRDefault="00737BF7" w:rsidP="00737BF7">
      <w:pPr>
        <w:rPr>
          <w:b/>
          <w:bCs/>
          <w:lang w:val="en-US" w:eastAsia="de-DE"/>
        </w:rPr>
      </w:pPr>
      <w:r w:rsidRPr="00737BF7">
        <w:rPr>
          <w:b/>
          <w:bCs/>
          <w:lang w:val="en-US" w:eastAsia="de-DE"/>
        </w:rPr>
        <w:t>Import: scripts/import_mt5_rates.py</w:t>
      </w:r>
    </w:p>
    <w:p w14:paraId="4D0DEA82" w14:textId="77777777" w:rsidR="00737BF7" w:rsidRPr="00737BF7" w:rsidRDefault="00737BF7" w:rsidP="00737BF7">
      <w:pPr>
        <w:rPr>
          <w:b/>
          <w:bCs/>
          <w:lang w:val="en-US" w:eastAsia="de-DE"/>
        </w:rPr>
      </w:pPr>
      <w:r w:rsidRPr="00737BF7">
        <w:rPr>
          <w:b/>
          <w:bCs/>
          <w:lang w:val="en-US" w:eastAsia="de-DE"/>
        </w:rPr>
        <w:t>Output z.B.: data/raw/fx/EURUSD_mt5_D1.csv</w:t>
      </w:r>
    </w:p>
    <w:p w14:paraId="1E0F795E" w14:textId="1455115E" w:rsidR="00737BF7" w:rsidRPr="00737BF7" w:rsidRDefault="00737BF7" w:rsidP="00737BF7">
      <w:pPr>
        <w:rPr>
          <w:b/>
          <w:bCs/>
          <w:lang w:val="en-US" w:eastAsia="de-DE"/>
        </w:rPr>
      </w:pPr>
      <w:r w:rsidRPr="00737BF7">
        <w:rPr>
          <w:b/>
          <w:bCs/>
          <w:lang w:val="en-US" w:eastAsia="de-DE"/>
        </w:rPr>
        <w:t>H1 Export (2015–2025) → H1</w:t>
      </w:r>
      <w:r w:rsidRPr="00737BF7">
        <w:rPr>
          <w:rFonts w:ascii="Cambria Math" w:hAnsi="Cambria Math" w:cs="Cambria Math"/>
          <w:b/>
          <w:bCs/>
          <w:lang w:val="en-US" w:eastAsia="de-DE"/>
        </w:rPr>
        <w:t>‑</w:t>
      </w:r>
      <w:r w:rsidRPr="00737BF7">
        <w:rPr>
          <w:b/>
          <w:bCs/>
          <w:lang w:val="en-US" w:eastAsia="de-DE"/>
        </w:rPr>
        <w:t>Features + Daily</w:t>
      </w:r>
      <w:r w:rsidRPr="00737BF7">
        <w:rPr>
          <w:rFonts w:ascii="Cambria Math" w:hAnsi="Cambria Math" w:cs="Cambria Math"/>
          <w:b/>
          <w:bCs/>
          <w:lang w:val="en-US" w:eastAsia="de-DE"/>
        </w:rPr>
        <w:t>‑</w:t>
      </w:r>
      <w:r w:rsidRPr="00737BF7">
        <w:rPr>
          <w:b/>
          <w:bCs/>
          <w:lang w:val="en-US" w:eastAsia="de-DE"/>
        </w:rPr>
        <w:t>Aggregation</w:t>
      </w:r>
    </w:p>
    <w:p w14:paraId="52AFCEA8" w14:textId="77777777" w:rsidR="00737BF7" w:rsidRPr="00737BF7" w:rsidRDefault="00737BF7" w:rsidP="00737BF7">
      <w:pPr>
        <w:rPr>
          <w:b/>
          <w:bCs/>
          <w:lang w:val="en-US" w:eastAsia="de-DE"/>
        </w:rPr>
      </w:pPr>
      <w:r w:rsidRPr="00737BF7">
        <w:rPr>
          <w:b/>
          <w:bCs/>
          <w:lang w:val="en-US" w:eastAsia="de-DE"/>
        </w:rPr>
        <w:t>H1 Parsing + Aggregation: src/data/mt5_h1.py</w:t>
      </w:r>
    </w:p>
    <w:p w14:paraId="3D97F61F" w14:textId="77777777" w:rsidR="00737BF7" w:rsidRPr="00737BF7" w:rsidRDefault="00737BF7" w:rsidP="00737BF7">
      <w:pPr>
        <w:rPr>
          <w:b/>
          <w:bCs/>
          <w:lang w:eastAsia="de-DE"/>
        </w:rPr>
      </w:pPr>
      <w:r w:rsidRPr="00737BF7">
        <w:rPr>
          <w:b/>
          <w:bCs/>
          <w:lang w:eastAsia="de-DE"/>
        </w:rPr>
        <w:t>Wichtige Idee: Aus stündlichen Bars baust du pro Tag zusätzliche Features:</w:t>
      </w:r>
    </w:p>
    <w:p w14:paraId="2AE37A09" w14:textId="09C9DD1B" w:rsidR="00690007" w:rsidRDefault="00737BF7" w:rsidP="00737BF7">
      <w:pPr>
        <w:rPr>
          <w:b/>
          <w:bCs/>
          <w:lang w:val="en-US" w:eastAsia="de-DE"/>
        </w:rPr>
      </w:pPr>
      <w:r w:rsidRPr="00737BF7">
        <w:rPr>
          <w:b/>
          <w:bCs/>
          <w:lang w:val="en-US" w:eastAsia="de-DE"/>
        </w:rPr>
        <w:t>intraday Return</w:t>
      </w:r>
      <w:r w:rsidRPr="00737BF7">
        <w:rPr>
          <w:rFonts w:ascii="Cambria Math" w:hAnsi="Cambria Math" w:cs="Cambria Math"/>
          <w:b/>
          <w:bCs/>
          <w:lang w:val="en-US" w:eastAsia="de-DE"/>
        </w:rPr>
        <w:t>‑</w:t>
      </w:r>
      <w:r w:rsidRPr="00737BF7">
        <w:rPr>
          <w:b/>
          <w:bCs/>
          <w:lang w:val="en-US" w:eastAsia="de-DE"/>
        </w:rPr>
        <w:t>Std, Range</w:t>
      </w:r>
      <w:r w:rsidRPr="00737BF7">
        <w:rPr>
          <w:rFonts w:ascii="Cambria Math" w:hAnsi="Cambria Math" w:cs="Cambria Math"/>
          <w:b/>
          <w:bCs/>
          <w:lang w:val="en-US" w:eastAsia="de-DE"/>
        </w:rPr>
        <w:t>‑</w:t>
      </w:r>
      <w:r w:rsidRPr="00737BF7">
        <w:rPr>
          <w:b/>
          <w:bCs/>
          <w:lang w:val="en-US" w:eastAsia="de-DE"/>
        </w:rPr>
        <w:t>Max, tick_volume</w:t>
      </w:r>
      <w:r w:rsidRPr="00737BF7">
        <w:rPr>
          <w:rFonts w:ascii="Cambria Math" w:hAnsi="Cambria Math" w:cs="Cambria Math"/>
          <w:b/>
          <w:bCs/>
          <w:lang w:val="en-US" w:eastAsia="de-DE"/>
        </w:rPr>
        <w:t>‑</w:t>
      </w:r>
      <w:r w:rsidRPr="00737BF7">
        <w:rPr>
          <w:b/>
          <w:bCs/>
          <w:lang w:val="en-US" w:eastAsia="de-DE"/>
        </w:rPr>
        <w:t>Sum, spread</w:t>
      </w:r>
      <w:r w:rsidRPr="00737BF7">
        <w:rPr>
          <w:rFonts w:ascii="Cambria Math" w:hAnsi="Cambria Math" w:cs="Cambria Math"/>
          <w:b/>
          <w:bCs/>
          <w:lang w:val="en-US" w:eastAsia="de-DE"/>
        </w:rPr>
        <w:t>‑</w:t>
      </w:r>
      <w:r w:rsidRPr="00737BF7">
        <w:rPr>
          <w:b/>
          <w:bCs/>
          <w:lang w:val="en-US" w:eastAsia="de-DE"/>
        </w:rPr>
        <w:t>Mean, …</w:t>
      </w:r>
    </w:p>
    <w:p w14:paraId="64CF83B0" w14:textId="77777777" w:rsidR="00B86260" w:rsidRDefault="00B86260" w:rsidP="00737BF7">
      <w:pPr>
        <w:rPr>
          <w:b/>
          <w:bCs/>
          <w:lang w:val="en-US" w:eastAsia="de-DE"/>
        </w:rPr>
      </w:pPr>
    </w:p>
    <w:p w14:paraId="7A5ABAD7" w14:textId="77777777" w:rsidR="00B86260" w:rsidRPr="00B86260" w:rsidRDefault="00B86260" w:rsidP="007212CD">
      <w:pPr>
        <w:numPr>
          <w:ilvl w:val="0"/>
          <w:numId w:val="6"/>
        </w:numPr>
        <w:tabs>
          <w:tab w:val="clear" w:pos="432"/>
          <w:tab w:val="num" w:pos="360"/>
        </w:tabs>
        <w:rPr>
          <w:b/>
          <w:bCs/>
          <w:lang w:val="en-CH" w:eastAsia="de-DE"/>
        </w:rPr>
      </w:pPr>
      <w:r w:rsidRPr="00B86260">
        <w:rPr>
          <w:b/>
          <w:bCs/>
          <w:lang w:val="en-CH" w:eastAsia="de-DE"/>
        </w:rPr>
        <w:t>3.1 Yahoo Finance (yfinance)</w:t>
      </w:r>
    </w:p>
    <w:p w14:paraId="05BEC7EA" w14:textId="77777777" w:rsidR="00B86260" w:rsidRPr="00B86260" w:rsidRDefault="00B86260" w:rsidP="007212CD">
      <w:pPr>
        <w:numPr>
          <w:ilvl w:val="0"/>
          <w:numId w:val="50"/>
        </w:numPr>
        <w:rPr>
          <w:b/>
          <w:bCs/>
          <w:lang w:val="en-CH" w:eastAsia="de-DE"/>
        </w:rPr>
      </w:pPr>
      <w:r w:rsidRPr="00B86260">
        <w:rPr>
          <w:b/>
          <w:bCs/>
          <w:lang w:val="en-CH" w:eastAsia="de-DE"/>
        </w:rPr>
        <w:t>Download passiert über src/data/load_finance.py.</w:t>
      </w:r>
    </w:p>
    <w:p w14:paraId="03080E97" w14:textId="77777777" w:rsidR="00B86260" w:rsidRPr="00B86260" w:rsidRDefault="00B86260" w:rsidP="007212CD">
      <w:pPr>
        <w:numPr>
          <w:ilvl w:val="0"/>
          <w:numId w:val="50"/>
        </w:numPr>
        <w:rPr>
          <w:b/>
          <w:bCs/>
          <w:lang w:val="en-CH" w:eastAsia="de-DE"/>
        </w:rPr>
      </w:pPr>
      <w:r w:rsidRPr="00B86260">
        <w:rPr>
          <w:b/>
          <w:bCs/>
          <w:lang w:val="en-CH" w:eastAsia="de-DE"/>
        </w:rPr>
        <w:t>Konfig ist in config/symbols.yaml (z.B. EURUSD=X, Zeitraum, Interval 1d).</w:t>
      </w:r>
    </w:p>
    <w:p w14:paraId="67245B45" w14:textId="77777777" w:rsidR="00B86260" w:rsidRPr="00B86260" w:rsidRDefault="00B86260" w:rsidP="007212CD">
      <w:pPr>
        <w:numPr>
          <w:ilvl w:val="0"/>
          <w:numId w:val="50"/>
        </w:numPr>
        <w:rPr>
          <w:b/>
          <w:bCs/>
          <w:lang w:val="en-CH" w:eastAsia="de-DE"/>
        </w:rPr>
      </w:pPr>
      <w:r w:rsidRPr="00B86260">
        <w:rPr>
          <w:b/>
          <w:bCs/>
          <w:lang w:val="en-CH" w:eastAsia="de-DE"/>
        </w:rPr>
        <w:t>Output ist (typisch) data/raw/fx/EURUSDX.csv.</w:t>
      </w:r>
    </w:p>
    <w:p w14:paraId="78CE4A8B" w14:textId="77777777" w:rsidR="00B86260" w:rsidRPr="00B86260" w:rsidRDefault="00B86260" w:rsidP="00B86260">
      <w:pPr>
        <w:rPr>
          <w:b/>
          <w:bCs/>
          <w:lang w:val="en-CH" w:eastAsia="de-DE"/>
        </w:rPr>
      </w:pPr>
      <w:r w:rsidRPr="00B86260">
        <w:rPr>
          <w:b/>
          <w:bCs/>
          <w:lang w:val="en-CH" w:eastAsia="de-DE"/>
        </w:rPr>
        <w:t>Wichtig: Yahoo hat Limits für lange Zeiträume. Darum lädt load_finance.py in Chunks (_chunk_range), damit es funktioniert.</w:t>
      </w:r>
    </w:p>
    <w:p w14:paraId="1D0EBD98" w14:textId="77777777" w:rsidR="00B86260" w:rsidRPr="00B86260" w:rsidRDefault="00B86260" w:rsidP="007212CD">
      <w:pPr>
        <w:numPr>
          <w:ilvl w:val="0"/>
          <w:numId w:val="6"/>
        </w:numPr>
        <w:tabs>
          <w:tab w:val="clear" w:pos="432"/>
          <w:tab w:val="num" w:pos="360"/>
        </w:tabs>
        <w:rPr>
          <w:b/>
          <w:bCs/>
          <w:lang w:val="en-CH" w:eastAsia="de-DE"/>
        </w:rPr>
      </w:pPr>
      <w:r w:rsidRPr="00B86260">
        <w:rPr>
          <w:b/>
          <w:bCs/>
          <w:lang w:val="en-CH" w:eastAsia="de-DE"/>
        </w:rPr>
        <w:t>3.2 EODHD</w:t>
      </w:r>
    </w:p>
    <w:p w14:paraId="598C36E0" w14:textId="77777777" w:rsidR="00B86260" w:rsidRPr="00B86260" w:rsidRDefault="00B86260" w:rsidP="00B86260">
      <w:pPr>
        <w:rPr>
          <w:b/>
          <w:bCs/>
          <w:lang w:val="en-CH" w:eastAsia="de-DE"/>
        </w:rPr>
      </w:pPr>
      <w:r w:rsidRPr="00B86260">
        <w:rPr>
          <w:b/>
          <w:bCs/>
          <w:lang w:val="en-CH" w:eastAsia="de-DE"/>
        </w:rPr>
        <w:t>Es gibt zwei Dinge:</w:t>
      </w:r>
    </w:p>
    <w:p w14:paraId="7322143A" w14:textId="77777777" w:rsidR="00B86260" w:rsidRPr="00B86260" w:rsidRDefault="00B86260" w:rsidP="007212CD">
      <w:pPr>
        <w:numPr>
          <w:ilvl w:val="0"/>
          <w:numId w:val="51"/>
        </w:numPr>
        <w:rPr>
          <w:b/>
          <w:bCs/>
          <w:lang w:val="en-CH" w:eastAsia="de-DE"/>
        </w:rPr>
      </w:pPr>
      <w:r w:rsidRPr="00B86260">
        <w:rPr>
          <w:b/>
          <w:bCs/>
          <w:lang w:val="en-CH" w:eastAsia="de-DE"/>
        </w:rPr>
        <w:t>Preise (Alternative zu Yahoo): z.B. data/raw/fx/EURUSDX_eodhd.csv</w:t>
      </w:r>
    </w:p>
    <w:p w14:paraId="7D6EE1A3" w14:textId="77777777" w:rsidR="00B86260" w:rsidRPr="00B86260" w:rsidRDefault="00B86260" w:rsidP="007212CD">
      <w:pPr>
        <w:numPr>
          <w:ilvl w:val="0"/>
          <w:numId w:val="51"/>
        </w:numPr>
        <w:rPr>
          <w:b/>
          <w:bCs/>
          <w:lang w:val="en-CH" w:eastAsia="de-DE"/>
        </w:rPr>
      </w:pPr>
      <w:r w:rsidRPr="00B86260">
        <w:rPr>
          <w:b/>
          <w:bCs/>
          <w:lang w:val="en-CH" w:eastAsia="de-DE"/>
        </w:rPr>
        <w:t>News (Sentiment): Rohdaten als JSONL in data/raw/news/eodhd_news.jsonl</w:t>
      </w:r>
    </w:p>
    <w:p w14:paraId="21D33210" w14:textId="77777777" w:rsidR="00B86260" w:rsidRPr="00B86260" w:rsidRDefault="00B86260" w:rsidP="00B86260">
      <w:pPr>
        <w:rPr>
          <w:b/>
          <w:bCs/>
          <w:lang w:val="en-CH" w:eastAsia="de-DE"/>
        </w:rPr>
      </w:pPr>
      <w:r w:rsidRPr="00B86260">
        <w:rPr>
          <w:b/>
          <w:bCs/>
          <w:lang w:val="en-CH" w:eastAsia="de-DE"/>
        </w:rPr>
        <w:t>News werden dann pro Tag aggregiert:</w:t>
      </w:r>
    </w:p>
    <w:p w14:paraId="3E344F6D" w14:textId="77777777" w:rsidR="00B86260" w:rsidRPr="00B86260" w:rsidRDefault="00B86260" w:rsidP="007212CD">
      <w:pPr>
        <w:numPr>
          <w:ilvl w:val="0"/>
          <w:numId w:val="52"/>
        </w:numPr>
        <w:rPr>
          <w:b/>
          <w:bCs/>
          <w:lang w:val="en-CH" w:eastAsia="de-DE"/>
        </w:rPr>
      </w:pPr>
      <w:r w:rsidRPr="00B86260">
        <w:rPr>
          <w:b/>
          <w:bCs/>
          <w:lang w:val="en-CH" w:eastAsia="de-DE"/>
        </w:rPr>
        <w:t>src/data/prepare_eodhd_news.py erzeugt data/processed/news/eodhd_daily_features.csv</w:t>
      </w:r>
    </w:p>
    <w:p w14:paraId="77D7EA9A" w14:textId="77777777" w:rsidR="00B86260" w:rsidRPr="00B86260" w:rsidRDefault="00B86260" w:rsidP="00B86260">
      <w:pPr>
        <w:rPr>
          <w:b/>
          <w:bCs/>
          <w:lang w:val="en-CH" w:eastAsia="de-DE"/>
        </w:rPr>
      </w:pPr>
      <w:r w:rsidRPr="00B86260">
        <w:rPr>
          <w:b/>
          <w:bCs/>
          <w:lang w:val="en-CH" w:eastAsia="de-DE"/>
        </w:rPr>
        <w:t>Für EODHD brauchst du meistens einen API</w:t>
      </w:r>
      <w:r w:rsidRPr="00B86260">
        <w:rPr>
          <w:b/>
          <w:bCs/>
          <w:lang w:val="en-CH" w:eastAsia="de-DE"/>
        </w:rPr>
        <w:noBreakHyphen/>
        <w:t>Key (EODHD_TOKEN).</w:t>
      </w:r>
    </w:p>
    <w:p w14:paraId="31500644" w14:textId="77777777" w:rsidR="00B86260" w:rsidRPr="00B86260" w:rsidRDefault="00B86260" w:rsidP="007212CD">
      <w:pPr>
        <w:numPr>
          <w:ilvl w:val="0"/>
          <w:numId w:val="6"/>
        </w:numPr>
        <w:tabs>
          <w:tab w:val="clear" w:pos="432"/>
          <w:tab w:val="num" w:pos="360"/>
        </w:tabs>
        <w:rPr>
          <w:b/>
          <w:bCs/>
          <w:lang w:val="en-CH" w:eastAsia="de-DE"/>
        </w:rPr>
      </w:pPr>
      <w:r w:rsidRPr="00B86260">
        <w:rPr>
          <w:b/>
          <w:bCs/>
          <w:lang w:val="en-CH" w:eastAsia="de-DE"/>
        </w:rPr>
        <w:t>3.3 MetaTrader 5 (MT5)</w:t>
      </w:r>
    </w:p>
    <w:p w14:paraId="660D1CF7" w14:textId="77777777" w:rsidR="00B86260" w:rsidRPr="00B86260" w:rsidRDefault="00B86260" w:rsidP="00B86260">
      <w:pPr>
        <w:rPr>
          <w:b/>
          <w:bCs/>
          <w:lang w:val="en-CH" w:eastAsia="de-DE"/>
        </w:rPr>
      </w:pPr>
      <w:r w:rsidRPr="00B86260">
        <w:rPr>
          <w:b/>
          <w:bCs/>
          <w:lang w:val="en-CH" w:eastAsia="de-DE"/>
        </w:rPr>
        <w:t>Du exportierst Daten aus MT5 (M1/D1/H1).</w:t>
      </w:r>
    </w:p>
    <w:p w14:paraId="201D2DC3" w14:textId="77777777" w:rsidR="00B86260" w:rsidRPr="00B86260" w:rsidRDefault="00B86260" w:rsidP="00B86260">
      <w:pPr>
        <w:rPr>
          <w:b/>
          <w:bCs/>
          <w:lang w:val="en-CH" w:eastAsia="de-DE"/>
        </w:rPr>
      </w:pPr>
      <w:r w:rsidRPr="00B86260">
        <w:rPr>
          <w:b/>
          <w:bCs/>
          <w:lang w:val="en-CH" w:eastAsia="de-DE"/>
        </w:rPr>
        <w:t>Im Projekt gibt es zwei Wege:</w:t>
      </w:r>
    </w:p>
    <w:p w14:paraId="1A715940" w14:textId="77777777" w:rsidR="00B86260" w:rsidRPr="00B86260" w:rsidRDefault="00B86260" w:rsidP="007212CD">
      <w:pPr>
        <w:numPr>
          <w:ilvl w:val="0"/>
          <w:numId w:val="53"/>
        </w:numPr>
        <w:rPr>
          <w:b/>
          <w:bCs/>
          <w:lang w:val="en-CH" w:eastAsia="de-DE"/>
        </w:rPr>
      </w:pPr>
      <w:r w:rsidRPr="00B86260">
        <w:rPr>
          <w:b/>
          <w:bCs/>
          <w:lang w:val="en-CH" w:eastAsia="de-DE"/>
        </w:rPr>
        <w:t>M1/D1 Export → Daily CSV im Projektformat</w:t>
      </w:r>
    </w:p>
    <w:p w14:paraId="0979A3B3" w14:textId="77777777" w:rsidR="00B86260" w:rsidRPr="00B86260" w:rsidRDefault="00B86260" w:rsidP="007212CD">
      <w:pPr>
        <w:numPr>
          <w:ilvl w:val="1"/>
          <w:numId w:val="53"/>
        </w:numPr>
        <w:rPr>
          <w:b/>
          <w:bCs/>
          <w:lang w:val="en-CH" w:eastAsia="de-DE"/>
        </w:rPr>
      </w:pPr>
      <w:r w:rsidRPr="00B86260">
        <w:rPr>
          <w:b/>
          <w:bCs/>
          <w:lang w:val="en-CH" w:eastAsia="de-DE"/>
        </w:rPr>
        <w:lastRenderedPageBreak/>
        <w:t>Import: scripts/import_mt5_rates.py</w:t>
      </w:r>
    </w:p>
    <w:p w14:paraId="1A89CD64" w14:textId="77777777" w:rsidR="00B86260" w:rsidRPr="00B86260" w:rsidRDefault="00B86260" w:rsidP="007212CD">
      <w:pPr>
        <w:numPr>
          <w:ilvl w:val="1"/>
          <w:numId w:val="53"/>
        </w:numPr>
        <w:rPr>
          <w:b/>
          <w:bCs/>
          <w:lang w:val="en-CH" w:eastAsia="de-DE"/>
        </w:rPr>
      </w:pPr>
      <w:r w:rsidRPr="00B86260">
        <w:rPr>
          <w:b/>
          <w:bCs/>
          <w:lang w:val="en-CH" w:eastAsia="de-DE"/>
        </w:rPr>
        <w:t>Output z.B.: data/raw/fx/EURUSD_mt5_D1.csv</w:t>
      </w:r>
    </w:p>
    <w:p w14:paraId="3399341E" w14:textId="77777777" w:rsidR="00B86260" w:rsidRPr="00B86260" w:rsidRDefault="00B86260" w:rsidP="007212CD">
      <w:pPr>
        <w:numPr>
          <w:ilvl w:val="0"/>
          <w:numId w:val="53"/>
        </w:numPr>
        <w:rPr>
          <w:b/>
          <w:bCs/>
          <w:lang w:val="en-CH" w:eastAsia="de-DE"/>
        </w:rPr>
      </w:pPr>
      <w:r w:rsidRPr="00B86260">
        <w:rPr>
          <w:b/>
          <w:bCs/>
          <w:lang w:val="en-CH" w:eastAsia="de-DE"/>
        </w:rPr>
        <w:t>H1 Export (2015–2025) → H1</w:t>
      </w:r>
      <w:r w:rsidRPr="00B86260">
        <w:rPr>
          <w:b/>
          <w:bCs/>
          <w:lang w:val="en-CH" w:eastAsia="de-DE"/>
        </w:rPr>
        <w:noBreakHyphen/>
        <w:t>Features + Daily</w:t>
      </w:r>
      <w:r w:rsidRPr="00B86260">
        <w:rPr>
          <w:b/>
          <w:bCs/>
          <w:lang w:val="en-CH" w:eastAsia="de-DE"/>
        </w:rPr>
        <w:noBreakHyphen/>
        <w:t>Aggregation</w:t>
      </w:r>
    </w:p>
    <w:p w14:paraId="177144FB" w14:textId="77777777" w:rsidR="00B86260" w:rsidRPr="00B86260" w:rsidRDefault="00B86260" w:rsidP="007212CD">
      <w:pPr>
        <w:numPr>
          <w:ilvl w:val="1"/>
          <w:numId w:val="53"/>
        </w:numPr>
        <w:rPr>
          <w:b/>
          <w:bCs/>
          <w:lang w:val="en-CH" w:eastAsia="de-DE"/>
        </w:rPr>
      </w:pPr>
      <w:r w:rsidRPr="00B86260">
        <w:rPr>
          <w:b/>
          <w:bCs/>
          <w:lang w:val="en-CH" w:eastAsia="de-DE"/>
        </w:rPr>
        <w:t>H1 Parsing + Aggregation: src/data/mt5_h1.py</w:t>
      </w:r>
    </w:p>
    <w:p w14:paraId="6F70221B" w14:textId="77777777" w:rsidR="00B86260" w:rsidRPr="00B86260" w:rsidRDefault="00B86260" w:rsidP="007212CD">
      <w:pPr>
        <w:numPr>
          <w:ilvl w:val="1"/>
          <w:numId w:val="53"/>
        </w:numPr>
        <w:rPr>
          <w:b/>
          <w:bCs/>
          <w:lang w:val="en-CH" w:eastAsia="de-DE"/>
        </w:rPr>
      </w:pPr>
      <w:r w:rsidRPr="00B86260">
        <w:rPr>
          <w:b/>
          <w:bCs/>
          <w:lang w:val="en-CH" w:eastAsia="de-DE"/>
        </w:rPr>
        <w:t>Wichtige Idee: Aus stündlichen Bars baust du pro Tag zusätzliche Features:</w:t>
      </w:r>
    </w:p>
    <w:p w14:paraId="3BD9463E" w14:textId="77777777" w:rsidR="00B86260" w:rsidRPr="00B86260" w:rsidRDefault="00B86260" w:rsidP="007212CD">
      <w:pPr>
        <w:numPr>
          <w:ilvl w:val="2"/>
          <w:numId w:val="53"/>
        </w:numPr>
        <w:rPr>
          <w:b/>
          <w:bCs/>
          <w:lang w:val="en-CH" w:eastAsia="de-DE"/>
        </w:rPr>
      </w:pPr>
      <w:r w:rsidRPr="00B86260">
        <w:rPr>
          <w:b/>
          <w:bCs/>
          <w:lang w:val="en-CH" w:eastAsia="de-DE"/>
        </w:rPr>
        <w:t>intraday Return</w:t>
      </w:r>
      <w:r w:rsidRPr="00B86260">
        <w:rPr>
          <w:b/>
          <w:bCs/>
          <w:lang w:val="en-CH" w:eastAsia="de-DE"/>
        </w:rPr>
        <w:noBreakHyphen/>
        <w:t>Std, Range</w:t>
      </w:r>
      <w:r w:rsidRPr="00B86260">
        <w:rPr>
          <w:b/>
          <w:bCs/>
          <w:lang w:val="en-CH" w:eastAsia="de-DE"/>
        </w:rPr>
        <w:noBreakHyphen/>
        <w:t>Max, tick_volume</w:t>
      </w:r>
      <w:r w:rsidRPr="00B86260">
        <w:rPr>
          <w:b/>
          <w:bCs/>
          <w:lang w:val="en-CH" w:eastAsia="de-DE"/>
        </w:rPr>
        <w:noBreakHyphen/>
        <w:t>Sum, spread</w:t>
      </w:r>
      <w:r w:rsidRPr="00B86260">
        <w:rPr>
          <w:b/>
          <w:bCs/>
          <w:lang w:val="en-CH" w:eastAsia="de-DE"/>
        </w:rPr>
        <w:noBreakHyphen/>
        <w:t>Mean, …</w:t>
      </w:r>
    </w:p>
    <w:p w14:paraId="6BDD099E" w14:textId="77777777" w:rsidR="00B86260" w:rsidRPr="00B86260" w:rsidRDefault="00B86260" w:rsidP="00737BF7">
      <w:pPr>
        <w:rPr>
          <w:b/>
          <w:bCs/>
          <w:lang w:val="en-CH" w:eastAsia="de-DE"/>
        </w:rPr>
      </w:pPr>
    </w:p>
    <w:p w14:paraId="6BD8E475" w14:textId="77777777" w:rsidR="00A91CD8" w:rsidRPr="00737BF7" w:rsidRDefault="00A91CD8" w:rsidP="00AA7DC2">
      <w:pPr>
        <w:rPr>
          <w:lang w:val="en-US" w:eastAsia="de-DE"/>
        </w:rPr>
      </w:pPr>
    </w:p>
    <w:p w14:paraId="3BE6E8A4" w14:textId="1D7B4BAE" w:rsidR="00972991" w:rsidRPr="00223E22" w:rsidRDefault="00972991" w:rsidP="00AA7DC2">
      <w:pPr>
        <w:rPr>
          <w:lang w:val="en-CH" w:eastAsia="de-DE"/>
        </w:rPr>
      </w:pPr>
      <w:r>
        <w:rPr>
          <w:lang w:eastAsia="de-DE"/>
        </w:rPr>
        <w:t xml:space="preserve">Aufgrund von Experimenten wurde erkannt, dass Yahoo Finance als basis zur erstellung einer pipline gut ist, jedoch für die echte Anwendung ungeeignet ist, da es diese </w:t>
      </w:r>
      <w:r w:rsidR="00223E22">
        <w:rPr>
          <w:lang w:eastAsia="de-DE"/>
        </w:rPr>
        <w:t>sich diese von echten Broker Daten unterscheiden.</w:t>
      </w:r>
    </w:p>
    <w:p w14:paraId="74EEFBD0" w14:textId="0259B618" w:rsidR="00A11F72" w:rsidRDefault="00A11F72" w:rsidP="00A11F72">
      <w:pPr>
        <w:pStyle w:val="Heading3"/>
        <w:rPr>
          <w:lang w:val="de-CH"/>
        </w:rPr>
      </w:pPr>
      <w:r w:rsidRPr="00DC6787">
        <w:rPr>
          <w:lang w:val="de-CH"/>
        </w:rPr>
        <w:t>Labelling</w:t>
      </w:r>
    </w:p>
    <w:p w14:paraId="1F82F71A" w14:textId="5AC50236" w:rsidR="00017480" w:rsidRDefault="00017480" w:rsidP="00017480">
      <w:pPr>
        <w:rPr>
          <w:lang w:eastAsia="de-DE"/>
        </w:rPr>
      </w:pPr>
      <w:r>
        <w:rPr>
          <w:lang w:eastAsia="de-DE"/>
        </w:rPr>
        <w:t>Labeling war einder der wichtigsten Teile. Kleine Änderungen am Labeling erzeugten oft grosse Änderungen in der Klassenverteilung und Erfolg der Vorhersagen. Da es in diesem Projekt nicht darum geht alle Kursbewegungen vorherzusagen, sondern signifikante Kursbewegung, musste dies definiert werden. Dabei ging es Hauptsächlich darum zu definieren wie stark muss sich d</w:t>
      </w:r>
      <w:r w:rsidR="000735A4">
        <w:rPr>
          <w:lang w:eastAsia="de-DE"/>
        </w:rPr>
        <w:t>er</w:t>
      </w:r>
      <w:r>
        <w:rPr>
          <w:lang w:eastAsia="de-DE"/>
        </w:rPr>
        <w:t xml:space="preserve"> Kurs Bewegen innerhalb des definierten Zeitraums. Bei der durchführung der experimente wurden mehrere Parameter getestet. </w:t>
      </w:r>
    </w:p>
    <w:p w14:paraId="6B6AA936" w14:textId="77777777" w:rsidR="00017480" w:rsidRDefault="00017480" w:rsidP="007212CD">
      <w:pPr>
        <w:pStyle w:val="ListParagraph"/>
        <w:numPr>
          <w:ilvl w:val="0"/>
          <w:numId w:val="11"/>
        </w:numPr>
        <w:rPr>
          <w:lang w:eastAsia="de-DE"/>
        </w:rPr>
      </w:pPr>
      <w:r>
        <w:rPr>
          <w:lang w:eastAsia="de-DE"/>
        </w:rPr>
        <w:t>horizon_days: Wie weit schauen wir in die Zukunft.</w:t>
      </w:r>
    </w:p>
    <w:p w14:paraId="75EA6C55" w14:textId="77777777" w:rsidR="00017480" w:rsidRDefault="00017480" w:rsidP="007212CD">
      <w:pPr>
        <w:pStyle w:val="ListParagraph"/>
        <w:numPr>
          <w:ilvl w:val="0"/>
          <w:numId w:val="11"/>
        </w:numPr>
        <w:rPr>
          <w:lang w:eastAsia="de-DE"/>
        </w:rPr>
      </w:pPr>
      <w:r>
        <w:rPr>
          <w:lang w:eastAsia="de-DE"/>
        </w:rPr>
        <w:t>up_threshold und down_threshold: Wie gross muss die Bewegung sein.</w:t>
      </w:r>
    </w:p>
    <w:p w14:paraId="3D4AF27D" w14:textId="77777777" w:rsidR="00017480" w:rsidRDefault="00017480" w:rsidP="007212CD">
      <w:pPr>
        <w:pStyle w:val="ListParagraph"/>
        <w:numPr>
          <w:ilvl w:val="0"/>
          <w:numId w:val="11"/>
        </w:numPr>
        <w:rPr>
          <w:lang w:eastAsia="de-DE"/>
        </w:rPr>
      </w:pPr>
      <w:r>
        <w:rPr>
          <w:lang w:eastAsia="de-DE"/>
        </w:rPr>
        <w:t>hit_within_horizon: Ob ein Treffer irgendwo im Fenster reicht.</w:t>
      </w:r>
    </w:p>
    <w:p w14:paraId="7F4577C1" w14:textId="45DBF5DA" w:rsidR="00017480" w:rsidRDefault="00017480" w:rsidP="007212CD">
      <w:pPr>
        <w:pStyle w:val="ListParagraph"/>
        <w:numPr>
          <w:ilvl w:val="0"/>
          <w:numId w:val="11"/>
        </w:numPr>
        <w:rPr>
          <w:lang w:eastAsia="de-DE"/>
        </w:rPr>
      </w:pPr>
      <w:r>
        <w:rPr>
          <w:lang w:eastAsia="de-DE"/>
        </w:rPr>
        <w:t>first_hit_wins: Wie wir Konflikte behandeln (up und down beide getroffen).</w:t>
      </w:r>
    </w:p>
    <w:p w14:paraId="271018DB" w14:textId="77777777" w:rsidR="00017480" w:rsidRPr="00017480" w:rsidRDefault="00017480" w:rsidP="007212CD">
      <w:pPr>
        <w:pStyle w:val="ListParagraph"/>
        <w:numPr>
          <w:ilvl w:val="0"/>
          <w:numId w:val="11"/>
        </w:numPr>
        <w:rPr>
          <w:lang w:val="en-US" w:eastAsia="de-DE"/>
        </w:rPr>
      </w:pPr>
      <w:r w:rsidRPr="00017480">
        <w:rPr>
          <w:lang w:val="en-US" w:eastAsia="de-DE"/>
        </w:rPr>
        <w:t>hit_source: close oder high/low (oder intraday-naeher).</w:t>
      </w:r>
    </w:p>
    <w:p w14:paraId="2F96590F" w14:textId="77777777" w:rsidR="00017480" w:rsidRDefault="00017480" w:rsidP="007212CD">
      <w:pPr>
        <w:pStyle w:val="ListParagraph"/>
        <w:numPr>
          <w:ilvl w:val="0"/>
          <w:numId w:val="11"/>
        </w:numPr>
        <w:rPr>
          <w:lang w:eastAsia="de-DE"/>
        </w:rPr>
      </w:pPr>
      <w:r>
        <w:rPr>
          <w:lang w:eastAsia="de-DE"/>
        </w:rPr>
        <w:t>strict_monotonic: Ob die Bewegung "sauber" verlaufen muss.</w:t>
      </w:r>
    </w:p>
    <w:p w14:paraId="35E36393" w14:textId="77777777" w:rsidR="00017480" w:rsidRDefault="00017480" w:rsidP="007212CD">
      <w:pPr>
        <w:pStyle w:val="ListParagraph"/>
        <w:numPr>
          <w:ilvl w:val="0"/>
          <w:numId w:val="11"/>
        </w:numPr>
        <w:rPr>
          <w:lang w:eastAsia="de-DE"/>
        </w:rPr>
      </w:pPr>
      <w:r>
        <w:rPr>
          <w:lang w:eastAsia="de-DE"/>
        </w:rPr>
        <w:t>intraday_tie_breaker: Entscheidung bei Gleichstand.</w:t>
      </w:r>
    </w:p>
    <w:p w14:paraId="412A38FF" w14:textId="244D27C3" w:rsidR="003C18B4" w:rsidRDefault="003C18B4" w:rsidP="003C18B4">
      <w:pPr>
        <w:rPr>
          <w:lang w:eastAsia="de-DE"/>
        </w:rPr>
      </w:pPr>
      <w:r>
        <w:rPr>
          <w:lang w:eastAsia="de-DE"/>
        </w:rPr>
        <w:t xml:space="preserve">Ansätze, bei denen es zu wenige Instanzen gab, wo hätte gehandelt werden können, oder wo zu viel </w:t>
      </w:r>
      <w:r w:rsidR="004A4FCB">
        <w:rPr>
          <w:lang w:eastAsia="de-DE"/>
        </w:rPr>
        <w:t xml:space="preserve">Rauschen enstand, wurden verworfen. </w:t>
      </w:r>
    </w:p>
    <w:p w14:paraId="6EDD0233" w14:textId="44897E7B" w:rsidR="00017480" w:rsidRDefault="007010C6" w:rsidP="000735A4">
      <w:pPr>
        <w:rPr>
          <w:lang w:eastAsia="de-DE"/>
        </w:rPr>
      </w:pPr>
      <w:r w:rsidRPr="007010C6">
        <w:rPr>
          <w:lang w:eastAsia="de-DE"/>
        </w:rPr>
        <w:t>[TODO: 5 bis 10 Saetze: Welche Label-Varianten habt ihr konkret ausprobiert? Was hat nicht funktioniert und warum?]</w:t>
      </w:r>
    </w:p>
    <w:p w14:paraId="3E77DE06" w14:textId="77777777" w:rsidR="009F12B0" w:rsidRDefault="009F12B0" w:rsidP="000735A4">
      <w:pPr>
        <w:rPr>
          <w:lang w:eastAsia="de-DE"/>
        </w:rPr>
      </w:pPr>
    </w:p>
    <w:p w14:paraId="3A6B52EA" w14:textId="47B2EE17" w:rsidR="009F12B0" w:rsidRPr="009F12B0" w:rsidRDefault="009F12B0" w:rsidP="009F12B0">
      <w:pPr>
        <w:rPr>
          <w:b/>
          <w:bCs/>
          <w:lang w:eastAsia="de-DE"/>
        </w:rPr>
      </w:pPr>
      <w:r w:rsidRPr="009F12B0">
        <w:rPr>
          <w:b/>
          <w:bCs/>
          <w:lang w:eastAsia="de-DE"/>
        </w:rPr>
        <w:t>Das Kern</w:t>
      </w:r>
      <w:r w:rsidRPr="009F12B0">
        <w:rPr>
          <w:rFonts w:ascii="Cambria Math" w:hAnsi="Cambria Math" w:cs="Cambria Math"/>
          <w:b/>
          <w:bCs/>
          <w:lang w:eastAsia="de-DE"/>
        </w:rPr>
        <w:t>‑</w:t>
      </w:r>
      <w:r w:rsidRPr="009F12B0">
        <w:rPr>
          <w:b/>
          <w:bCs/>
          <w:lang w:eastAsia="de-DE"/>
        </w:rPr>
        <w:t>Labeling ist in src/data/label_eurusd.py.</w:t>
      </w:r>
    </w:p>
    <w:p w14:paraId="5E5E4EAD" w14:textId="7EE5DC55" w:rsidR="009F12B0" w:rsidRPr="009F12B0" w:rsidRDefault="009F12B0" w:rsidP="009F12B0">
      <w:pPr>
        <w:rPr>
          <w:b/>
          <w:bCs/>
          <w:lang w:eastAsia="de-DE"/>
        </w:rPr>
      </w:pPr>
      <w:r w:rsidRPr="009F12B0">
        <w:rPr>
          <w:b/>
          <w:bCs/>
          <w:lang w:eastAsia="de-DE"/>
        </w:rPr>
        <w:t>Die Funktion _label_eurusd_core(...) ist der wichtigste Teil.</w:t>
      </w:r>
    </w:p>
    <w:p w14:paraId="62FD394F" w14:textId="77777777" w:rsidR="009F12B0" w:rsidRPr="009F12B0" w:rsidRDefault="009F12B0" w:rsidP="009F12B0">
      <w:pPr>
        <w:rPr>
          <w:b/>
          <w:bCs/>
          <w:lang w:eastAsia="de-DE"/>
        </w:rPr>
      </w:pPr>
      <w:r w:rsidRPr="009F12B0">
        <w:rPr>
          <w:b/>
          <w:bCs/>
          <w:lang w:eastAsia="de-DE"/>
        </w:rPr>
        <w:t>4.2 Was ist ein “Label” hier?</w:t>
      </w:r>
    </w:p>
    <w:p w14:paraId="5120054B" w14:textId="013BCF86" w:rsidR="009F12B0" w:rsidRPr="009F12B0" w:rsidRDefault="009F12B0" w:rsidP="009F12B0">
      <w:pPr>
        <w:rPr>
          <w:b/>
          <w:bCs/>
          <w:lang w:eastAsia="de-DE"/>
        </w:rPr>
      </w:pPr>
      <w:r w:rsidRPr="009F12B0">
        <w:rPr>
          <w:b/>
          <w:bCs/>
          <w:lang w:eastAsia="de-DE"/>
        </w:rPr>
        <w:t>Pro Tag t gibt es ein Label:</w:t>
      </w:r>
    </w:p>
    <w:p w14:paraId="5477F87E" w14:textId="77777777" w:rsidR="009F12B0" w:rsidRPr="009F12B0" w:rsidRDefault="009F12B0" w:rsidP="009F12B0">
      <w:pPr>
        <w:rPr>
          <w:b/>
          <w:bCs/>
          <w:lang w:eastAsia="de-DE"/>
        </w:rPr>
      </w:pPr>
      <w:r w:rsidRPr="009F12B0">
        <w:rPr>
          <w:b/>
          <w:bCs/>
          <w:lang w:eastAsia="de-DE"/>
        </w:rPr>
        <w:t>up: innerhalb eines Horizonts steigt der Kurs genügend stark</w:t>
      </w:r>
    </w:p>
    <w:p w14:paraId="1984E958" w14:textId="77777777" w:rsidR="009F12B0" w:rsidRPr="009F12B0" w:rsidRDefault="009F12B0" w:rsidP="009F12B0">
      <w:pPr>
        <w:rPr>
          <w:b/>
          <w:bCs/>
          <w:lang w:eastAsia="de-DE"/>
        </w:rPr>
      </w:pPr>
      <w:r w:rsidRPr="009F12B0">
        <w:rPr>
          <w:b/>
          <w:bCs/>
          <w:lang w:eastAsia="de-DE"/>
        </w:rPr>
        <w:t>down: innerhalb eines Horizonts fällt der Kurs genügend stark</w:t>
      </w:r>
    </w:p>
    <w:p w14:paraId="1AF89A35" w14:textId="77777777" w:rsidR="009F12B0" w:rsidRPr="009F12B0" w:rsidRDefault="009F12B0" w:rsidP="009F12B0">
      <w:pPr>
        <w:rPr>
          <w:b/>
          <w:bCs/>
          <w:lang w:eastAsia="de-DE"/>
        </w:rPr>
      </w:pPr>
      <w:r w:rsidRPr="009F12B0">
        <w:rPr>
          <w:b/>
          <w:bCs/>
          <w:lang w:eastAsia="de-DE"/>
        </w:rPr>
        <w:t>neutral: sonst</w:t>
      </w:r>
    </w:p>
    <w:p w14:paraId="4E40906F" w14:textId="77777777" w:rsidR="009F12B0" w:rsidRPr="009F12B0" w:rsidRDefault="009F12B0" w:rsidP="009F12B0">
      <w:pPr>
        <w:rPr>
          <w:b/>
          <w:bCs/>
          <w:lang w:eastAsia="de-DE"/>
        </w:rPr>
      </w:pPr>
      <w:r w:rsidRPr="009F12B0">
        <w:rPr>
          <w:b/>
          <w:bCs/>
          <w:lang w:eastAsia="de-DE"/>
        </w:rPr>
        <w:t>4.3 Wichtige Parameter (einfach erklärt)</w:t>
      </w:r>
    </w:p>
    <w:p w14:paraId="633D35E1" w14:textId="5AA3E0FE" w:rsidR="009F12B0" w:rsidRPr="009F12B0" w:rsidRDefault="009F12B0" w:rsidP="009F12B0">
      <w:pPr>
        <w:rPr>
          <w:b/>
          <w:bCs/>
          <w:lang w:eastAsia="de-DE"/>
        </w:rPr>
      </w:pPr>
      <w:r w:rsidRPr="009F12B0">
        <w:rPr>
          <w:b/>
          <w:bCs/>
          <w:lang w:eastAsia="de-DE"/>
        </w:rPr>
        <w:t>Diese Parameter tauchen immer wieder in Notebooks/Configs auf:</w:t>
      </w:r>
    </w:p>
    <w:p w14:paraId="3E48F438" w14:textId="77777777" w:rsidR="009F12B0" w:rsidRPr="009F12B0" w:rsidRDefault="009F12B0" w:rsidP="009F12B0">
      <w:pPr>
        <w:rPr>
          <w:b/>
          <w:bCs/>
          <w:lang w:eastAsia="de-DE"/>
        </w:rPr>
      </w:pPr>
      <w:r w:rsidRPr="009F12B0">
        <w:rPr>
          <w:b/>
          <w:bCs/>
          <w:lang w:eastAsia="de-DE"/>
        </w:rPr>
        <w:t>horizon_days</w:t>
      </w:r>
    </w:p>
    <w:p w14:paraId="6A64DFFC" w14:textId="537CA6E0" w:rsidR="009F12B0" w:rsidRPr="009F12B0" w:rsidRDefault="009F12B0" w:rsidP="009F12B0">
      <w:pPr>
        <w:rPr>
          <w:b/>
          <w:bCs/>
          <w:lang w:eastAsia="de-DE"/>
        </w:rPr>
      </w:pPr>
      <w:r w:rsidRPr="009F12B0">
        <w:rPr>
          <w:b/>
          <w:bCs/>
          <w:lang w:eastAsia="de-DE"/>
        </w:rPr>
        <w:t>Wie viele Tage in die Zukunft du schaust (Fensterlänge).</w:t>
      </w:r>
    </w:p>
    <w:p w14:paraId="3AF1A389" w14:textId="77777777" w:rsidR="009F12B0" w:rsidRPr="009F12B0" w:rsidRDefault="009F12B0" w:rsidP="009F12B0">
      <w:pPr>
        <w:rPr>
          <w:b/>
          <w:bCs/>
          <w:lang w:val="en-US" w:eastAsia="de-DE"/>
        </w:rPr>
      </w:pPr>
      <w:r w:rsidRPr="009F12B0">
        <w:rPr>
          <w:b/>
          <w:bCs/>
          <w:lang w:val="en-US" w:eastAsia="de-DE"/>
        </w:rPr>
        <w:t>up_threshold / down_threshold</w:t>
      </w:r>
    </w:p>
    <w:p w14:paraId="631B8234" w14:textId="77777777" w:rsidR="009F12B0" w:rsidRPr="009F12B0" w:rsidRDefault="009F12B0" w:rsidP="009F12B0">
      <w:pPr>
        <w:rPr>
          <w:b/>
          <w:bCs/>
          <w:lang w:val="en-US" w:eastAsia="de-DE"/>
        </w:rPr>
      </w:pPr>
      <w:r w:rsidRPr="009F12B0">
        <w:rPr>
          <w:b/>
          <w:bCs/>
          <w:lang w:val="en-US" w:eastAsia="de-DE"/>
        </w:rPr>
        <w:t>Prozent-Schwellen.</w:t>
      </w:r>
    </w:p>
    <w:p w14:paraId="2250DE0D" w14:textId="5E1AA58C" w:rsidR="009F12B0" w:rsidRPr="009F12B0" w:rsidRDefault="009F12B0" w:rsidP="009F12B0">
      <w:pPr>
        <w:rPr>
          <w:b/>
          <w:bCs/>
          <w:lang w:eastAsia="de-DE"/>
        </w:rPr>
      </w:pPr>
      <w:r w:rsidRPr="009F12B0">
        <w:rPr>
          <w:b/>
          <w:bCs/>
          <w:lang w:eastAsia="de-DE"/>
        </w:rPr>
        <w:t>Beispiel: up_threshold = 0.005 bedeutet “+0.5%”.</w:t>
      </w:r>
    </w:p>
    <w:p w14:paraId="13636A06" w14:textId="77777777" w:rsidR="009F12B0" w:rsidRPr="009F12B0" w:rsidRDefault="009F12B0" w:rsidP="009F12B0">
      <w:pPr>
        <w:rPr>
          <w:b/>
          <w:bCs/>
          <w:lang w:eastAsia="de-DE"/>
        </w:rPr>
      </w:pPr>
      <w:r w:rsidRPr="009F12B0">
        <w:rPr>
          <w:b/>
          <w:bCs/>
          <w:lang w:eastAsia="de-DE"/>
        </w:rPr>
        <w:t>strict_monotonic</w:t>
      </w:r>
    </w:p>
    <w:p w14:paraId="67E71EBA" w14:textId="77777777" w:rsidR="009F12B0" w:rsidRPr="009F12B0" w:rsidRDefault="009F12B0" w:rsidP="009F12B0">
      <w:pPr>
        <w:rPr>
          <w:b/>
          <w:bCs/>
          <w:lang w:eastAsia="de-DE"/>
        </w:rPr>
      </w:pPr>
      <w:r w:rsidRPr="009F12B0">
        <w:rPr>
          <w:b/>
          <w:bCs/>
          <w:lang w:eastAsia="de-DE"/>
        </w:rPr>
        <w:t>Wenn True, dann muss der Kurs im Fenster “sauber” steigen/fallen (keine Gegenbewegung).</w:t>
      </w:r>
    </w:p>
    <w:p w14:paraId="1D53414D" w14:textId="5C941E0C" w:rsidR="009F12B0" w:rsidRPr="009F12B0" w:rsidRDefault="009F12B0" w:rsidP="009F12B0">
      <w:pPr>
        <w:rPr>
          <w:b/>
          <w:bCs/>
          <w:lang w:eastAsia="de-DE"/>
        </w:rPr>
      </w:pPr>
      <w:r w:rsidRPr="009F12B0">
        <w:rPr>
          <w:b/>
          <w:bCs/>
          <w:lang w:eastAsia="de-DE"/>
        </w:rPr>
        <w:t>Das macht Labels seltener, aber “klarer”.</w:t>
      </w:r>
    </w:p>
    <w:p w14:paraId="1DFCDE32" w14:textId="77777777" w:rsidR="009F12B0" w:rsidRPr="009F12B0" w:rsidRDefault="009F12B0" w:rsidP="009F12B0">
      <w:pPr>
        <w:rPr>
          <w:b/>
          <w:bCs/>
          <w:lang w:eastAsia="de-DE"/>
        </w:rPr>
      </w:pPr>
      <w:r w:rsidRPr="009F12B0">
        <w:rPr>
          <w:b/>
          <w:bCs/>
          <w:lang w:eastAsia="de-DE"/>
        </w:rPr>
        <w:t>max_adverse_move_pct</w:t>
      </w:r>
    </w:p>
    <w:p w14:paraId="08E4F8FD" w14:textId="77777777" w:rsidR="009F12B0" w:rsidRPr="009F12B0" w:rsidRDefault="009F12B0" w:rsidP="009F12B0">
      <w:pPr>
        <w:rPr>
          <w:b/>
          <w:bCs/>
          <w:lang w:eastAsia="de-DE"/>
        </w:rPr>
      </w:pPr>
      <w:r w:rsidRPr="009F12B0">
        <w:rPr>
          <w:b/>
          <w:bCs/>
          <w:lang w:eastAsia="de-DE"/>
        </w:rPr>
        <w:t>Toleranz für Gegenbewegung (“Stop</w:t>
      </w:r>
      <w:r w:rsidRPr="009F12B0">
        <w:rPr>
          <w:rFonts w:ascii="Cambria Math" w:hAnsi="Cambria Math" w:cs="Cambria Math"/>
          <w:b/>
          <w:bCs/>
          <w:lang w:eastAsia="de-DE"/>
        </w:rPr>
        <w:t>‑</w:t>
      </w:r>
      <w:r w:rsidRPr="009F12B0">
        <w:rPr>
          <w:b/>
          <w:bCs/>
          <w:lang w:eastAsia="de-DE"/>
        </w:rPr>
        <w:t>Loss</w:t>
      </w:r>
      <w:r w:rsidRPr="009F12B0">
        <w:rPr>
          <w:rFonts w:ascii="Cambria Math" w:hAnsi="Cambria Math" w:cs="Cambria Math"/>
          <w:b/>
          <w:bCs/>
          <w:lang w:eastAsia="de-DE"/>
        </w:rPr>
        <w:t>‑</w:t>
      </w:r>
      <w:r w:rsidRPr="009F12B0">
        <w:rPr>
          <w:b/>
          <w:bCs/>
          <w:lang w:eastAsia="de-DE"/>
        </w:rPr>
        <w:t>ähnlich”).</w:t>
      </w:r>
    </w:p>
    <w:p w14:paraId="0C7801FD" w14:textId="7DCB1FD4" w:rsidR="009F12B0" w:rsidRPr="009F12B0" w:rsidRDefault="009F12B0" w:rsidP="009F12B0">
      <w:pPr>
        <w:rPr>
          <w:b/>
          <w:bCs/>
          <w:lang w:eastAsia="de-DE"/>
        </w:rPr>
      </w:pPr>
      <w:r w:rsidRPr="009F12B0">
        <w:rPr>
          <w:b/>
          <w:bCs/>
          <w:lang w:eastAsia="de-DE"/>
        </w:rPr>
        <w:t>Beispiel: bei up darf der Kurs im Fenster nicht mehr als z.B. 1% gegen dich laufen.</w:t>
      </w:r>
    </w:p>
    <w:p w14:paraId="72F0FC08" w14:textId="77777777" w:rsidR="009F12B0" w:rsidRPr="009F12B0" w:rsidRDefault="009F12B0" w:rsidP="009F12B0">
      <w:pPr>
        <w:rPr>
          <w:b/>
          <w:bCs/>
          <w:lang w:eastAsia="de-DE"/>
        </w:rPr>
      </w:pPr>
      <w:r w:rsidRPr="009F12B0">
        <w:rPr>
          <w:b/>
          <w:bCs/>
          <w:lang w:eastAsia="de-DE"/>
        </w:rPr>
        <w:t>hit_within_horizon</w:t>
      </w:r>
    </w:p>
    <w:p w14:paraId="2201B6CB" w14:textId="77777777" w:rsidR="009F12B0" w:rsidRPr="009F12B0" w:rsidRDefault="009F12B0" w:rsidP="009F12B0">
      <w:pPr>
        <w:rPr>
          <w:b/>
          <w:bCs/>
          <w:lang w:eastAsia="de-DE"/>
        </w:rPr>
      </w:pPr>
      <w:r w:rsidRPr="009F12B0">
        <w:rPr>
          <w:b/>
          <w:bCs/>
          <w:lang w:eastAsia="de-DE"/>
        </w:rPr>
        <w:t>Wenn True: Es reicht, wenn die Schwelle irgendwo im Fenster erreicht wird.</w:t>
      </w:r>
    </w:p>
    <w:p w14:paraId="24A75BFF" w14:textId="1168A53F" w:rsidR="009F12B0" w:rsidRPr="009F12B0" w:rsidRDefault="009F12B0" w:rsidP="009F12B0">
      <w:pPr>
        <w:rPr>
          <w:b/>
          <w:bCs/>
          <w:lang w:eastAsia="de-DE"/>
        </w:rPr>
      </w:pPr>
      <w:r w:rsidRPr="009F12B0">
        <w:rPr>
          <w:b/>
          <w:bCs/>
          <w:lang w:eastAsia="de-DE"/>
        </w:rPr>
        <w:t>Wenn False: Es wird nur auf dem Endtag verglichen (t+horizon).</w:t>
      </w:r>
    </w:p>
    <w:p w14:paraId="438110A4" w14:textId="77777777" w:rsidR="009F12B0" w:rsidRPr="009F12B0" w:rsidRDefault="009F12B0" w:rsidP="009F12B0">
      <w:pPr>
        <w:rPr>
          <w:b/>
          <w:bCs/>
          <w:lang w:eastAsia="de-DE"/>
        </w:rPr>
      </w:pPr>
      <w:r w:rsidRPr="009F12B0">
        <w:rPr>
          <w:b/>
          <w:bCs/>
          <w:lang w:eastAsia="de-DE"/>
        </w:rPr>
        <w:t>first_hit_wins</w:t>
      </w:r>
    </w:p>
    <w:p w14:paraId="49683699" w14:textId="77777777" w:rsidR="009F12B0" w:rsidRPr="009F12B0" w:rsidRDefault="009F12B0" w:rsidP="009F12B0">
      <w:pPr>
        <w:rPr>
          <w:b/>
          <w:bCs/>
          <w:lang w:eastAsia="de-DE"/>
        </w:rPr>
      </w:pPr>
      <w:r w:rsidRPr="009F12B0">
        <w:rPr>
          <w:b/>
          <w:bCs/>
          <w:lang w:eastAsia="de-DE"/>
        </w:rPr>
        <w:t>Wenn innerhalb des Fensters sowohl UP</w:t>
      </w:r>
      <w:r w:rsidRPr="009F12B0">
        <w:rPr>
          <w:rFonts w:ascii="Cambria Math" w:hAnsi="Cambria Math" w:cs="Cambria Math"/>
          <w:b/>
          <w:bCs/>
          <w:lang w:eastAsia="de-DE"/>
        </w:rPr>
        <w:t>‑</w:t>
      </w:r>
      <w:r w:rsidRPr="009F12B0">
        <w:rPr>
          <w:b/>
          <w:bCs/>
          <w:lang w:eastAsia="de-DE"/>
        </w:rPr>
        <w:t>Schwelle als auch DOWN</w:t>
      </w:r>
      <w:r w:rsidRPr="009F12B0">
        <w:rPr>
          <w:rFonts w:ascii="Cambria Math" w:hAnsi="Cambria Math" w:cs="Cambria Math"/>
          <w:b/>
          <w:bCs/>
          <w:lang w:eastAsia="de-DE"/>
        </w:rPr>
        <w:t>‑</w:t>
      </w:r>
      <w:r w:rsidRPr="009F12B0">
        <w:rPr>
          <w:b/>
          <w:bCs/>
          <w:lang w:eastAsia="de-DE"/>
        </w:rPr>
        <w:t>Schwelle getroffen werden, musst du entscheiden.</w:t>
      </w:r>
    </w:p>
    <w:p w14:paraId="24D220D6" w14:textId="18473193" w:rsidR="009F12B0" w:rsidRPr="009F12B0" w:rsidRDefault="009F12B0" w:rsidP="009F12B0">
      <w:pPr>
        <w:rPr>
          <w:b/>
          <w:bCs/>
          <w:lang w:eastAsia="de-DE"/>
        </w:rPr>
      </w:pPr>
      <w:r w:rsidRPr="009F12B0">
        <w:rPr>
          <w:b/>
          <w:bCs/>
          <w:lang w:eastAsia="de-DE"/>
        </w:rPr>
        <w:lastRenderedPageBreak/>
        <w:t>first_hit_wins=True sagt: “Wer zuerst getroffen wurde, gewinnt.”</w:t>
      </w:r>
    </w:p>
    <w:p w14:paraId="2C42843D" w14:textId="77777777" w:rsidR="009F12B0" w:rsidRPr="009F12B0" w:rsidRDefault="009F12B0" w:rsidP="009F12B0">
      <w:pPr>
        <w:rPr>
          <w:b/>
          <w:bCs/>
          <w:lang w:val="en-US" w:eastAsia="de-DE"/>
        </w:rPr>
      </w:pPr>
      <w:r w:rsidRPr="009F12B0">
        <w:rPr>
          <w:b/>
          <w:bCs/>
          <w:lang w:val="en-US" w:eastAsia="de-DE"/>
        </w:rPr>
        <w:t>hit_source</w:t>
      </w:r>
    </w:p>
    <w:p w14:paraId="0ED7F17A" w14:textId="77777777" w:rsidR="009F12B0" w:rsidRPr="009F12B0" w:rsidRDefault="009F12B0" w:rsidP="009F12B0">
      <w:pPr>
        <w:rPr>
          <w:b/>
          <w:bCs/>
          <w:lang w:val="en-US" w:eastAsia="de-DE"/>
        </w:rPr>
      </w:pPr>
      <w:r w:rsidRPr="009F12B0">
        <w:rPr>
          <w:b/>
          <w:bCs/>
          <w:lang w:val="en-US" w:eastAsia="de-DE"/>
        </w:rPr>
        <w:t>'close' oder 'hl'.</w:t>
      </w:r>
    </w:p>
    <w:p w14:paraId="0D579C95" w14:textId="77777777" w:rsidR="009F12B0" w:rsidRPr="009F12B0" w:rsidRDefault="009F12B0" w:rsidP="009F12B0">
      <w:pPr>
        <w:rPr>
          <w:b/>
          <w:bCs/>
          <w:lang w:eastAsia="de-DE"/>
        </w:rPr>
      </w:pPr>
      <w:r w:rsidRPr="009F12B0">
        <w:rPr>
          <w:b/>
          <w:bCs/>
          <w:lang w:eastAsia="de-DE"/>
        </w:rPr>
        <w:t>close: nutzt nur Schlusskurse (Daily Close)</w:t>
      </w:r>
    </w:p>
    <w:p w14:paraId="345EC42F" w14:textId="06DC65A8" w:rsidR="009F12B0" w:rsidRPr="009F12B0" w:rsidRDefault="009F12B0" w:rsidP="009F12B0">
      <w:pPr>
        <w:rPr>
          <w:b/>
          <w:bCs/>
          <w:lang w:eastAsia="de-DE"/>
        </w:rPr>
      </w:pPr>
      <w:r w:rsidRPr="009F12B0">
        <w:rPr>
          <w:b/>
          <w:bCs/>
          <w:lang w:eastAsia="de-DE"/>
        </w:rPr>
        <w:t>hl: nutzt High/Low im Fenster (intraday</w:t>
      </w:r>
      <w:r w:rsidRPr="009F12B0">
        <w:rPr>
          <w:rFonts w:ascii="Cambria Math" w:hAnsi="Cambria Math" w:cs="Cambria Math"/>
          <w:b/>
          <w:bCs/>
          <w:lang w:eastAsia="de-DE"/>
        </w:rPr>
        <w:t>‑</w:t>
      </w:r>
      <w:r w:rsidRPr="009F12B0">
        <w:rPr>
          <w:b/>
          <w:bCs/>
          <w:lang w:eastAsia="de-DE"/>
        </w:rPr>
        <w:t>näher)</w:t>
      </w:r>
    </w:p>
    <w:p w14:paraId="3298FD31" w14:textId="77777777" w:rsidR="009F12B0" w:rsidRPr="009F12B0" w:rsidRDefault="009F12B0" w:rsidP="009F12B0">
      <w:pPr>
        <w:rPr>
          <w:b/>
          <w:bCs/>
          <w:lang w:eastAsia="de-DE"/>
        </w:rPr>
      </w:pPr>
      <w:r w:rsidRPr="009F12B0">
        <w:rPr>
          <w:b/>
          <w:bCs/>
          <w:lang w:eastAsia="de-DE"/>
        </w:rPr>
        <w:t>intraday_tie_breaker</w:t>
      </w:r>
    </w:p>
    <w:p w14:paraId="32360A88" w14:textId="77777777" w:rsidR="009F12B0" w:rsidRPr="009F12B0" w:rsidRDefault="009F12B0" w:rsidP="009F12B0">
      <w:pPr>
        <w:rPr>
          <w:b/>
          <w:bCs/>
          <w:lang w:eastAsia="de-DE"/>
        </w:rPr>
      </w:pPr>
      <w:r w:rsidRPr="009F12B0">
        <w:rPr>
          <w:b/>
          <w:bCs/>
          <w:lang w:eastAsia="de-DE"/>
        </w:rPr>
        <w:t>Wenn UP und DOWN am selben Tag erreicht werden (bei Daily OHLC weiß man die Reihenfolge nicht).</w:t>
      </w:r>
    </w:p>
    <w:p w14:paraId="2B339D26" w14:textId="70291BF3" w:rsidR="009F12B0" w:rsidRPr="009F12B0" w:rsidRDefault="009F12B0" w:rsidP="009F12B0">
      <w:pPr>
        <w:rPr>
          <w:b/>
          <w:bCs/>
          <w:lang w:eastAsia="de-DE"/>
        </w:rPr>
      </w:pPr>
      <w:r w:rsidRPr="009F12B0">
        <w:rPr>
          <w:b/>
          <w:bCs/>
          <w:lang w:eastAsia="de-DE"/>
        </w:rPr>
        <w:t>Dann entscheidet diese Regel: 'down' oder 'up'.</w:t>
      </w:r>
    </w:p>
    <w:p w14:paraId="76208535" w14:textId="77777777" w:rsidR="009F12B0" w:rsidRPr="009F12B0" w:rsidRDefault="009F12B0" w:rsidP="009F12B0">
      <w:pPr>
        <w:rPr>
          <w:b/>
          <w:bCs/>
          <w:lang w:eastAsia="de-DE"/>
        </w:rPr>
      </w:pPr>
      <w:r w:rsidRPr="009F12B0">
        <w:rPr>
          <w:b/>
          <w:bCs/>
          <w:lang w:eastAsia="de-DE"/>
        </w:rPr>
        <w:t>4.4 Warum sind die Label</w:t>
      </w:r>
      <w:r w:rsidRPr="009F12B0">
        <w:rPr>
          <w:rFonts w:ascii="Cambria Math" w:hAnsi="Cambria Math" w:cs="Cambria Math"/>
          <w:b/>
          <w:bCs/>
          <w:lang w:eastAsia="de-DE"/>
        </w:rPr>
        <w:t>‑</w:t>
      </w:r>
      <w:r w:rsidRPr="009F12B0">
        <w:rPr>
          <w:b/>
          <w:bCs/>
          <w:lang w:eastAsia="de-DE"/>
        </w:rPr>
        <w:t>Parameter so wichtig?</w:t>
      </w:r>
    </w:p>
    <w:p w14:paraId="0698DDF4" w14:textId="51B9BA1C" w:rsidR="009F12B0" w:rsidRPr="009F12B0" w:rsidRDefault="009F12B0" w:rsidP="009F12B0">
      <w:pPr>
        <w:rPr>
          <w:b/>
          <w:bCs/>
          <w:lang w:eastAsia="de-DE"/>
        </w:rPr>
      </w:pPr>
      <w:r w:rsidRPr="009F12B0">
        <w:rPr>
          <w:b/>
          <w:bCs/>
          <w:lang w:eastAsia="de-DE"/>
        </w:rPr>
        <w:t>Weil sie direkt bestimmen:</w:t>
      </w:r>
    </w:p>
    <w:p w14:paraId="3187810E" w14:textId="77777777" w:rsidR="009F12B0" w:rsidRPr="009F12B0" w:rsidRDefault="009F12B0" w:rsidP="009F12B0">
      <w:pPr>
        <w:rPr>
          <w:b/>
          <w:bCs/>
          <w:lang w:eastAsia="de-DE"/>
        </w:rPr>
      </w:pPr>
      <w:r w:rsidRPr="009F12B0">
        <w:rPr>
          <w:b/>
          <w:bCs/>
          <w:lang w:eastAsia="de-DE"/>
        </w:rPr>
        <w:t>wie viele Trades es überhaupt gibt (Klassenverteilung),</w:t>
      </w:r>
    </w:p>
    <w:p w14:paraId="366EBE65" w14:textId="77777777" w:rsidR="009F12B0" w:rsidRPr="009F12B0" w:rsidRDefault="009F12B0" w:rsidP="009F12B0">
      <w:pPr>
        <w:rPr>
          <w:b/>
          <w:bCs/>
          <w:lang w:eastAsia="de-DE"/>
        </w:rPr>
      </w:pPr>
      <w:r w:rsidRPr="009F12B0">
        <w:rPr>
          <w:b/>
          <w:bCs/>
          <w:lang w:eastAsia="de-DE"/>
        </w:rPr>
        <w:t>ob das Modell etwas lernen kann,</w:t>
      </w:r>
    </w:p>
    <w:p w14:paraId="518AE708" w14:textId="77777777" w:rsidR="009F12B0" w:rsidRPr="009F12B0" w:rsidRDefault="009F12B0" w:rsidP="009F12B0">
      <w:pPr>
        <w:rPr>
          <w:b/>
          <w:bCs/>
          <w:lang w:eastAsia="de-DE"/>
        </w:rPr>
      </w:pPr>
      <w:r w:rsidRPr="009F12B0">
        <w:rPr>
          <w:b/>
          <w:bCs/>
          <w:lang w:eastAsia="de-DE"/>
        </w:rPr>
        <w:t>ob die Evaluation fair ist (kein Leakage).</w:t>
      </w:r>
    </w:p>
    <w:p w14:paraId="58CDFC8A" w14:textId="77777777" w:rsidR="009F12B0" w:rsidRPr="009F12B0" w:rsidRDefault="009F12B0" w:rsidP="009F12B0">
      <w:pPr>
        <w:rPr>
          <w:b/>
          <w:bCs/>
          <w:lang w:eastAsia="de-DE"/>
        </w:rPr>
      </w:pPr>
      <w:r w:rsidRPr="009F12B0">
        <w:rPr>
          <w:b/>
          <w:bCs/>
          <w:lang w:eastAsia="de-DE"/>
        </w:rPr>
        <w:t>Wenn du z.B. strict_monotonic=True und kleine Schwellen nimmst, kannst du trotzdem wenige Trades bekommen.</w:t>
      </w:r>
    </w:p>
    <w:p w14:paraId="438F8DD7" w14:textId="28E6732C" w:rsidR="009F12B0" w:rsidRPr="009F12B0" w:rsidRDefault="009F12B0" w:rsidP="009F12B0">
      <w:pPr>
        <w:rPr>
          <w:b/>
          <w:bCs/>
          <w:lang w:eastAsia="de-DE"/>
        </w:rPr>
      </w:pPr>
      <w:r w:rsidRPr="009F12B0">
        <w:rPr>
          <w:b/>
          <w:bCs/>
          <w:lang w:eastAsia="de-DE"/>
        </w:rPr>
        <w:t>Wenn du zu große Schwellen nimmst, bekommst du auch wenige Trades.</w:t>
      </w:r>
    </w:p>
    <w:p w14:paraId="1639E343" w14:textId="75415761" w:rsidR="009F12B0" w:rsidRPr="009F12B0" w:rsidRDefault="009F12B0" w:rsidP="009F12B0">
      <w:pPr>
        <w:rPr>
          <w:b/>
          <w:bCs/>
          <w:lang w:eastAsia="de-DE"/>
        </w:rPr>
      </w:pPr>
      <w:r w:rsidRPr="009F12B0">
        <w:rPr>
          <w:b/>
          <w:bCs/>
          <w:lang w:eastAsia="de-DE"/>
        </w:rPr>
        <w:t>Darum gibt es im Projekt sehr viele Experimente mit unterschiedlichen Parametern.</w:t>
      </w:r>
    </w:p>
    <w:p w14:paraId="11B7BA26" w14:textId="58DFF833" w:rsidR="00A11F72" w:rsidRDefault="00A11F72" w:rsidP="00A11F72">
      <w:pPr>
        <w:pStyle w:val="Heading3"/>
        <w:rPr>
          <w:lang w:val="de-CH"/>
        </w:rPr>
      </w:pPr>
      <w:r w:rsidRPr="00DC6787">
        <w:rPr>
          <w:lang w:val="de-CH"/>
        </w:rPr>
        <w:t>Feature Engineering</w:t>
      </w:r>
    </w:p>
    <w:p w14:paraId="3B27CF99" w14:textId="1999145D" w:rsidR="00023853" w:rsidRDefault="00023853" w:rsidP="00023853">
      <w:pPr>
        <w:rPr>
          <w:lang w:eastAsia="de-DE"/>
        </w:rPr>
      </w:pPr>
      <w:r>
        <w:rPr>
          <w:lang w:eastAsia="de-DE"/>
        </w:rPr>
        <w:t>Die Features lassen sich grob in folgenden Kategorien einteilen:</w:t>
      </w:r>
    </w:p>
    <w:p w14:paraId="05C1C085" w14:textId="49EA4DFD" w:rsidR="00023853" w:rsidRPr="00023853" w:rsidRDefault="00023853" w:rsidP="007212CD">
      <w:pPr>
        <w:pStyle w:val="ListParagraph"/>
        <w:numPr>
          <w:ilvl w:val="0"/>
          <w:numId w:val="12"/>
        </w:numPr>
        <w:rPr>
          <w:lang w:val="en-US" w:eastAsia="de-DE"/>
        </w:rPr>
      </w:pPr>
      <w:r w:rsidRPr="00023853">
        <w:rPr>
          <w:lang w:val="en-US" w:eastAsia="de-DE"/>
        </w:rPr>
        <w:t>Preis-Features: Returns, Rolling Volatilitaet, Range.</w:t>
      </w:r>
    </w:p>
    <w:p w14:paraId="75036430" w14:textId="0AFC8709" w:rsidR="00023853" w:rsidRDefault="00023853" w:rsidP="007212CD">
      <w:pPr>
        <w:pStyle w:val="ListParagraph"/>
        <w:numPr>
          <w:ilvl w:val="0"/>
          <w:numId w:val="12"/>
        </w:numPr>
        <w:rPr>
          <w:lang w:eastAsia="de-DE"/>
        </w:rPr>
      </w:pPr>
      <w:r>
        <w:rPr>
          <w:lang w:eastAsia="de-DE"/>
        </w:rPr>
        <w:t>Kalender-Features: Wochentag, Monatsanfang, Monatsende.</w:t>
      </w:r>
    </w:p>
    <w:p w14:paraId="1E277648" w14:textId="1B6605C7" w:rsidR="00023853" w:rsidRDefault="00023853" w:rsidP="007212CD">
      <w:pPr>
        <w:pStyle w:val="ListParagraph"/>
        <w:numPr>
          <w:ilvl w:val="0"/>
          <w:numId w:val="12"/>
        </w:numPr>
        <w:rPr>
          <w:lang w:eastAsia="de-DE"/>
        </w:rPr>
      </w:pPr>
      <w:r>
        <w:rPr>
          <w:lang w:eastAsia="de-DE"/>
        </w:rPr>
        <w:t>Holidays: Feiertage als Sondertage.</w:t>
      </w:r>
    </w:p>
    <w:p w14:paraId="6AF170C2" w14:textId="3544B4E3" w:rsidR="00023853" w:rsidRDefault="00023853" w:rsidP="007212CD">
      <w:pPr>
        <w:pStyle w:val="ListParagraph"/>
        <w:numPr>
          <w:ilvl w:val="0"/>
          <w:numId w:val="12"/>
        </w:numPr>
        <w:rPr>
          <w:lang w:eastAsia="de-DE"/>
        </w:rPr>
      </w:pPr>
      <w:r>
        <w:rPr>
          <w:lang w:eastAsia="de-DE"/>
        </w:rPr>
        <w:t>News-Features: Anzahl Artikel, Sentiment Mittelwert, Lags und Rolling Werte.</w:t>
      </w:r>
    </w:p>
    <w:p w14:paraId="52C7CF27" w14:textId="13B9EAC7" w:rsidR="00023853" w:rsidRDefault="00023853" w:rsidP="007212CD">
      <w:pPr>
        <w:pStyle w:val="ListParagraph"/>
        <w:numPr>
          <w:ilvl w:val="0"/>
          <w:numId w:val="12"/>
        </w:numPr>
        <w:rPr>
          <w:lang w:eastAsia="de-DE"/>
        </w:rPr>
      </w:pPr>
      <w:r>
        <w:rPr>
          <w:lang w:eastAsia="de-DE"/>
        </w:rPr>
        <w:t>Intraday Features (H1): Aggregationen pro Tag, zum Beispiel intraday Range und Standardabweichung.</w:t>
      </w:r>
    </w:p>
    <w:p w14:paraId="13C28383" w14:textId="738C6F62" w:rsidR="00023853" w:rsidRDefault="002B25C4" w:rsidP="00023853">
      <w:pPr>
        <w:rPr>
          <w:lang w:eastAsia="de-DE"/>
        </w:rPr>
      </w:pPr>
      <w:r>
        <w:rPr>
          <w:lang w:eastAsia="de-DE"/>
        </w:rPr>
        <w:lastRenderedPageBreak/>
        <w:t xml:space="preserve">Die News sind für das Projekt einer der wichtigsten Features, weil vorallem aufgrund dieser die Vorhersage gemacht werden soll. </w:t>
      </w:r>
      <w:r w:rsidR="00023853" w:rsidRPr="00023853">
        <w:rPr>
          <w:lang w:eastAsia="de-DE"/>
        </w:rPr>
        <w:t>Ein wichtiger Punkt war, dass Rolling Features keine Zukunft verwenden duerfen. Wir haben das ueber saubere zeitliche Berechnung und Splits abgesichert.</w:t>
      </w:r>
    </w:p>
    <w:p w14:paraId="0673D32A" w14:textId="77777777" w:rsidR="00023853" w:rsidRPr="00023853" w:rsidRDefault="00023853" w:rsidP="00023853">
      <w:pPr>
        <w:rPr>
          <w:lang w:eastAsia="de-DE"/>
        </w:rPr>
      </w:pPr>
    </w:p>
    <w:p w14:paraId="223EE415" w14:textId="681C0987" w:rsidR="00023853" w:rsidRPr="00023853" w:rsidRDefault="00023853" w:rsidP="00023853">
      <w:pPr>
        <w:rPr>
          <w:b/>
          <w:bCs/>
          <w:lang w:val="en-US" w:eastAsia="de-DE"/>
        </w:rPr>
      </w:pPr>
      <w:r w:rsidRPr="00023853">
        <w:rPr>
          <w:b/>
          <w:bCs/>
          <w:lang w:val="en-US" w:eastAsia="de-DE"/>
        </w:rPr>
        <w:t>Feature</w:t>
      </w:r>
      <w:r w:rsidRPr="00023853">
        <w:rPr>
          <w:rFonts w:ascii="Cambria Math" w:hAnsi="Cambria Math" w:cs="Cambria Math"/>
          <w:b/>
          <w:bCs/>
          <w:lang w:val="en-US" w:eastAsia="de-DE"/>
        </w:rPr>
        <w:t>‑</w:t>
      </w:r>
      <w:r w:rsidRPr="00023853">
        <w:rPr>
          <w:b/>
          <w:bCs/>
          <w:lang w:val="en-US" w:eastAsia="de-DE"/>
        </w:rPr>
        <w:t>Engineering ist in src/features/eurusd_features.py.</w:t>
      </w:r>
    </w:p>
    <w:p w14:paraId="3A6417F6" w14:textId="5734D30F" w:rsidR="00023853" w:rsidRPr="00023853" w:rsidRDefault="00023853" w:rsidP="00023853">
      <w:pPr>
        <w:rPr>
          <w:b/>
          <w:bCs/>
          <w:lang w:eastAsia="de-DE"/>
        </w:rPr>
      </w:pPr>
      <w:r w:rsidRPr="00023853">
        <w:rPr>
          <w:b/>
          <w:bCs/>
          <w:lang w:eastAsia="de-DE"/>
        </w:rPr>
        <w:t>Die wichtigsten Gruppen:</w:t>
      </w:r>
    </w:p>
    <w:p w14:paraId="2CF80445" w14:textId="77777777" w:rsidR="00023853" w:rsidRPr="00023853" w:rsidRDefault="00023853" w:rsidP="00023853">
      <w:pPr>
        <w:rPr>
          <w:b/>
          <w:bCs/>
          <w:lang w:eastAsia="de-DE"/>
        </w:rPr>
      </w:pPr>
      <w:r w:rsidRPr="00023853">
        <w:rPr>
          <w:b/>
          <w:bCs/>
          <w:lang w:eastAsia="de-DE"/>
        </w:rPr>
        <w:t>5.1 Preis</w:t>
      </w:r>
      <w:r w:rsidRPr="00023853">
        <w:rPr>
          <w:rFonts w:ascii="Cambria Math" w:hAnsi="Cambria Math" w:cs="Cambria Math"/>
          <w:b/>
          <w:bCs/>
          <w:lang w:eastAsia="de-DE"/>
        </w:rPr>
        <w:t>‑</w:t>
      </w:r>
      <w:r w:rsidRPr="00023853">
        <w:rPr>
          <w:b/>
          <w:bCs/>
          <w:lang w:eastAsia="de-DE"/>
        </w:rPr>
        <w:t>Features (price_*)</w:t>
      </w:r>
    </w:p>
    <w:p w14:paraId="496E09D3" w14:textId="61DC5CA1" w:rsidR="00023853" w:rsidRPr="00023853" w:rsidRDefault="00023853" w:rsidP="00023853">
      <w:pPr>
        <w:rPr>
          <w:b/>
          <w:bCs/>
          <w:lang w:val="en-US" w:eastAsia="de-DE"/>
        </w:rPr>
      </w:pPr>
      <w:r w:rsidRPr="00023853">
        <w:rPr>
          <w:b/>
          <w:bCs/>
          <w:lang w:val="en-US" w:eastAsia="de-DE"/>
        </w:rPr>
        <w:t>Beispiele:</w:t>
      </w:r>
    </w:p>
    <w:p w14:paraId="1D7BB8EC" w14:textId="77777777" w:rsidR="00023853" w:rsidRPr="00023853" w:rsidRDefault="00023853" w:rsidP="00023853">
      <w:pPr>
        <w:rPr>
          <w:b/>
          <w:bCs/>
          <w:lang w:val="en-US" w:eastAsia="de-DE"/>
        </w:rPr>
      </w:pPr>
      <w:r w:rsidRPr="00023853">
        <w:rPr>
          <w:b/>
          <w:bCs/>
          <w:lang w:val="en-US" w:eastAsia="de-DE"/>
        </w:rPr>
        <w:t>price_close_ret_1d: Tagesreturn</w:t>
      </w:r>
    </w:p>
    <w:p w14:paraId="2E720456" w14:textId="77777777" w:rsidR="00023853" w:rsidRPr="00023853" w:rsidRDefault="00023853" w:rsidP="00023853">
      <w:pPr>
        <w:rPr>
          <w:b/>
          <w:bCs/>
          <w:lang w:val="en-US" w:eastAsia="de-DE"/>
        </w:rPr>
      </w:pPr>
      <w:r w:rsidRPr="00023853">
        <w:rPr>
          <w:b/>
          <w:bCs/>
          <w:lang w:val="en-US" w:eastAsia="de-DE"/>
        </w:rPr>
        <w:t>price_close_ret_5d: 5</w:t>
      </w:r>
      <w:r w:rsidRPr="00023853">
        <w:rPr>
          <w:rFonts w:ascii="Cambria Math" w:hAnsi="Cambria Math" w:cs="Cambria Math"/>
          <w:b/>
          <w:bCs/>
          <w:lang w:val="en-US" w:eastAsia="de-DE"/>
        </w:rPr>
        <w:t>‑</w:t>
      </w:r>
      <w:r w:rsidRPr="00023853">
        <w:rPr>
          <w:b/>
          <w:bCs/>
          <w:lang w:val="en-US" w:eastAsia="de-DE"/>
        </w:rPr>
        <w:t>Tage</w:t>
      </w:r>
      <w:r w:rsidRPr="00023853">
        <w:rPr>
          <w:rFonts w:ascii="Cambria Math" w:hAnsi="Cambria Math" w:cs="Cambria Math"/>
          <w:b/>
          <w:bCs/>
          <w:lang w:val="en-US" w:eastAsia="de-DE"/>
        </w:rPr>
        <w:t>‑</w:t>
      </w:r>
      <w:r w:rsidRPr="00023853">
        <w:rPr>
          <w:b/>
          <w:bCs/>
          <w:lang w:val="en-US" w:eastAsia="de-DE"/>
        </w:rPr>
        <w:t>Return</w:t>
      </w:r>
    </w:p>
    <w:p w14:paraId="671D1F79" w14:textId="77777777" w:rsidR="00023853" w:rsidRPr="00023853" w:rsidRDefault="00023853" w:rsidP="00023853">
      <w:pPr>
        <w:rPr>
          <w:b/>
          <w:bCs/>
          <w:lang w:val="en-US" w:eastAsia="de-DE"/>
        </w:rPr>
      </w:pPr>
      <w:r w:rsidRPr="00023853">
        <w:rPr>
          <w:b/>
          <w:bCs/>
          <w:lang w:val="en-US" w:eastAsia="de-DE"/>
        </w:rPr>
        <w:t>price_range_pct_30d_std: 30</w:t>
      </w:r>
      <w:r w:rsidRPr="00023853">
        <w:rPr>
          <w:rFonts w:ascii="Cambria Math" w:hAnsi="Cambria Math" w:cs="Cambria Math"/>
          <w:b/>
          <w:bCs/>
          <w:lang w:val="en-US" w:eastAsia="de-DE"/>
        </w:rPr>
        <w:t>‑</w:t>
      </w:r>
      <w:r w:rsidRPr="00023853">
        <w:rPr>
          <w:b/>
          <w:bCs/>
          <w:lang w:val="en-US" w:eastAsia="de-DE"/>
        </w:rPr>
        <w:t>Tage Volatilitätsmaß</w:t>
      </w:r>
    </w:p>
    <w:p w14:paraId="634D42B1" w14:textId="77777777" w:rsidR="00023853" w:rsidRPr="00023853" w:rsidRDefault="00023853" w:rsidP="00023853">
      <w:pPr>
        <w:rPr>
          <w:b/>
          <w:bCs/>
          <w:lang w:eastAsia="de-DE"/>
        </w:rPr>
      </w:pPr>
      <w:r w:rsidRPr="00023853">
        <w:rPr>
          <w:b/>
          <w:bCs/>
          <w:lang w:eastAsia="de-DE"/>
        </w:rPr>
        <w:t>Wichtig: Rolling</w:t>
      </w:r>
      <w:r w:rsidRPr="00023853">
        <w:rPr>
          <w:rFonts w:ascii="Cambria Math" w:hAnsi="Cambria Math" w:cs="Cambria Math"/>
          <w:b/>
          <w:bCs/>
          <w:lang w:eastAsia="de-DE"/>
        </w:rPr>
        <w:t>‑</w:t>
      </w:r>
      <w:r w:rsidRPr="00023853">
        <w:rPr>
          <w:b/>
          <w:bCs/>
          <w:lang w:eastAsia="de-DE"/>
        </w:rPr>
        <w:t>Features brauchen Kontext.</w:t>
      </w:r>
    </w:p>
    <w:p w14:paraId="1158F95D" w14:textId="72581134" w:rsidR="00023853" w:rsidRPr="00023853" w:rsidRDefault="00023853" w:rsidP="00023853">
      <w:pPr>
        <w:rPr>
          <w:b/>
          <w:bCs/>
          <w:lang w:eastAsia="de-DE"/>
        </w:rPr>
      </w:pPr>
      <w:r w:rsidRPr="00023853">
        <w:rPr>
          <w:b/>
          <w:bCs/>
          <w:lang w:eastAsia="de-DE"/>
        </w:rPr>
        <w:t>Darum werden Preis</w:t>
      </w:r>
      <w:r w:rsidRPr="00023853">
        <w:rPr>
          <w:rFonts w:ascii="Cambria Math" w:hAnsi="Cambria Math" w:cs="Cambria Math"/>
          <w:b/>
          <w:bCs/>
          <w:lang w:eastAsia="de-DE"/>
        </w:rPr>
        <w:t>‑</w:t>
      </w:r>
      <w:r w:rsidRPr="00023853">
        <w:rPr>
          <w:b/>
          <w:bCs/>
          <w:lang w:eastAsia="de-DE"/>
        </w:rPr>
        <w:t>Features idealerweise auf der vollen Preis</w:t>
      </w:r>
      <w:r w:rsidRPr="00023853">
        <w:rPr>
          <w:rFonts w:ascii="Cambria Math" w:hAnsi="Cambria Math" w:cs="Cambria Math"/>
          <w:b/>
          <w:bCs/>
          <w:lang w:eastAsia="de-DE"/>
        </w:rPr>
        <w:t>‑</w:t>
      </w:r>
      <w:r w:rsidRPr="00023853">
        <w:rPr>
          <w:b/>
          <w:bCs/>
          <w:lang w:eastAsia="de-DE"/>
        </w:rPr>
        <w:t>Historie gerechnet (nicht erst nach News</w:t>
      </w:r>
      <w:r w:rsidRPr="00023853">
        <w:rPr>
          <w:rFonts w:ascii="Cambria Math" w:hAnsi="Cambria Math" w:cs="Cambria Math"/>
          <w:b/>
          <w:bCs/>
          <w:lang w:eastAsia="de-DE"/>
        </w:rPr>
        <w:t>‑</w:t>
      </w:r>
      <w:r w:rsidRPr="00023853">
        <w:rPr>
          <w:b/>
          <w:bCs/>
          <w:lang w:eastAsia="de-DE"/>
        </w:rPr>
        <w:t>Merge).</w:t>
      </w:r>
    </w:p>
    <w:p w14:paraId="1D632021" w14:textId="77777777" w:rsidR="00023853" w:rsidRPr="00023853" w:rsidRDefault="00023853" w:rsidP="00023853">
      <w:pPr>
        <w:rPr>
          <w:b/>
          <w:bCs/>
          <w:lang w:eastAsia="de-DE"/>
        </w:rPr>
      </w:pPr>
      <w:r w:rsidRPr="00023853">
        <w:rPr>
          <w:b/>
          <w:bCs/>
          <w:lang w:eastAsia="de-DE"/>
        </w:rPr>
        <w:t>5.2 News</w:t>
      </w:r>
      <w:r w:rsidRPr="00023853">
        <w:rPr>
          <w:rFonts w:ascii="Cambria Math" w:hAnsi="Cambria Math" w:cs="Cambria Math"/>
          <w:b/>
          <w:bCs/>
          <w:lang w:eastAsia="de-DE"/>
        </w:rPr>
        <w:t>‑</w:t>
      </w:r>
      <w:r w:rsidRPr="00023853">
        <w:rPr>
          <w:b/>
          <w:bCs/>
          <w:lang w:eastAsia="de-DE"/>
        </w:rPr>
        <w:t>Features (news_*)</w:t>
      </w:r>
    </w:p>
    <w:p w14:paraId="356A7F00" w14:textId="137FA14B" w:rsidR="00023853" w:rsidRPr="00023853" w:rsidRDefault="00023853" w:rsidP="00023853">
      <w:pPr>
        <w:rPr>
          <w:b/>
          <w:bCs/>
          <w:lang w:eastAsia="de-DE"/>
        </w:rPr>
      </w:pPr>
      <w:r w:rsidRPr="00023853">
        <w:rPr>
          <w:b/>
          <w:bCs/>
          <w:lang w:eastAsia="de-DE"/>
        </w:rPr>
        <w:t>Wenn du News verwendest, werden pro Tag Aggregationen gebaut:</w:t>
      </w:r>
    </w:p>
    <w:p w14:paraId="5196F233" w14:textId="77777777" w:rsidR="00023853" w:rsidRPr="00023853" w:rsidRDefault="00023853" w:rsidP="00023853">
      <w:pPr>
        <w:rPr>
          <w:b/>
          <w:bCs/>
          <w:lang w:eastAsia="de-DE"/>
        </w:rPr>
      </w:pPr>
      <w:r w:rsidRPr="00023853">
        <w:rPr>
          <w:b/>
          <w:bCs/>
          <w:lang w:eastAsia="de-DE"/>
        </w:rPr>
        <w:t>Anzahl Artikel</w:t>
      </w:r>
    </w:p>
    <w:p w14:paraId="26D66825" w14:textId="77777777" w:rsidR="00023853" w:rsidRPr="00023853" w:rsidRDefault="00023853" w:rsidP="00023853">
      <w:pPr>
        <w:rPr>
          <w:b/>
          <w:bCs/>
          <w:lang w:eastAsia="de-DE"/>
        </w:rPr>
      </w:pPr>
      <w:r w:rsidRPr="00023853">
        <w:rPr>
          <w:b/>
          <w:bCs/>
          <w:lang w:eastAsia="de-DE"/>
        </w:rPr>
        <w:t>Sentiment</w:t>
      </w:r>
      <w:r w:rsidRPr="00023853">
        <w:rPr>
          <w:rFonts w:ascii="Cambria Math" w:hAnsi="Cambria Math" w:cs="Cambria Math"/>
          <w:b/>
          <w:bCs/>
          <w:lang w:eastAsia="de-DE"/>
        </w:rPr>
        <w:t>‑</w:t>
      </w:r>
      <w:r w:rsidRPr="00023853">
        <w:rPr>
          <w:b/>
          <w:bCs/>
          <w:lang w:eastAsia="de-DE"/>
        </w:rPr>
        <w:t>Durchschnitt</w:t>
      </w:r>
    </w:p>
    <w:p w14:paraId="0A661036" w14:textId="77777777" w:rsidR="00023853" w:rsidRPr="00023853" w:rsidRDefault="00023853" w:rsidP="00023853">
      <w:pPr>
        <w:rPr>
          <w:b/>
          <w:bCs/>
          <w:lang w:eastAsia="de-DE"/>
        </w:rPr>
      </w:pPr>
      <w:r w:rsidRPr="00023853">
        <w:rPr>
          <w:b/>
          <w:bCs/>
          <w:lang w:eastAsia="de-DE"/>
        </w:rPr>
        <w:t>Rolling Summen / Lags</w:t>
      </w:r>
    </w:p>
    <w:p w14:paraId="7D7BC4D3" w14:textId="4410AE7C" w:rsidR="00023853" w:rsidRPr="00023853" w:rsidRDefault="00023853" w:rsidP="00023853">
      <w:pPr>
        <w:rPr>
          <w:b/>
          <w:bCs/>
          <w:lang w:val="en-US" w:eastAsia="de-DE"/>
        </w:rPr>
      </w:pPr>
      <w:r w:rsidRPr="00023853">
        <w:rPr>
          <w:b/>
          <w:bCs/>
          <w:lang w:val="en-US" w:eastAsia="de-DE"/>
        </w:rPr>
        <w:t>Die Merge</w:t>
      </w:r>
      <w:r w:rsidRPr="00023853">
        <w:rPr>
          <w:rFonts w:ascii="Cambria Math" w:hAnsi="Cambria Math" w:cs="Cambria Math"/>
          <w:b/>
          <w:bCs/>
          <w:lang w:val="en-US" w:eastAsia="de-DE"/>
        </w:rPr>
        <w:t>‑</w:t>
      </w:r>
      <w:r w:rsidRPr="00023853">
        <w:rPr>
          <w:b/>
          <w:bCs/>
          <w:lang w:val="en-US" w:eastAsia="de-DE"/>
        </w:rPr>
        <w:t>Logik steht in src/data/build_training_set.py:</w:t>
      </w:r>
    </w:p>
    <w:p w14:paraId="103ACF56" w14:textId="77777777" w:rsidR="00023853" w:rsidRPr="00023853" w:rsidRDefault="00023853" w:rsidP="00023853">
      <w:pPr>
        <w:rPr>
          <w:b/>
          <w:bCs/>
          <w:lang w:val="en-US" w:eastAsia="de-DE"/>
        </w:rPr>
      </w:pPr>
      <w:r w:rsidRPr="00023853">
        <w:rPr>
          <w:b/>
          <w:bCs/>
          <w:lang w:val="en-US" w:eastAsia="de-DE"/>
        </w:rPr>
        <w:t>labels.merge(news, on="date", how="inner")</w:t>
      </w:r>
    </w:p>
    <w:p w14:paraId="5B2758F6" w14:textId="49412D86" w:rsidR="00023853" w:rsidRPr="00023853" w:rsidRDefault="00023853" w:rsidP="00023853">
      <w:pPr>
        <w:rPr>
          <w:b/>
          <w:bCs/>
          <w:lang w:eastAsia="de-DE"/>
        </w:rPr>
      </w:pPr>
      <w:r w:rsidRPr="00023853">
        <w:rPr>
          <w:b/>
          <w:bCs/>
          <w:lang w:eastAsia="de-DE"/>
        </w:rPr>
        <w:t>Das heißt: Sobald USE_NEWS=True, bleibt automatisch nur der Zeitraum, wo auch News existieren (bei dir typischerweise ab ca. 2020).</w:t>
      </w:r>
    </w:p>
    <w:p w14:paraId="0F8CB85A" w14:textId="77777777" w:rsidR="00023853" w:rsidRPr="00023853" w:rsidRDefault="00023853" w:rsidP="00023853">
      <w:pPr>
        <w:rPr>
          <w:b/>
          <w:bCs/>
          <w:lang w:val="en-US" w:eastAsia="de-DE"/>
        </w:rPr>
      </w:pPr>
      <w:r w:rsidRPr="00023853">
        <w:rPr>
          <w:b/>
          <w:bCs/>
          <w:lang w:val="en-US" w:eastAsia="de-DE"/>
        </w:rPr>
        <w:t>5.3 Kalender</w:t>
      </w:r>
      <w:r w:rsidRPr="00023853">
        <w:rPr>
          <w:rFonts w:ascii="Cambria Math" w:hAnsi="Cambria Math" w:cs="Cambria Math"/>
          <w:b/>
          <w:bCs/>
          <w:lang w:val="en-US" w:eastAsia="de-DE"/>
        </w:rPr>
        <w:t>‑</w:t>
      </w:r>
      <w:r w:rsidRPr="00023853">
        <w:rPr>
          <w:b/>
          <w:bCs/>
          <w:lang w:val="en-US" w:eastAsia="de-DE"/>
        </w:rPr>
        <w:t>Features (cal_*) und Holidays (hol_*)</w:t>
      </w:r>
    </w:p>
    <w:p w14:paraId="37BDB526" w14:textId="16380C1B" w:rsidR="00023853" w:rsidRPr="00023853" w:rsidRDefault="00023853" w:rsidP="00023853">
      <w:pPr>
        <w:rPr>
          <w:b/>
          <w:bCs/>
          <w:lang w:eastAsia="de-DE"/>
        </w:rPr>
      </w:pPr>
      <w:r w:rsidRPr="00023853">
        <w:rPr>
          <w:b/>
          <w:bCs/>
          <w:lang w:eastAsia="de-DE"/>
        </w:rPr>
        <w:t>Beispiele:</w:t>
      </w:r>
    </w:p>
    <w:p w14:paraId="03DB4860" w14:textId="77777777" w:rsidR="00023853" w:rsidRPr="00023853" w:rsidRDefault="00023853" w:rsidP="00023853">
      <w:pPr>
        <w:rPr>
          <w:b/>
          <w:bCs/>
          <w:lang w:eastAsia="de-DE"/>
        </w:rPr>
      </w:pPr>
      <w:r w:rsidRPr="00023853">
        <w:rPr>
          <w:b/>
          <w:bCs/>
          <w:lang w:eastAsia="de-DE"/>
        </w:rPr>
        <w:t>Wochentag (Mon/Fri)</w:t>
      </w:r>
    </w:p>
    <w:p w14:paraId="19015AD1" w14:textId="77777777" w:rsidR="00023853" w:rsidRDefault="00023853" w:rsidP="00023853">
      <w:pPr>
        <w:rPr>
          <w:b/>
          <w:bCs/>
          <w:lang w:eastAsia="de-DE"/>
        </w:rPr>
      </w:pPr>
      <w:r w:rsidRPr="00023853">
        <w:rPr>
          <w:b/>
          <w:bCs/>
          <w:lang w:eastAsia="de-DE"/>
        </w:rPr>
        <w:t>Monatsanfang/</w:t>
      </w:r>
      <w:r w:rsidRPr="00023853">
        <w:rPr>
          <w:rFonts w:ascii="Cambria Math" w:hAnsi="Cambria Math" w:cs="Cambria Math"/>
          <w:b/>
          <w:bCs/>
          <w:lang w:eastAsia="de-DE"/>
        </w:rPr>
        <w:t>‑</w:t>
      </w:r>
      <w:r w:rsidRPr="00023853">
        <w:rPr>
          <w:b/>
          <w:bCs/>
          <w:lang w:eastAsia="de-DE"/>
        </w:rPr>
        <w:t>ende</w:t>
      </w:r>
    </w:p>
    <w:p w14:paraId="0DF34321" w14:textId="589CF8CB" w:rsidR="00350914" w:rsidRPr="00023853" w:rsidRDefault="00023853" w:rsidP="00023853">
      <w:pPr>
        <w:rPr>
          <w:b/>
          <w:bCs/>
          <w:lang w:eastAsia="de-DE"/>
        </w:rPr>
      </w:pPr>
      <w:r w:rsidRPr="00023853">
        <w:rPr>
          <w:b/>
          <w:bCs/>
          <w:lang w:eastAsia="de-DE"/>
        </w:rPr>
        <w:t>US</w:t>
      </w:r>
      <w:r w:rsidRPr="00023853">
        <w:rPr>
          <w:rFonts w:ascii="Cambria Math" w:hAnsi="Cambria Math" w:cs="Cambria Math"/>
          <w:b/>
          <w:bCs/>
          <w:lang w:eastAsia="de-DE"/>
        </w:rPr>
        <w:t>‑</w:t>
      </w:r>
      <w:r w:rsidRPr="00023853">
        <w:rPr>
          <w:b/>
          <w:bCs/>
          <w:lang w:eastAsia="de-DE"/>
        </w:rPr>
        <w:t>Feiertage (via pandas USFederalHolidayCalendar)</w:t>
      </w:r>
    </w:p>
    <w:p w14:paraId="098894B1" w14:textId="15957580" w:rsidR="00A11F72" w:rsidRDefault="00A11F72" w:rsidP="00A11F72">
      <w:pPr>
        <w:pStyle w:val="Heading2"/>
        <w:rPr>
          <w:lang w:val="de-CH"/>
        </w:rPr>
      </w:pPr>
      <w:r w:rsidRPr="00DC6787">
        <w:rPr>
          <w:lang w:val="de-CH"/>
        </w:rPr>
        <w:lastRenderedPageBreak/>
        <w:t>Modell Training</w:t>
      </w:r>
    </w:p>
    <w:p w14:paraId="48D160B4" w14:textId="5338E2FD" w:rsidR="006749AA" w:rsidRDefault="0089260E" w:rsidP="006749AA">
      <w:pPr>
        <w:rPr>
          <w:lang w:eastAsia="de-DE"/>
        </w:rPr>
      </w:pPr>
      <w:r>
        <w:rPr>
          <w:lang w:eastAsia="de-DE"/>
        </w:rPr>
        <w:t>Two Stage XGBoost</w:t>
      </w:r>
    </w:p>
    <w:p w14:paraId="346C7C08" w14:textId="7C536BE7" w:rsidR="0089260E" w:rsidRDefault="0089260E" w:rsidP="006749AA">
      <w:pPr>
        <w:rPr>
          <w:lang w:eastAsia="de-DE"/>
        </w:rPr>
      </w:pPr>
      <w:r>
        <w:rPr>
          <w:lang w:eastAsia="de-DE"/>
        </w:rPr>
        <w:t xml:space="preserve">Es werden zwei Modell Trainiert. Bei Beiden Modelle handelt es sich um den XGBoost. Das erste Modell sagt vorraus ob es eine nach Label logik definierterten signifikanter Bewegung (move) gibt oder nicht. Wenn en ein Signal Vorhergesagt wird, entscheidet das zweite Modell ob es sich dabei um eine Aufwärtsbewegung (up) oder Abwärtsbewegung (down). Das zweite Modell wurde nur auf instanzen trainiert, welche als Signal gelabelt wurden. Unbalancierte Klassen wurden mit scale_pos_wieght berücksichtigt. </w:t>
      </w:r>
    </w:p>
    <w:p w14:paraId="6FCB1338" w14:textId="1E43A0E7" w:rsidR="0089260E" w:rsidRDefault="0089260E" w:rsidP="006749AA">
      <w:pPr>
        <w:rPr>
          <w:lang w:eastAsia="de-DE"/>
        </w:rPr>
      </w:pPr>
      <w:r>
        <w:rPr>
          <w:lang w:eastAsia="de-DE"/>
        </w:rPr>
        <w:t>Es wurde ein zeiticher spilt der trainingsdaten gemacht. Trainings und validierungsdaten liegen in der Vergangenheit und die Test daten in der Zukunft. So bleibt die Evaluierung realistisch.</w:t>
      </w:r>
    </w:p>
    <w:p w14:paraId="506E9251" w14:textId="77777777" w:rsidR="00E26B2D" w:rsidRPr="00E26B2D" w:rsidRDefault="00E26B2D" w:rsidP="00E26B2D">
      <w:pPr>
        <w:rPr>
          <w:b/>
          <w:bCs/>
          <w:lang w:eastAsia="de-DE"/>
        </w:rPr>
      </w:pPr>
      <w:r w:rsidRPr="00E26B2D">
        <w:rPr>
          <w:b/>
          <w:bCs/>
          <w:lang w:eastAsia="de-DE"/>
        </w:rPr>
        <w:t>6.1 Hauptlogik</w:t>
      </w:r>
    </w:p>
    <w:p w14:paraId="5E50D903" w14:textId="4C59338A" w:rsidR="00E26B2D" w:rsidRPr="00E26B2D" w:rsidRDefault="00E26B2D" w:rsidP="00E26B2D">
      <w:pPr>
        <w:rPr>
          <w:b/>
          <w:bCs/>
          <w:lang w:eastAsia="de-DE"/>
        </w:rPr>
      </w:pPr>
      <w:r w:rsidRPr="00E26B2D">
        <w:rPr>
          <w:b/>
          <w:bCs/>
          <w:lang w:eastAsia="de-DE"/>
        </w:rPr>
        <w:t>Der Kern ist in src/models/train_xgboost_two_stage.py.</w:t>
      </w:r>
    </w:p>
    <w:p w14:paraId="10C24DAF" w14:textId="40EB533A" w:rsidR="00E26B2D" w:rsidRPr="00E26B2D" w:rsidRDefault="00E26B2D" w:rsidP="00E26B2D">
      <w:pPr>
        <w:rPr>
          <w:b/>
          <w:bCs/>
          <w:lang w:val="en-US" w:eastAsia="de-DE"/>
        </w:rPr>
      </w:pPr>
      <w:r w:rsidRPr="00E26B2D">
        <w:rPr>
          <w:b/>
          <w:bCs/>
          <w:lang w:val="en-US" w:eastAsia="de-DE"/>
        </w:rPr>
        <w:t>Stufe 1:</w:t>
      </w:r>
    </w:p>
    <w:p w14:paraId="092AE202" w14:textId="77777777" w:rsidR="00E26B2D" w:rsidRPr="00E26B2D" w:rsidRDefault="00E26B2D" w:rsidP="00E26B2D">
      <w:pPr>
        <w:rPr>
          <w:b/>
          <w:bCs/>
          <w:lang w:val="en-US" w:eastAsia="de-DE"/>
        </w:rPr>
      </w:pPr>
      <w:r w:rsidRPr="00E26B2D">
        <w:rPr>
          <w:b/>
          <w:bCs/>
          <w:lang w:val="en-US" w:eastAsia="de-DE"/>
        </w:rPr>
        <w:t>Input: Feature</w:t>
      </w:r>
      <w:r w:rsidRPr="00E26B2D">
        <w:rPr>
          <w:rFonts w:ascii="Cambria Math" w:hAnsi="Cambria Math" w:cs="Cambria Math"/>
          <w:b/>
          <w:bCs/>
          <w:lang w:val="en-US" w:eastAsia="de-DE"/>
        </w:rPr>
        <w:t>‑</w:t>
      </w:r>
      <w:r w:rsidRPr="00E26B2D">
        <w:rPr>
          <w:b/>
          <w:bCs/>
          <w:lang w:val="en-US" w:eastAsia="de-DE"/>
        </w:rPr>
        <w:t>Matrix X</w:t>
      </w:r>
    </w:p>
    <w:p w14:paraId="4D2D1961" w14:textId="77777777" w:rsidR="00E26B2D" w:rsidRPr="00E26B2D" w:rsidRDefault="00E26B2D" w:rsidP="00E26B2D">
      <w:pPr>
        <w:rPr>
          <w:b/>
          <w:bCs/>
          <w:lang w:val="en-US" w:eastAsia="de-DE"/>
        </w:rPr>
      </w:pPr>
      <w:r w:rsidRPr="00E26B2D">
        <w:rPr>
          <w:b/>
          <w:bCs/>
          <w:lang w:val="en-US" w:eastAsia="de-DE"/>
        </w:rPr>
        <w:t>Target: signal (0=neutral, 1=move)</w:t>
      </w:r>
    </w:p>
    <w:p w14:paraId="0E5BF6E8" w14:textId="17434122" w:rsidR="00E26B2D" w:rsidRPr="00E26B2D" w:rsidRDefault="00E26B2D" w:rsidP="00E26B2D">
      <w:pPr>
        <w:rPr>
          <w:b/>
          <w:bCs/>
          <w:lang w:eastAsia="de-DE"/>
        </w:rPr>
      </w:pPr>
      <w:r w:rsidRPr="00E26B2D">
        <w:rPr>
          <w:b/>
          <w:bCs/>
          <w:lang w:eastAsia="de-DE"/>
        </w:rPr>
        <w:t>Stufe 2:</w:t>
      </w:r>
    </w:p>
    <w:p w14:paraId="791BEC62" w14:textId="77777777" w:rsidR="00E26B2D" w:rsidRPr="00E26B2D" w:rsidRDefault="00E26B2D" w:rsidP="00E26B2D">
      <w:pPr>
        <w:rPr>
          <w:b/>
          <w:bCs/>
          <w:lang w:eastAsia="de-DE"/>
        </w:rPr>
      </w:pPr>
      <w:r w:rsidRPr="00E26B2D">
        <w:rPr>
          <w:b/>
          <w:bCs/>
          <w:lang w:eastAsia="de-DE"/>
        </w:rPr>
        <w:t>Filter: nur Zeilen mit signal==1</w:t>
      </w:r>
    </w:p>
    <w:p w14:paraId="3F485E18" w14:textId="77777777" w:rsidR="00E26B2D" w:rsidRPr="00E26B2D" w:rsidRDefault="00E26B2D" w:rsidP="00E26B2D">
      <w:pPr>
        <w:rPr>
          <w:b/>
          <w:bCs/>
          <w:lang w:val="en-US" w:eastAsia="de-DE"/>
        </w:rPr>
      </w:pPr>
      <w:r w:rsidRPr="00E26B2D">
        <w:rPr>
          <w:b/>
          <w:bCs/>
          <w:lang w:val="en-US" w:eastAsia="de-DE"/>
        </w:rPr>
        <w:t>Target: direction (0=down, 1=up)</w:t>
      </w:r>
    </w:p>
    <w:p w14:paraId="564E872C" w14:textId="77777777" w:rsidR="00E26B2D" w:rsidRPr="00E26B2D" w:rsidRDefault="00E26B2D" w:rsidP="00E26B2D">
      <w:pPr>
        <w:rPr>
          <w:b/>
          <w:bCs/>
          <w:lang w:val="en-US" w:eastAsia="de-DE"/>
        </w:rPr>
      </w:pPr>
      <w:r w:rsidRPr="00E26B2D">
        <w:rPr>
          <w:b/>
          <w:bCs/>
          <w:lang w:val="en-US" w:eastAsia="de-DE"/>
        </w:rPr>
        <w:t>6.2 Zeitliches Splitting</w:t>
      </w:r>
    </w:p>
    <w:p w14:paraId="4E0CF184" w14:textId="06C2FD3C" w:rsidR="00E26B2D" w:rsidRPr="00E26B2D" w:rsidRDefault="00E26B2D" w:rsidP="00E26B2D">
      <w:pPr>
        <w:rPr>
          <w:b/>
          <w:bCs/>
          <w:lang w:eastAsia="de-DE"/>
        </w:rPr>
      </w:pPr>
      <w:r w:rsidRPr="00E26B2D">
        <w:rPr>
          <w:b/>
          <w:bCs/>
          <w:lang w:eastAsia="de-DE"/>
        </w:rPr>
        <w:t>Wichtig: Bei Zeitreihen darf man nicht random mischen.</w:t>
      </w:r>
    </w:p>
    <w:p w14:paraId="757D36D5" w14:textId="2E92FC1A" w:rsidR="00E26B2D" w:rsidRPr="00E26B2D" w:rsidRDefault="00E26B2D" w:rsidP="00E26B2D">
      <w:pPr>
        <w:rPr>
          <w:b/>
          <w:bCs/>
          <w:lang w:eastAsia="de-DE"/>
        </w:rPr>
      </w:pPr>
      <w:r w:rsidRPr="00E26B2D">
        <w:rPr>
          <w:b/>
          <w:bCs/>
          <w:lang w:eastAsia="de-DE"/>
        </w:rPr>
        <w:t>Split passiert über ein test_start Datum (Standard: 2025-01-01).</w:t>
      </w:r>
    </w:p>
    <w:p w14:paraId="5FAD9318" w14:textId="77777777" w:rsidR="00E26B2D" w:rsidRPr="00E26B2D" w:rsidRDefault="00E26B2D" w:rsidP="00E26B2D">
      <w:pPr>
        <w:rPr>
          <w:b/>
          <w:bCs/>
          <w:lang w:val="en-US" w:eastAsia="de-DE"/>
        </w:rPr>
      </w:pPr>
      <w:r w:rsidRPr="00E26B2D">
        <w:rPr>
          <w:b/>
          <w:bCs/>
          <w:lang w:val="en-US" w:eastAsia="de-DE"/>
        </w:rPr>
        <w:t>test: ab test_start</w:t>
      </w:r>
    </w:p>
    <w:p w14:paraId="20F0FA61" w14:textId="77777777" w:rsidR="00E26B2D" w:rsidRPr="00E26B2D" w:rsidRDefault="00E26B2D" w:rsidP="00E26B2D">
      <w:pPr>
        <w:rPr>
          <w:b/>
          <w:bCs/>
          <w:lang w:val="en-US" w:eastAsia="de-DE"/>
        </w:rPr>
      </w:pPr>
      <w:r w:rsidRPr="00E26B2D">
        <w:rPr>
          <w:b/>
          <w:bCs/>
          <w:lang w:val="en-US" w:eastAsia="de-DE"/>
        </w:rPr>
        <w:t>train/val: davor, chronologisch</w:t>
      </w:r>
    </w:p>
    <w:p w14:paraId="57C21BFA" w14:textId="77777777" w:rsidR="00E26B2D" w:rsidRPr="00E26B2D" w:rsidRDefault="00E26B2D" w:rsidP="00E26B2D">
      <w:pPr>
        <w:rPr>
          <w:b/>
          <w:bCs/>
          <w:lang w:eastAsia="de-DE"/>
        </w:rPr>
      </w:pPr>
      <w:r w:rsidRPr="00E26B2D">
        <w:rPr>
          <w:b/>
          <w:bCs/>
          <w:lang w:eastAsia="de-DE"/>
        </w:rPr>
        <w:t>6.3 scale_pos_weight</w:t>
      </w:r>
    </w:p>
    <w:p w14:paraId="4E476C34" w14:textId="715F789A" w:rsidR="00E26B2D" w:rsidRPr="00E26B2D" w:rsidRDefault="00E26B2D" w:rsidP="00E26B2D">
      <w:pPr>
        <w:rPr>
          <w:b/>
          <w:bCs/>
          <w:lang w:eastAsia="de-DE"/>
        </w:rPr>
      </w:pPr>
      <w:r w:rsidRPr="00E26B2D">
        <w:rPr>
          <w:b/>
          <w:bCs/>
          <w:lang w:eastAsia="de-DE"/>
        </w:rPr>
        <w:t>Die Klassen sind oft unbalanciert.</w:t>
      </w:r>
    </w:p>
    <w:p w14:paraId="4942DB6A" w14:textId="67481A80" w:rsidR="00E26B2D" w:rsidRPr="00E26B2D" w:rsidRDefault="00E26B2D" w:rsidP="00E26B2D">
      <w:pPr>
        <w:rPr>
          <w:b/>
          <w:bCs/>
          <w:lang w:eastAsia="de-DE"/>
        </w:rPr>
      </w:pPr>
      <w:r w:rsidRPr="00E26B2D">
        <w:rPr>
          <w:b/>
          <w:bCs/>
          <w:lang w:eastAsia="de-DE"/>
        </w:rPr>
        <w:t>XGBoost kann das über scale_pos_weight ausgleichen:</w:t>
      </w:r>
    </w:p>
    <w:p w14:paraId="24E83ADD" w14:textId="77777777" w:rsidR="00E26B2D" w:rsidRPr="00E26B2D" w:rsidRDefault="00E26B2D" w:rsidP="00E26B2D">
      <w:pPr>
        <w:rPr>
          <w:b/>
          <w:bCs/>
          <w:lang w:eastAsia="de-DE"/>
        </w:rPr>
      </w:pPr>
      <w:r w:rsidRPr="00E26B2D">
        <w:rPr>
          <w:b/>
          <w:bCs/>
          <w:lang w:eastAsia="de-DE"/>
        </w:rPr>
        <w:t>ungefähr N_negative / N_positive</w:t>
      </w:r>
    </w:p>
    <w:p w14:paraId="706BFAE2" w14:textId="53ACB1B1" w:rsidR="007E4D49" w:rsidRDefault="00E26B2D" w:rsidP="00E26B2D">
      <w:pPr>
        <w:rPr>
          <w:b/>
          <w:bCs/>
          <w:lang w:eastAsia="de-DE"/>
        </w:rPr>
      </w:pPr>
      <w:r w:rsidRPr="00E26B2D">
        <w:rPr>
          <w:b/>
          <w:bCs/>
          <w:lang w:eastAsia="de-DE"/>
        </w:rPr>
        <w:t>Im Code wird das automatisch berechnet und zusätzlich “sanft” begrenzt, damit es nicht extrem wird.</w:t>
      </w:r>
    </w:p>
    <w:p w14:paraId="35ECC604" w14:textId="77777777" w:rsidR="007E4D49" w:rsidRDefault="007E4D49" w:rsidP="00E26B2D">
      <w:pPr>
        <w:rPr>
          <w:b/>
          <w:bCs/>
          <w:lang w:eastAsia="de-DE"/>
        </w:rPr>
      </w:pPr>
    </w:p>
    <w:p w14:paraId="57BFCB8F" w14:textId="77777777" w:rsidR="007E4D49" w:rsidRDefault="007E4D49" w:rsidP="00E26B2D">
      <w:pPr>
        <w:rPr>
          <w:b/>
          <w:bCs/>
          <w:lang w:eastAsia="de-DE"/>
        </w:rPr>
      </w:pPr>
    </w:p>
    <w:p w14:paraId="312F3FE6" w14:textId="16456A61" w:rsidR="007E4D49" w:rsidRDefault="007E4D49" w:rsidP="00E26B2D">
      <w:pPr>
        <w:rPr>
          <w:lang w:eastAsia="de-DE"/>
        </w:rPr>
      </w:pPr>
      <w:r>
        <w:rPr>
          <w:lang w:eastAsia="de-DE"/>
        </w:rPr>
        <w:t>Thresholds</w:t>
      </w:r>
    </w:p>
    <w:p w14:paraId="1FA1891E" w14:textId="77777777" w:rsidR="007E4D49" w:rsidRDefault="007E4D49" w:rsidP="007E4D49">
      <w:pPr>
        <w:rPr>
          <w:lang w:eastAsia="de-DE"/>
        </w:rPr>
      </w:pPr>
      <w:r>
        <w:rPr>
          <w:lang w:eastAsia="de-DE"/>
        </w:rPr>
        <w:t>XGBoost liefert Wahrscheinlichkeiten. Man muss entscheiden, ab welcher Wahrscheinlichkeit man eine Klasse ausgibt. 0.5 ist eine einfache Baseline, aber sie ist nicht immer optimal. Besonders bei unbalancierten Klassen kann ein anderer Threshold besser sein.</w:t>
      </w:r>
    </w:p>
    <w:p w14:paraId="41341B03" w14:textId="1315FD39" w:rsidR="007E4D49" w:rsidRDefault="007E4D49" w:rsidP="007E4D49">
      <w:pPr>
        <w:rPr>
          <w:lang w:eastAsia="de-DE"/>
        </w:rPr>
      </w:pPr>
      <w:r>
        <w:rPr>
          <w:lang w:eastAsia="de-DE"/>
        </w:rPr>
        <w:t>Wir haben verschiedene Thresholds genutzt: einen Threshold fuer move und separate Thresholds fuer die Richtung. In manchen Varianten gibt es auch eine Neutral-Zone, in der wir lieber nicht handeln.</w:t>
      </w:r>
    </w:p>
    <w:p w14:paraId="4A3F9DC8" w14:textId="4A1FE848" w:rsidR="007E4D49" w:rsidRDefault="007E4D49" w:rsidP="007E4D49">
      <w:pPr>
        <w:rPr>
          <w:lang w:eastAsia="de-DE"/>
        </w:rPr>
      </w:pPr>
      <w:r w:rsidRPr="007E4D49">
        <w:rPr>
          <w:lang w:eastAsia="de-DE"/>
        </w:rPr>
        <w:t>[TODO: 3 bis 6 Saetze: Wie habt ihr Thresholds gewaehlt? Was habt ihr verworfen?]</w:t>
      </w:r>
    </w:p>
    <w:p w14:paraId="528309F0" w14:textId="68099B27" w:rsidR="007E4D49" w:rsidRPr="007E4D49" w:rsidRDefault="007E4D49" w:rsidP="007E4D49">
      <w:pPr>
        <w:rPr>
          <w:b/>
          <w:bCs/>
          <w:lang w:eastAsia="de-DE"/>
        </w:rPr>
      </w:pPr>
      <w:r w:rsidRPr="007E4D49">
        <w:rPr>
          <w:b/>
          <w:bCs/>
          <w:lang w:eastAsia="de-DE"/>
        </w:rPr>
        <w:t>Im Projekt gibt es verschiedene Varianten:</w:t>
      </w:r>
    </w:p>
    <w:p w14:paraId="082118D7" w14:textId="77777777" w:rsidR="007E4D49" w:rsidRPr="007E4D49" w:rsidRDefault="007E4D49" w:rsidP="007E4D49">
      <w:pPr>
        <w:rPr>
          <w:b/>
          <w:bCs/>
          <w:lang w:eastAsia="de-DE"/>
        </w:rPr>
      </w:pPr>
      <w:r w:rsidRPr="007E4D49">
        <w:rPr>
          <w:b/>
          <w:bCs/>
          <w:lang w:eastAsia="de-DE"/>
        </w:rPr>
        <w:t>Klassisch: feste 0.5 Thresholds (Baseline)</w:t>
      </w:r>
    </w:p>
    <w:p w14:paraId="78C2A766" w14:textId="77777777" w:rsidR="007E4D49" w:rsidRPr="007E4D49" w:rsidRDefault="007E4D49" w:rsidP="007E4D49">
      <w:pPr>
        <w:rPr>
          <w:b/>
          <w:bCs/>
          <w:lang w:eastAsia="de-DE"/>
        </w:rPr>
      </w:pPr>
      <w:r w:rsidRPr="007E4D49">
        <w:rPr>
          <w:b/>
          <w:bCs/>
          <w:lang w:eastAsia="de-DE"/>
        </w:rPr>
        <w:t>Val</w:t>
      </w:r>
      <w:r w:rsidRPr="007E4D49">
        <w:rPr>
          <w:rFonts w:ascii="Cambria Math" w:hAnsi="Cambria Math" w:cs="Cambria Math"/>
          <w:b/>
          <w:bCs/>
          <w:lang w:eastAsia="de-DE"/>
        </w:rPr>
        <w:t>‑</w:t>
      </w:r>
      <w:r w:rsidRPr="007E4D49">
        <w:rPr>
          <w:b/>
          <w:bCs/>
          <w:lang w:eastAsia="de-DE"/>
        </w:rPr>
        <w:t>basiert: Suche nach Thresholds im Val</w:t>
      </w:r>
      <w:r w:rsidRPr="007E4D49">
        <w:rPr>
          <w:rFonts w:ascii="Cambria Math" w:hAnsi="Cambria Math" w:cs="Cambria Math"/>
          <w:b/>
          <w:bCs/>
          <w:lang w:eastAsia="de-DE"/>
        </w:rPr>
        <w:t>‑</w:t>
      </w:r>
      <w:r w:rsidRPr="007E4D49">
        <w:rPr>
          <w:b/>
          <w:bCs/>
          <w:lang w:eastAsia="de-DE"/>
        </w:rPr>
        <w:t>Split (ohne Test</w:t>
      </w:r>
      <w:r w:rsidRPr="007E4D49">
        <w:rPr>
          <w:rFonts w:ascii="Cambria Math" w:hAnsi="Cambria Math" w:cs="Cambria Math"/>
          <w:b/>
          <w:bCs/>
          <w:lang w:eastAsia="de-DE"/>
        </w:rPr>
        <w:t>‑</w:t>
      </w:r>
      <w:r w:rsidRPr="007E4D49">
        <w:rPr>
          <w:b/>
          <w:bCs/>
          <w:lang w:eastAsia="de-DE"/>
        </w:rPr>
        <w:t>Leakage)</w:t>
      </w:r>
    </w:p>
    <w:p w14:paraId="03FFDBAC" w14:textId="161EE50F" w:rsidR="007E4D49" w:rsidRDefault="007E4D49" w:rsidP="00E26B2D">
      <w:pPr>
        <w:rPr>
          <w:b/>
          <w:bCs/>
          <w:lang w:eastAsia="de-DE"/>
        </w:rPr>
      </w:pPr>
      <w:r w:rsidRPr="007E4D49">
        <w:rPr>
          <w:b/>
          <w:bCs/>
          <w:lang w:eastAsia="de-DE"/>
        </w:rPr>
        <w:t>Kostenbasiert (v2</w:t>
      </w:r>
      <w:r w:rsidRPr="007E4D49">
        <w:rPr>
          <w:rFonts w:ascii="Cambria Math" w:hAnsi="Cambria Math" w:cs="Cambria Math"/>
          <w:b/>
          <w:bCs/>
          <w:lang w:eastAsia="de-DE"/>
        </w:rPr>
        <w:t>‑</w:t>
      </w:r>
      <w:r w:rsidRPr="007E4D49">
        <w:rPr>
          <w:b/>
          <w:bCs/>
          <w:lang w:eastAsia="de-DE"/>
        </w:rPr>
        <w:t>Pipeline): einfaches P&amp;L</w:t>
      </w:r>
      <w:r w:rsidRPr="007E4D49">
        <w:rPr>
          <w:rFonts w:ascii="Cambria Math" w:hAnsi="Cambria Math" w:cs="Cambria Math"/>
          <w:b/>
          <w:bCs/>
          <w:lang w:eastAsia="de-DE"/>
        </w:rPr>
        <w:t>‑</w:t>
      </w:r>
      <w:r w:rsidRPr="007E4D49">
        <w:rPr>
          <w:b/>
          <w:bCs/>
          <w:lang w:eastAsia="de-DE"/>
        </w:rPr>
        <w:t>Modell als Optimierungsziel (src/models/train_two_stage_v2.py)</w:t>
      </w:r>
    </w:p>
    <w:p w14:paraId="1E34C775" w14:textId="77777777" w:rsidR="007E4D49" w:rsidRPr="007E4D49" w:rsidRDefault="007E4D49" w:rsidP="00E26B2D">
      <w:pPr>
        <w:rPr>
          <w:b/>
          <w:bCs/>
          <w:lang w:eastAsia="de-DE"/>
        </w:rPr>
      </w:pPr>
    </w:p>
    <w:p w14:paraId="7F5915C9" w14:textId="3B2E9F57" w:rsidR="007E4D49" w:rsidRPr="007E4D49" w:rsidRDefault="007E4D49" w:rsidP="007E4D49">
      <w:pPr>
        <w:rPr>
          <w:b/>
          <w:bCs/>
          <w:lang w:eastAsia="de-DE"/>
        </w:rPr>
      </w:pPr>
      <w:r w:rsidRPr="007E4D49">
        <w:rPr>
          <w:b/>
          <w:bCs/>
          <w:lang w:eastAsia="de-DE"/>
        </w:rPr>
        <w:t>XGBoost gibt Wahrscheinlichkeiten aus.</w:t>
      </w:r>
    </w:p>
    <w:p w14:paraId="4EF9C35D" w14:textId="178E0D0C" w:rsidR="007E4D49" w:rsidRPr="007E4D49" w:rsidRDefault="007E4D49" w:rsidP="007E4D49">
      <w:pPr>
        <w:rPr>
          <w:b/>
          <w:bCs/>
          <w:lang w:eastAsia="de-DE"/>
        </w:rPr>
      </w:pPr>
      <w:r w:rsidRPr="007E4D49">
        <w:rPr>
          <w:b/>
          <w:bCs/>
          <w:lang w:eastAsia="de-DE"/>
        </w:rPr>
        <w:t>Du brauchst einen Threshold, um daraus Klassen zu machen.</w:t>
      </w:r>
    </w:p>
    <w:p w14:paraId="53ACB5F1" w14:textId="272BBB34" w:rsidR="007E4D49" w:rsidRPr="007E4D49" w:rsidRDefault="007E4D49" w:rsidP="007E4D49">
      <w:pPr>
        <w:rPr>
          <w:b/>
          <w:bCs/>
          <w:lang w:eastAsia="de-DE"/>
        </w:rPr>
      </w:pPr>
      <w:r w:rsidRPr="007E4D49">
        <w:rPr>
          <w:b/>
          <w:bCs/>
          <w:lang w:eastAsia="de-DE"/>
        </w:rPr>
        <w:t>Im Projekt gibt es mehrere Thresholds:</w:t>
      </w:r>
    </w:p>
    <w:p w14:paraId="23CCB206" w14:textId="77777777" w:rsidR="007E4D49" w:rsidRPr="007E4D49" w:rsidRDefault="007E4D49" w:rsidP="007E4D49">
      <w:pPr>
        <w:rPr>
          <w:b/>
          <w:bCs/>
          <w:lang w:val="en-US" w:eastAsia="de-DE"/>
        </w:rPr>
      </w:pPr>
      <w:r w:rsidRPr="007E4D49">
        <w:rPr>
          <w:b/>
          <w:bCs/>
          <w:lang w:val="en-US" w:eastAsia="de-DE"/>
        </w:rPr>
        <w:t>signal_threshold: “move” vs “neutral” (Reporting</w:t>
      </w:r>
      <w:r w:rsidRPr="007E4D49">
        <w:rPr>
          <w:rFonts w:ascii="Cambria Math" w:hAnsi="Cambria Math" w:cs="Cambria Math"/>
          <w:b/>
          <w:bCs/>
          <w:lang w:val="en-US" w:eastAsia="de-DE"/>
        </w:rPr>
        <w:t>‑</w:t>
      </w:r>
      <w:r w:rsidRPr="007E4D49">
        <w:rPr>
          <w:b/>
          <w:bCs/>
          <w:lang w:val="en-US" w:eastAsia="de-DE"/>
        </w:rPr>
        <w:t>Threshold)</w:t>
      </w:r>
    </w:p>
    <w:p w14:paraId="7ED650FD" w14:textId="77777777" w:rsidR="007E4D49" w:rsidRPr="007E4D49" w:rsidRDefault="007E4D49" w:rsidP="007E4D49">
      <w:pPr>
        <w:rPr>
          <w:b/>
          <w:bCs/>
          <w:lang w:eastAsia="de-DE"/>
        </w:rPr>
      </w:pPr>
      <w:r w:rsidRPr="007E4D49">
        <w:rPr>
          <w:b/>
          <w:bCs/>
          <w:lang w:eastAsia="de-DE"/>
        </w:rPr>
        <w:t>signal_threshold_trade: “ab welcher Sicherheit mache ich überhaupt einen Trade”</w:t>
      </w:r>
    </w:p>
    <w:p w14:paraId="7EEDFEAE" w14:textId="77777777" w:rsidR="007E4D49" w:rsidRPr="007E4D49" w:rsidRDefault="007E4D49" w:rsidP="007E4D49">
      <w:pPr>
        <w:rPr>
          <w:b/>
          <w:bCs/>
          <w:lang w:val="en-US" w:eastAsia="de-DE"/>
        </w:rPr>
      </w:pPr>
      <w:r w:rsidRPr="007E4D49">
        <w:rPr>
          <w:b/>
          <w:bCs/>
          <w:lang w:val="en-US" w:eastAsia="de-DE"/>
        </w:rPr>
        <w:t>direction_threshold_down / direction_threshold_up: down/up Entscheidung</w:t>
      </w:r>
    </w:p>
    <w:p w14:paraId="4B0139A6" w14:textId="0B505452" w:rsidR="007E4D49" w:rsidRPr="007E4D49" w:rsidRDefault="007E4D49" w:rsidP="007E4D49">
      <w:pPr>
        <w:rPr>
          <w:b/>
          <w:bCs/>
          <w:lang w:val="en-US" w:eastAsia="de-DE"/>
        </w:rPr>
      </w:pPr>
      <w:r w:rsidRPr="007E4D49">
        <w:rPr>
          <w:b/>
          <w:bCs/>
          <w:lang w:val="en-US" w:eastAsia="de-DE"/>
        </w:rPr>
        <w:t>Wenn direction_threshold_down &lt; p_up &lt; direction_threshold_up, dann kann “neutral” rauskommen (Neutral</w:t>
      </w:r>
      <w:r w:rsidRPr="007E4D49">
        <w:rPr>
          <w:rFonts w:ascii="Cambria Math" w:hAnsi="Cambria Math" w:cs="Cambria Math"/>
          <w:b/>
          <w:bCs/>
          <w:lang w:val="en-US" w:eastAsia="de-DE"/>
        </w:rPr>
        <w:t>‑</w:t>
      </w:r>
      <w:r w:rsidRPr="007E4D49">
        <w:rPr>
          <w:b/>
          <w:bCs/>
          <w:lang w:val="en-US" w:eastAsia="de-DE"/>
        </w:rPr>
        <w:t>Zone).</w:t>
      </w:r>
    </w:p>
    <w:p w14:paraId="553332A1" w14:textId="5A27CF86" w:rsidR="00A11F72" w:rsidRDefault="00A11F72" w:rsidP="00A11F72">
      <w:pPr>
        <w:pStyle w:val="Heading2"/>
        <w:rPr>
          <w:lang w:val="de-CH"/>
        </w:rPr>
      </w:pPr>
      <w:r w:rsidRPr="00DC6787">
        <w:rPr>
          <w:lang w:val="de-CH"/>
        </w:rPr>
        <w:lastRenderedPageBreak/>
        <w:t>Evaluation</w:t>
      </w:r>
    </w:p>
    <w:p w14:paraId="3ADDC27E" w14:textId="77777777" w:rsidR="00051A0A" w:rsidRDefault="00051A0A" w:rsidP="00051A0A">
      <w:r>
        <w:t>Wir haben zwei Arten von Evaluation genutzt. Erstens ML-Metriken wie Confusion Matrix, Precision, Recall und F1. Zweitens eine Tradesimulation, damit wir sehen, ob das Modell als Handelslogik plausibel wirkt.</w:t>
      </w:r>
    </w:p>
    <w:p w14:paraId="687B20B5" w14:textId="77777777" w:rsidR="00051A0A" w:rsidRDefault="00051A0A" w:rsidP="00051A0A">
      <w:pPr>
        <w:pStyle w:val="ListBullet"/>
      </w:pPr>
      <w:r>
        <w:t>Stufe 1 Metriken: F1 fuer move vs neutral.</w:t>
      </w:r>
    </w:p>
    <w:p w14:paraId="56A29DCA" w14:textId="77777777" w:rsidR="00051A0A" w:rsidRDefault="00051A0A" w:rsidP="00051A0A">
      <w:pPr>
        <w:pStyle w:val="ListBullet"/>
      </w:pPr>
      <w:r>
        <w:t>Stufe 2 Metriken: F1 fuer up vs down auf move Tagen.</w:t>
      </w:r>
    </w:p>
    <w:p w14:paraId="378C26A6" w14:textId="77777777" w:rsidR="00051A0A" w:rsidRPr="00051A0A" w:rsidRDefault="00051A0A" w:rsidP="00051A0A">
      <w:pPr>
        <w:pStyle w:val="ListBullet"/>
        <w:rPr>
          <w:lang w:val="en-US"/>
        </w:rPr>
      </w:pPr>
      <w:r w:rsidRPr="00051A0A">
        <w:rPr>
          <w:lang w:val="en-US"/>
        </w:rPr>
        <w:t>Combined Metriken: macro-F1 ueber {neutral, up, down}.</w:t>
      </w:r>
    </w:p>
    <w:p w14:paraId="16B38719" w14:textId="77777777" w:rsidR="00051A0A" w:rsidRPr="00051A0A" w:rsidRDefault="00051A0A" w:rsidP="00051A0A">
      <w:pPr>
        <w:pStyle w:val="ListBullet"/>
        <w:rPr>
          <w:lang w:val="en-US"/>
        </w:rPr>
      </w:pPr>
      <w:r w:rsidRPr="00051A0A">
        <w:rPr>
          <w:lang w:val="en-US"/>
        </w:rPr>
        <w:t>Trading: Equity Curve, Profit, Drawdown, Anzahl Trades.</w:t>
      </w:r>
    </w:p>
    <w:p w14:paraId="1FCEF284" w14:textId="77777777" w:rsidR="00051A0A" w:rsidRPr="00051A0A" w:rsidRDefault="00051A0A" w:rsidP="00051A0A">
      <w:pPr>
        <w:rPr>
          <w:lang w:val="en-US" w:eastAsia="de-DE"/>
        </w:rPr>
      </w:pPr>
    </w:p>
    <w:p w14:paraId="18F8EAB0" w14:textId="77777777" w:rsidR="00051A0A" w:rsidRPr="00051A0A" w:rsidRDefault="00051A0A" w:rsidP="00051A0A">
      <w:pPr>
        <w:rPr>
          <w:lang w:val="en-US" w:eastAsia="de-DE"/>
        </w:rPr>
      </w:pPr>
    </w:p>
    <w:p w14:paraId="4A6DB617" w14:textId="77777777" w:rsidR="00051A0A" w:rsidRPr="00051A0A" w:rsidRDefault="00051A0A" w:rsidP="007212CD">
      <w:pPr>
        <w:numPr>
          <w:ilvl w:val="0"/>
          <w:numId w:val="6"/>
        </w:numPr>
        <w:tabs>
          <w:tab w:val="clear" w:pos="432"/>
          <w:tab w:val="num" w:pos="360"/>
        </w:tabs>
        <w:rPr>
          <w:b/>
          <w:bCs/>
          <w:lang w:val="en-CH" w:eastAsia="de-DE"/>
        </w:rPr>
      </w:pPr>
      <w:r w:rsidRPr="00051A0A">
        <w:rPr>
          <w:b/>
          <w:bCs/>
          <w:lang w:val="en-CH" w:eastAsia="de-DE"/>
        </w:rPr>
        <w:t>7.1 Standard</w:t>
      </w:r>
      <w:r w:rsidRPr="00051A0A">
        <w:rPr>
          <w:b/>
          <w:bCs/>
          <w:lang w:val="en-CH" w:eastAsia="de-DE"/>
        </w:rPr>
        <w:noBreakHyphen/>
        <w:t>ML</w:t>
      </w:r>
      <w:r w:rsidRPr="00051A0A">
        <w:rPr>
          <w:b/>
          <w:bCs/>
          <w:lang w:val="en-CH" w:eastAsia="de-DE"/>
        </w:rPr>
        <w:noBreakHyphen/>
        <w:t>Metriken</w:t>
      </w:r>
    </w:p>
    <w:p w14:paraId="6DEF5BA8" w14:textId="77777777" w:rsidR="00051A0A" w:rsidRPr="00051A0A" w:rsidRDefault="00051A0A" w:rsidP="00051A0A">
      <w:pPr>
        <w:rPr>
          <w:lang w:val="en-CH" w:eastAsia="de-DE"/>
        </w:rPr>
      </w:pPr>
      <w:r w:rsidRPr="00051A0A">
        <w:rPr>
          <w:lang w:val="en-CH" w:eastAsia="de-DE"/>
        </w:rPr>
        <w:t>Im Report siehst du:</w:t>
      </w:r>
    </w:p>
    <w:p w14:paraId="129C2AEE" w14:textId="77777777" w:rsidR="00051A0A" w:rsidRPr="00051A0A" w:rsidRDefault="00051A0A" w:rsidP="007212CD">
      <w:pPr>
        <w:numPr>
          <w:ilvl w:val="0"/>
          <w:numId w:val="13"/>
        </w:numPr>
        <w:rPr>
          <w:lang w:val="en-CH" w:eastAsia="de-DE"/>
        </w:rPr>
      </w:pPr>
      <w:r w:rsidRPr="00051A0A">
        <w:rPr>
          <w:lang w:val="en-CH" w:eastAsia="de-DE"/>
        </w:rPr>
        <w:t>Confusion Matrices</w:t>
      </w:r>
    </w:p>
    <w:p w14:paraId="0C279959" w14:textId="77777777" w:rsidR="00051A0A" w:rsidRPr="00051A0A" w:rsidRDefault="00051A0A" w:rsidP="007212CD">
      <w:pPr>
        <w:numPr>
          <w:ilvl w:val="0"/>
          <w:numId w:val="13"/>
        </w:numPr>
        <w:rPr>
          <w:lang w:val="en-CH" w:eastAsia="de-DE"/>
        </w:rPr>
      </w:pPr>
      <w:r w:rsidRPr="00051A0A">
        <w:rPr>
          <w:lang w:val="en-CH" w:eastAsia="de-DE"/>
        </w:rPr>
        <w:t>Precision / Recall / F1</w:t>
      </w:r>
    </w:p>
    <w:p w14:paraId="6632973D" w14:textId="77777777" w:rsidR="00051A0A" w:rsidRPr="00051A0A" w:rsidRDefault="00051A0A" w:rsidP="00051A0A">
      <w:pPr>
        <w:rPr>
          <w:lang w:val="en-CH" w:eastAsia="de-DE"/>
        </w:rPr>
      </w:pPr>
      <w:r w:rsidRPr="00051A0A">
        <w:rPr>
          <w:lang w:val="en-CH" w:eastAsia="de-DE"/>
        </w:rPr>
        <w:t>Besonders wichtig bei Klassen</w:t>
      </w:r>
      <w:r w:rsidRPr="00051A0A">
        <w:rPr>
          <w:lang w:val="en-CH" w:eastAsia="de-DE"/>
        </w:rPr>
        <w:noBreakHyphen/>
        <w:t>Ungleichgewicht:</w:t>
      </w:r>
    </w:p>
    <w:p w14:paraId="3DE0E9EF" w14:textId="77777777" w:rsidR="00051A0A" w:rsidRPr="00051A0A" w:rsidRDefault="00051A0A" w:rsidP="007212CD">
      <w:pPr>
        <w:numPr>
          <w:ilvl w:val="0"/>
          <w:numId w:val="14"/>
        </w:numPr>
        <w:rPr>
          <w:lang w:val="en-CH" w:eastAsia="de-DE"/>
        </w:rPr>
      </w:pPr>
      <w:r w:rsidRPr="00051A0A">
        <w:rPr>
          <w:lang w:val="en-CH" w:eastAsia="de-DE"/>
        </w:rPr>
        <w:t>F1 für move in Stufe 1</w:t>
      </w:r>
    </w:p>
    <w:p w14:paraId="787B4971" w14:textId="77777777" w:rsidR="00051A0A" w:rsidRPr="00051A0A" w:rsidRDefault="00051A0A" w:rsidP="007212CD">
      <w:pPr>
        <w:numPr>
          <w:ilvl w:val="0"/>
          <w:numId w:val="14"/>
        </w:numPr>
        <w:rPr>
          <w:lang w:val="en-CH" w:eastAsia="de-DE"/>
        </w:rPr>
      </w:pPr>
      <w:r w:rsidRPr="00051A0A">
        <w:rPr>
          <w:lang w:val="en-CH" w:eastAsia="de-DE"/>
        </w:rPr>
        <w:t>F1 für up/down in Stufe 2</w:t>
      </w:r>
    </w:p>
    <w:p w14:paraId="2CBD692A" w14:textId="77777777" w:rsidR="00051A0A" w:rsidRPr="00051A0A" w:rsidRDefault="00051A0A" w:rsidP="007212CD">
      <w:pPr>
        <w:numPr>
          <w:ilvl w:val="0"/>
          <w:numId w:val="14"/>
        </w:numPr>
        <w:rPr>
          <w:lang w:val="en-CH" w:eastAsia="de-DE"/>
        </w:rPr>
      </w:pPr>
      <w:r w:rsidRPr="00051A0A">
        <w:rPr>
          <w:lang w:val="en-CH" w:eastAsia="de-DE"/>
        </w:rPr>
        <w:t>macro F1 im kombinierten 3</w:t>
      </w:r>
      <w:r w:rsidRPr="00051A0A">
        <w:rPr>
          <w:lang w:val="en-CH" w:eastAsia="de-DE"/>
        </w:rPr>
        <w:noBreakHyphen/>
        <w:t>Klassen</w:t>
      </w:r>
      <w:r w:rsidRPr="00051A0A">
        <w:rPr>
          <w:lang w:val="en-CH" w:eastAsia="de-DE"/>
        </w:rPr>
        <w:noBreakHyphen/>
        <w:t>Output</w:t>
      </w:r>
    </w:p>
    <w:p w14:paraId="7978467F" w14:textId="77777777" w:rsidR="00051A0A" w:rsidRPr="00051A0A" w:rsidRDefault="00051A0A" w:rsidP="007212CD">
      <w:pPr>
        <w:numPr>
          <w:ilvl w:val="0"/>
          <w:numId w:val="6"/>
        </w:numPr>
        <w:tabs>
          <w:tab w:val="clear" w:pos="432"/>
          <w:tab w:val="num" w:pos="360"/>
        </w:tabs>
        <w:rPr>
          <w:b/>
          <w:bCs/>
          <w:lang w:val="en-CH" w:eastAsia="de-DE"/>
        </w:rPr>
      </w:pPr>
      <w:r w:rsidRPr="00051A0A">
        <w:rPr>
          <w:b/>
          <w:bCs/>
          <w:lang w:val="en-CH" w:eastAsia="de-DE"/>
        </w:rPr>
        <w:t>7.2 PDF</w:t>
      </w:r>
      <w:r w:rsidRPr="00051A0A">
        <w:rPr>
          <w:b/>
          <w:bCs/>
          <w:lang w:val="en-CH" w:eastAsia="de-DE"/>
        </w:rPr>
        <w:noBreakHyphen/>
        <w:t>Report Generator</w:t>
      </w:r>
    </w:p>
    <w:p w14:paraId="163578F7" w14:textId="77777777" w:rsidR="00051A0A" w:rsidRPr="00051A0A" w:rsidRDefault="00051A0A" w:rsidP="00051A0A">
      <w:pPr>
        <w:rPr>
          <w:lang w:val="en-CH" w:eastAsia="de-DE"/>
        </w:rPr>
      </w:pPr>
      <w:r w:rsidRPr="00051A0A">
        <w:rPr>
          <w:lang w:val="en-CH" w:eastAsia="de-DE"/>
        </w:rPr>
        <w:t>Die PDF</w:t>
      </w:r>
      <w:r w:rsidRPr="00051A0A">
        <w:rPr>
          <w:lang w:val="en-CH" w:eastAsia="de-DE"/>
        </w:rPr>
        <w:noBreakHyphen/>
        <w:t>Generierung passiert über:</w:t>
      </w:r>
    </w:p>
    <w:p w14:paraId="1C6E54C1" w14:textId="77777777" w:rsidR="00051A0A" w:rsidRPr="00051A0A" w:rsidRDefault="00051A0A" w:rsidP="007212CD">
      <w:pPr>
        <w:numPr>
          <w:ilvl w:val="0"/>
          <w:numId w:val="15"/>
        </w:numPr>
        <w:rPr>
          <w:lang w:val="en-CH" w:eastAsia="de-DE"/>
        </w:rPr>
      </w:pPr>
      <w:r w:rsidRPr="00051A0A">
        <w:rPr>
          <w:lang w:val="en-CH" w:eastAsia="de-DE"/>
        </w:rPr>
        <w:t>scripts/generate_two_stage_report.py</w:t>
      </w:r>
    </w:p>
    <w:p w14:paraId="4FB62C5B" w14:textId="77777777" w:rsidR="00051A0A" w:rsidRPr="00051A0A" w:rsidRDefault="00051A0A" w:rsidP="00051A0A">
      <w:pPr>
        <w:rPr>
          <w:lang w:val="en-CH" w:eastAsia="de-DE"/>
        </w:rPr>
      </w:pPr>
      <w:r w:rsidRPr="00051A0A">
        <w:rPr>
          <w:lang w:val="en-CH" w:eastAsia="de-DE"/>
        </w:rPr>
        <w:t>Der Report ist so gebaut, dass er als “Audit Trail” dient:</w:t>
      </w:r>
    </w:p>
    <w:p w14:paraId="1AD07A66" w14:textId="77777777" w:rsidR="00051A0A" w:rsidRPr="00051A0A" w:rsidRDefault="00051A0A" w:rsidP="007212CD">
      <w:pPr>
        <w:numPr>
          <w:ilvl w:val="0"/>
          <w:numId w:val="16"/>
        </w:numPr>
        <w:rPr>
          <w:lang w:val="en-CH" w:eastAsia="de-DE"/>
        </w:rPr>
      </w:pPr>
      <w:r w:rsidRPr="00051A0A">
        <w:rPr>
          <w:lang w:val="en-CH" w:eastAsia="de-DE"/>
        </w:rPr>
        <w:t>zeigt Config</w:t>
      </w:r>
      <w:r w:rsidRPr="00051A0A">
        <w:rPr>
          <w:lang w:val="en-CH" w:eastAsia="de-DE"/>
        </w:rPr>
        <w:noBreakHyphen/>
        <w:t>Parameter</w:t>
      </w:r>
    </w:p>
    <w:p w14:paraId="4AF45EA4" w14:textId="77777777" w:rsidR="00051A0A" w:rsidRPr="00051A0A" w:rsidRDefault="00051A0A" w:rsidP="007212CD">
      <w:pPr>
        <w:numPr>
          <w:ilvl w:val="0"/>
          <w:numId w:val="16"/>
        </w:numPr>
        <w:rPr>
          <w:lang w:val="en-CH" w:eastAsia="de-DE"/>
        </w:rPr>
      </w:pPr>
      <w:r w:rsidRPr="00051A0A">
        <w:rPr>
          <w:lang w:val="en-CH" w:eastAsia="de-DE"/>
        </w:rPr>
        <w:t>zeigt Metriken</w:t>
      </w:r>
    </w:p>
    <w:p w14:paraId="1BDF8D47" w14:textId="77777777" w:rsidR="00051A0A" w:rsidRPr="00051A0A" w:rsidRDefault="00051A0A" w:rsidP="007212CD">
      <w:pPr>
        <w:numPr>
          <w:ilvl w:val="0"/>
          <w:numId w:val="16"/>
        </w:numPr>
        <w:rPr>
          <w:lang w:val="en-CH" w:eastAsia="de-DE"/>
        </w:rPr>
      </w:pPr>
      <w:r w:rsidRPr="00051A0A">
        <w:rPr>
          <w:lang w:val="en-CH" w:eastAsia="de-DE"/>
        </w:rPr>
        <w:t>erzeugt Trading</w:t>
      </w:r>
      <w:r w:rsidRPr="00051A0A">
        <w:rPr>
          <w:lang w:val="en-CH" w:eastAsia="de-DE"/>
        </w:rPr>
        <w:noBreakHyphen/>
        <w:t>Plots</w:t>
      </w:r>
    </w:p>
    <w:p w14:paraId="38FADF3E" w14:textId="77777777" w:rsidR="006A6EE5" w:rsidRDefault="006A6EE5" w:rsidP="006A6EE5">
      <w:pPr>
        <w:rPr>
          <w:lang w:eastAsia="de-DE"/>
        </w:rPr>
      </w:pPr>
    </w:p>
    <w:p w14:paraId="6CD645E0" w14:textId="77777777" w:rsidR="001F012B" w:rsidRPr="001F012B" w:rsidRDefault="001F012B" w:rsidP="007212CD">
      <w:pPr>
        <w:numPr>
          <w:ilvl w:val="0"/>
          <w:numId w:val="6"/>
        </w:numPr>
        <w:tabs>
          <w:tab w:val="clear" w:pos="432"/>
          <w:tab w:val="num" w:pos="360"/>
        </w:tabs>
        <w:rPr>
          <w:b/>
          <w:bCs/>
          <w:lang w:val="en-CH" w:eastAsia="de-DE"/>
        </w:rPr>
      </w:pPr>
      <w:r w:rsidRPr="001F012B">
        <w:rPr>
          <w:b/>
          <w:bCs/>
          <w:lang w:val="en-CH" w:eastAsia="de-DE"/>
        </w:rPr>
        <w:t>8) Tradesimulation (Variante 3 + Strategien A/B/C)</w:t>
      </w:r>
    </w:p>
    <w:p w14:paraId="73439610" w14:textId="77777777" w:rsidR="001F012B" w:rsidRPr="001F012B" w:rsidRDefault="001F012B" w:rsidP="007212CD">
      <w:pPr>
        <w:numPr>
          <w:ilvl w:val="0"/>
          <w:numId w:val="6"/>
        </w:numPr>
        <w:tabs>
          <w:tab w:val="clear" w:pos="432"/>
          <w:tab w:val="num" w:pos="360"/>
        </w:tabs>
        <w:rPr>
          <w:b/>
          <w:bCs/>
          <w:lang w:val="en-CH" w:eastAsia="de-DE"/>
        </w:rPr>
      </w:pPr>
      <w:r w:rsidRPr="001F012B">
        <w:rPr>
          <w:b/>
          <w:bCs/>
          <w:lang w:val="en-CH" w:eastAsia="de-DE"/>
        </w:rPr>
        <w:t>8.1 Was ist “Variante 3”?</w:t>
      </w:r>
    </w:p>
    <w:p w14:paraId="02E0CF0A" w14:textId="77777777" w:rsidR="001F012B" w:rsidRPr="001F012B" w:rsidRDefault="001F012B" w:rsidP="001F012B">
      <w:pPr>
        <w:rPr>
          <w:lang w:val="en-CH" w:eastAsia="de-DE"/>
        </w:rPr>
      </w:pPr>
      <w:r w:rsidRPr="001F012B">
        <w:rPr>
          <w:lang w:val="en-CH" w:eastAsia="de-DE"/>
        </w:rPr>
        <w:lastRenderedPageBreak/>
        <w:t>In scripts/generate_two_stage_report.py gibt es eine Simulation, bei der P&amp;L am Exit “gebucht” wird (settle_at_exit=True).</w:t>
      </w:r>
    </w:p>
    <w:p w14:paraId="0573636A" w14:textId="77777777" w:rsidR="001F012B" w:rsidRPr="001F012B" w:rsidRDefault="001F012B" w:rsidP="001F012B">
      <w:pPr>
        <w:rPr>
          <w:lang w:val="en-CH" w:eastAsia="de-DE"/>
        </w:rPr>
      </w:pPr>
      <w:r w:rsidRPr="001F012B">
        <w:rPr>
          <w:lang w:val="en-CH" w:eastAsia="de-DE"/>
        </w:rPr>
        <w:t>Das ist trading</w:t>
      </w:r>
      <w:r w:rsidRPr="001F012B">
        <w:rPr>
          <w:lang w:val="en-CH" w:eastAsia="de-DE"/>
        </w:rPr>
        <w:noBreakHyphen/>
        <w:t>näher als “sofort täglich buchen”, weil ein Trade über mehrere Tage offen sein kann.</w:t>
      </w:r>
    </w:p>
    <w:p w14:paraId="36B99681" w14:textId="77777777" w:rsidR="001F012B" w:rsidRPr="001F012B" w:rsidRDefault="001F012B" w:rsidP="007212CD">
      <w:pPr>
        <w:numPr>
          <w:ilvl w:val="0"/>
          <w:numId w:val="6"/>
        </w:numPr>
        <w:tabs>
          <w:tab w:val="clear" w:pos="432"/>
          <w:tab w:val="num" w:pos="360"/>
        </w:tabs>
        <w:rPr>
          <w:b/>
          <w:bCs/>
          <w:lang w:val="en-CH" w:eastAsia="de-DE"/>
        </w:rPr>
      </w:pPr>
      <w:r w:rsidRPr="001F012B">
        <w:rPr>
          <w:b/>
          <w:bCs/>
          <w:lang w:val="en-CH" w:eastAsia="de-DE"/>
        </w:rPr>
        <w:t>8.2 Strategien</w:t>
      </w:r>
    </w:p>
    <w:p w14:paraId="08CF97CC" w14:textId="77777777" w:rsidR="001F012B" w:rsidRPr="001F012B" w:rsidRDefault="001F012B" w:rsidP="007212CD">
      <w:pPr>
        <w:numPr>
          <w:ilvl w:val="0"/>
          <w:numId w:val="23"/>
        </w:numPr>
        <w:rPr>
          <w:lang w:val="en-CH" w:eastAsia="de-DE"/>
        </w:rPr>
      </w:pPr>
      <w:r w:rsidRPr="001F012B">
        <w:rPr>
          <w:b/>
          <w:bCs/>
          <w:lang w:val="en-CH" w:eastAsia="de-DE"/>
        </w:rPr>
        <w:t>Strategie A:</w:t>
      </w:r>
      <w:r w:rsidRPr="001F012B">
        <w:rPr>
          <w:lang w:val="en-CH" w:eastAsia="de-DE"/>
        </w:rPr>
        <w:t> fixer Einsatz (z.B. 100 CHF pro Trade)</w:t>
      </w:r>
    </w:p>
    <w:p w14:paraId="1EFF1D24" w14:textId="77777777" w:rsidR="001F012B" w:rsidRPr="001F012B" w:rsidRDefault="001F012B" w:rsidP="007212CD">
      <w:pPr>
        <w:numPr>
          <w:ilvl w:val="0"/>
          <w:numId w:val="23"/>
        </w:numPr>
        <w:rPr>
          <w:lang w:val="en-CH" w:eastAsia="de-DE"/>
        </w:rPr>
      </w:pPr>
      <w:r w:rsidRPr="001F012B">
        <w:rPr>
          <w:b/>
          <w:bCs/>
          <w:lang w:val="en-CH" w:eastAsia="de-DE"/>
        </w:rPr>
        <w:t>Strategie B:</w:t>
      </w:r>
      <w:r w:rsidRPr="001F012B">
        <w:rPr>
          <w:lang w:val="en-CH" w:eastAsia="de-DE"/>
        </w:rPr>
        <w:t> fixer Anteil am Kapital (z.B. 10% Equity)</w:t>
      </w:r>
    </w:p>
    <w:p w14:paraId="3C0DB21D" w14:textId="77777777" w:rsidR="001F012B" w:rsidRPr="001F012B" w:rsidRDefault="001F012B" w:rsidP="007212CD">
      <w:pPr>
        <w:numPr>
          <w:ilvl w:val="0"/>
          <w:numId w:val="23"/>
        </w:numPr>
        <w:rPr>
          <w:lang w:val="en-CH" w:eastAsia="de-DE"/>
        </w:rPr>
      </w:pPr>
      <w:r w:rsidRPr="001F012B">
        <w:rPr>
          <w:b/>
          <w:bCs/>
          <w:lang w:val="en-CH" w:eastAsia="de-DE"/>
        </w:rPr>
        <w:t>Strategie C:</w:t>
      </w:r>
      <w:r w:rsidRPr="001F012B">
        <w:rPr>
          <w:lang w:val="en-CH" w:eastAsia="de-DE"/>
        </w:rPr>
        <w:t> Einsatz kommt aus Fuzzy</w:t>
      </w:r>
      <w:r w:rsidRPr="001F012B">
        <w:rPr>
          <w:lang w:val="en-CH" w:eastAsia="de-DE"/>
        </w:rPr>
        <w:noBreakHyphen/>
        <w:t xml:space="preserve">Logik (FLEX): risk_per_trade </w:t>
      </w:r>
      <w:r w:rsidRPr="001F012B">
        <w:rPr>
          <w:rFonts w:ascii="Cambria Math" w:hAnsi="Cambria Math" w:cs="Cambria Math"/>
          <w:lang w:val="en-CH" w:eastAsia="de-DE"/>
        </w:rPr>
        <w:t>∈</w:t>
      </w:r>
      <w:r w:rsidRPr="001F012B">
        <w:rPr>
          <w:lang w:val="en-CH" w:eastAsia="de-DE"/>
        </w:rPr>
        <w:t xml:space="preserve"> [0,1]</w:t>
      </w:r>
    </w:p>
    <w:p w14:paraId="7476D9AD" w14:textId="77777777" w:rsidR="001F012B" w:rsidRPr="001F012B" w:rsidRDefault="001F012B" w:rsidP="001F012B">
      <w:pPr>
        <w:rPr>
          <w:lang w:val="en-CH" w:eastAsia="de-DE"/>
        </w:rPr>
      </w:pPr>
      <w:r w:rsidRPr="001F012B">
        <w:rPr>
          <w:lang w:val="en-CH" w:eastAsia="de-DE"/>
        </w:rPr>
        <w:t>Hebel 20 ist als “Skalierung” eingebaut (P&amp;L * 20).</w:t>
      </w:r>
      <w:r w:rsidRPr="001F012B">
        <w:rPr>
          <w:lang w:val="en-CH" w:eastAsia="de-DE"/>
        </w:rPr>
        <w:br/>
        <w:t>Das ist kein vollständiges Broker</w:t>
      </w:r>
      <w:r w:rsidRPr="001F012B">
        <w:rPr>
          <w:lang w:val="en-CH" w:eastAsia="de-DE"/>
        </w:rPr>
        <w:noBreakHyphen/>
        <w:t>Margin</w:t>
      </w:r>
      <w:r w:rsidRPr="001F012B">
        <w:rPr>
          <w:lang w:val="en-CH" w:eastAsia="de-DE"/>
        </w:rPr>
        <w:noBreakHyphen/>
        <w:t>Modell, sondern eine einfache Sensitivitätsanalyse.</w:t>
      </w:r>
    </w:p>
    <w:p w14:paraId="37A673E0" w14:textId="77777777" w:rsidR="001F012B" w:rsidRPr="001F012B" w:rsidRDefault="001F012B" w:rsidP="006A6EE5">
      <w:pPr>
        <w:rPr>
          <w:lang w:val="en-CH" w:eastAsia="de-DE"/>
        </w:rPr>
      </w:pPr>
    </w:p>
    <w:p w14:paraId="5D259E89" w14:textId="35F0BD48" w:rsidR="007415DB" w:rsidRDefault="00A11F72" w:rsidP="007415DB">
      <w:pPr>
        <w:pStyle w:val="Heading2"/>
        <w:rPr>
          <w:lang w:val="en-US"/>
        </w:rPr>
      </w:pPr>
      <w:r w:rsidRPr="00051A0A">
        <w:rPr>
          <w:lang w:val="en-US"/>
        </w:rPr>
        <w:t>Symbolische KI: Fuzzy Risk Engine</w:t>
      </w:r>
    </w:p>
    <w:p w14:paraId="46C37657" w14:textId="77777777" w:rsidR="0055618A" w:rsidRPr="0055618A" w:rsidRDefault="0055618A" w:rsidP="0055618A">
      <w:pPr>
        <w:rPr>
          <w:lang w:eastAsia="de-DE"/>
        </w:rPr>
      </w:pPr>
      <w:r w:rsidRPr="0055618A">
        <w:rPr>
          <w:lang w:eastAsia="de-DE"/>
        </w:rPr>
        <w:t>Die symbolische Komponente nutzt Regeln. Sie nimmt Modell-Sicherheit und Risiko-Inputs. Daraus berechnet sie risk_per_trade. Das ist transparent. Man kann jede Regel lesen und erklaeren. Der Output steuert die Positionsgroesse in der Simulation (Strategie C).</w:t>
      </w:r>
    </w:p>
    <w:p w14:paraId="539FC617" w14:textId="77777777" w:rsidR="0055618A" w:rsidRPr="0055618A" w:rsidRDefault="0055618A" w:rsidP="0055618A">
      <w:pPr>
        <w:rPr>
          <w:lang w:eastAsia="de-DE"/>
        </w:rPr>
      </w:pPr>
      <w:r w:rsidRPr="0055618A">
        <w:rPr>
          <w:lang w:eastAsia="de-DE"/>
        </w:rPr>
        <w:t>[TODO: 3 bis 6 Saetze: Welche Inputs nutzt eure Risiko-Logik genau? Welche Regeln waren euch wichtig?]</w:t>
      </w:r>
    </w:p>
    <w:p w14:paraId="0B7D4503" w14:textId="77777777" w:rsidR="0055618A" w:rsidRPr="0055618A" w:rsidRDefault="0055618A" w:rsidP="0055618A">
      <w:pPr>
        <w:rPr>
          <w:lang w:eastAsia="de-DE"/>
        </w:rPr>
      </w:pPr>
    </w:p>
    <w:p w14:paraId="2C61712F" w14:textId="77777777" w:rsidR="0055618A" w:rsidRPr="0055618A" w:rsidRDefault="0055618A" w:rsidP="007212CD">
      <w:pPr>
        <w:numPr>
          <w:ilvl w:val="0"/>
          <w:numId w:val="6"/>
        </w:numPr>
        <w:tabs>
          <w:tab w:val="clear" w:pos="432"/>
          <w:tab w:val="num" w:pos="360"/>
        </w:tabs>
        <w:rPr>
          <w:b/>
          <w:bCs/>
          <w:lang w:val="en-CH" w:eastAsia="de-DE"/>
        </w:rPr>
      </w:pPr>
      <w:r w:rsidRPr="0055618A">
        <w:rPr>
          <w:b/>
          <w:bCs/>
          <w:lang w:val="en-CH" w:eastAsia="de-DE"/>
        </w:rPr>
        <w:t>9.1 Warum ist das symbolisch?</w:t>
      </w:r>
    </w:p>
    <w:p w14:paraId="313FD01F" w14:textId="77777777" w:rsidR="0055618A" w:rsidRPr="0055618A" w:rsidRDefault="0055618A" w:rsidP="0055618A">
      <w:pPr>
        <w:rPr>
          <w:lang w:val="en-CH" w:eastAsia="de-DE"/>
        </w:rPr>
      </w:pPr>
      <w:r w:rsidRPr="0055618A">
        <w:rPr>
          <w:lang w:val="en-CH" w:eastAsia="de-DE"/>
        </w:rPr>
        <w:t>Weil es Regeln sind.</w:t>
      </w:r>
    </w:p>
    <w:p w14:paraId="78200A01" w14:textId="77777777" w:rsidR="0055618A" w:rsidRPr="0055618A" w:rsidRDefault="0055618A" w:rsidP="0055618A">
      <w:pPr>
        <w:rPr>
          <w:lang w:val="en-CH" w:eastAsia="de-DE"/>
        </w:rPr>
      </w:pPr>
      <w:r w:rsidRPr="0055618A">
        <w:rPr>
          <w:lang w:val="en-CH" w:eastAsia="de-DE"/>
        </w:rPr>
        <w:t>Beispiel</w:t>
      </w:r>
      <w:r w:rsidRPr="0055618A">
        <w:rPr>
          <w:lang w:val="en-CH" w:eastAsia="de-DE"/>
        </w:rPr>
        <w:noBreakHyphen/>
        <w:t>Intuition:</w:t>
      </w:r>
    </w:p>
    <w:p w14:paraId="002CB2EA" w14:textId="77777777" w:rsidR="0055618A" w:rsidRPr="0055618A" w:rsidRDefault="0055618A" w:rsidP="007212CD">
      <w:pPr>
        <w:numPr>
          <w:ilvl w:val="0"/>
          <w:numId w:val="19"/>
        </w:numPr>
        <w:rPr>
          <w:lang w:val="en-CH" w:eastAsia="de-DE"/>
        </w:rPr>
      </w:pPr>
      <w:r w:rsidRPr="0055618A">
        <w:rPr>
          <w:lang w:val="en-CH" w:eastAsia="de-DE"/>
        </w:rPr>
        <w:t>Wenn Signal</w:t>
      </w:r>
      <w:r w:rsidRPr="0055618A">
        <w:rPr>
          <w:lang w:val="en-CH" w:eastAsia="de-DE"/>
        </w:rPr>
        <w:noBreakHyphen/>
        <w:t>Confidence hoch ist und Volatilität niedrig ist, dann darf Risiko höher sein.</w:t>
      </w:r>
    </w:p>
    <w:p w14:paraId="4DD879B9" w14:textId="77777777" w:rsidR="0055618A" w:rsidRPr="0055618A" w:rsidRDefault="0055618A" w:rsidP="007212CD">
      <w:pPr>
        <w:numPr>
          <w:ilvl w:val="0"/>
          <w:numId w:val="19"/>
        </w:numPr>
        <w:rPr>
          <w:lang w:val="en-CH" w:eastAsia="de-DE"/>
        </w:rPr>
      </w:pPr>
      <w:r w:rsidRPr="0055618A">
        <w:rPr>
          <w:lang w:val="en-CH" w:eastAsia="de-DE"/>
        </w:rPr>
        <w:t>Wenn Volatilität hoch ist, dann Risiko runter.</w:t>
      </w:r>
    </w:p>
    <w:p w14:paraId="04C28953" w14:textId="77777777" w:rsidR="0055618A" w:rsidRPr="0055618A" w:rsidRDefault="0055618A" w:rsidP="007212CD">
      <w:pPr>
        <w:numPr>
          <w:ilvl w:val="0"/>
          <w:numId w:val="19"/>
        </w:numPr>
        <w:rPr>
          <w:lang w:val="en-CH" w:eastAsia="de-DE"/>
        </w:rPr>
      </w:pPr>
      <w:r w:rsidRPr="0055618A">
        <w:rPr>
          <w:lang w:val="en-CH" w:eastAsia="de-DE"/>
        </w:rPr>
        <w:t>Wenn viele Trades offen sind, dann Risiko runter.</w:t>
      </w:r>
    </w:p>
    <w:p w14:paraId="361AF238" w14:textId="77777777" w:rsidR="0055618A" w:rsidRPr="0055618A" w:rsidRDefault="0055618A" w:rsidP="0055618A">
      <w:pPr>
        <w:rPr>
          <w:lang w:val="en-CH" w:eastAsia="de-DE"/>
        </w:rPr>
      </w:pPr>
      <w:r w:rsidRPr="0055618A">
        <w:rPr>
          <w:lang w:val="en-CH" w:eastAsia="de-DE"/>
        </w:rPr>
        <w:t>Das ist keine “Black Box”. Du kannst jede Regel lesen.</w:t>
      </w:r>
    </w:p>
    <w:p w14:paraId="42CB299B" w14:textId="77777777" w:rsidR="0055618A" w:rsidRPr="0055618A" w:rsidRDefault="0055618A" w:rsidP="007212CD">
      <w:pPr>
        <w:numPr>
          <w:ilvl w:val="0"/>
          <w:numId w:val="6"/>
        </w:numPr>
        <w:tabs>
          <w:tab w:val="clear" w:pos="432"/>
          <w:tab w:val="num" w:pos="360"/>
        </w:tabs>
        <w:rPr>
          <w:b/>
          <w:bCs/>
          <w:lang w:val="en-CH" w:eastAsia="de-DE"/>
        </w:rPr>
      </w:pPr>
      <w:r w:rsidRPr="0055618A">
        <w:rPr>
          <w:b/>
          <w:bCs/>
          <w:lang w:val="en-CH" w:eastAsia="de-DE"/>
        </w:rPr>
        <w:t>9.2 Wo ist das im Repo?</w:t>
      </w:r>
    </w:p>
    <w:p w14:paraId="0708024B" w14:textId="77777777" w:rsidR="0055618A" w:rsidRPr="0055618A" w:rsidRDefault="0055618A" w:rsidP="007212CD">
      <w:pPr>
        <w:numPr>
          <w:ilvl w:val="0"/>
          <w:numId w:val="20"/>
        </w:numPr>
        <w:rPr>
          <w:lang w:val="en-CH" w:eastAsia="de-DE"/>
        </w:rPr>
      </w:pPr>
      <w:r w:rsidRPr="0055618A">
        <w:rPr>
          <w:lang w:val="en-CH" w:eastAsia="de-DE"/>
        </w:rPr>
        <w:t>Regeln (FCL</w:t>
      </w:r>
      <w:r w:rsidRPr="0055618A">
        <w:rPr>
          <w:lang w:val="en-CH" w:eastAsia="de-DE"/>
        </w:rPr>
        <w:noBreakHyphen/>
        <w:t>ähnlich): rules/risk.flex</w:t>
      </w:r>
    </w:p>
    <w:p w14:paraId="594CA8B3" w14:textId="77777777" w:rsidR="0055618A" w:rsidRPr="0055618A" w:rsidRDefault="0055618A" w:rsidP="007212CD">
      <w:pPr>
        <w:numPr>
          <w:ilvl w:val="0"/>
          <w:numId w:val="20"/>
        </w:numPr>
        <w:rPr>
          <w:lang w:val="en-CH" w:eastAsia="de-DE"/>
        </w:rPr>
      </w:pPr>
      <w:r w:rsidRPr="0055618A">
        <w:rPr>
          <w:lang w:val="en-CH" w:eastAsia="de-DE"/>
        </w:rPr>
        <w:t>Optional KSL (Generation5 Flex): rules/risk.ksl</w:t>
      </w:r>
    </w:p>
    <w:p w14:paraId="6CF0B05E" w14:textId="77777777" w:rsidR="0055618A" w:rsidRPr="0055618A" w:rsidRDefault="0055618A" w:rsidP="007212CD">
      <w:pPr>
        <w:numPr>
          <w:ilvl w:val="0"/>
          <w:numId w:val="20"/>
        </w:numPr>
        <w:rPr>
          <w:lang w:val="en-CH" w:eastAsia="de-DE"/>
        </w:rPr>
      </w:pPr>
      <w:r w:rsidRPr="0055618A">
        <w:rPr>
          <w:lang w:val="en-CH" w:eastAsia="de-DE"/>
        </w:rPr>
        <w:lastRenderedPageBreak/>
        <w:t>Engine/Wrapper: src/risk/flex_engine.py</w:t>
      </w:r>
    </w:p>
    <w:p w14:paraId="68AB0214" w14:textId="77777777" w:rsidR="0055618A" w:rsidRPr="0055618A" w:rsidRDefault="0055618A" w:rsidP="007212CD">
      <w:pPr>
        <w:numPr>
          <w:ilvl w:val="0"/>
          <w:numId w:val="20"/>
        </w:numPr>
        <w:rPr>
          <w:lang w:val="en-CH" w:eastAsia="de-DE"/>
        </w:rPr>
      </w:pPr>
      <w:r w:rsidRPr="0055618A">
        <w:rPr>
          <w:lang w:val="en-CH" w:eastAsia="de-DE"/>
        </w:rPr>
        <w:t>Einsatz</w:t>
      </w:r>
      <w:r w:rsidRPr="0055618A">
        <w:rPr>
          <w:lang w:val="en-CH" w:eastAsia="de-DE"/>
        </w:rPr>
        <w:noBreakHyphen/>
        <w:t>Berechnung: src/risk/position_sizer.py</w:t>
      </w:r>
    </w:p>
    <w:p w14:paraId="037BA3BE" w14:textId="77777777" w:rsidR="0055618A" w:rsidRPr="0055618A" w:rsidRDefault="0055618A" w:rsidP="0055618A">
      <w:pPr>
        <w:rPr>
          <w:lang w:val="en-CH" w:eastAsia="de-DE"/>
        </w:rPr>
      </w:pPr>
      <w:r w:rsidRPr="0055618A">
        <w:rPr>
          <w:lang w:val="en-CH" w:eastAsia="de-DE"/>
        </w:rPr>
        <w:t>Wichtig: Auf macOS heißt flex normalerweise der Lexer</w:t>
      </w:r>
      <w:r w:rsidRPr="0055618A">
        <w:rPr>
          <w:lang w:val="en-CH" w:eastAsia="de-DE"/>
        </w:rPr>
        <w:noBreakHyphen/>
        <w:t>Generator (nicht die Fuzzy</w:t>
      </w:r>
      <w:r w:rsidRPr="0055618A">
        <w:rPr>
          <w:lang w:val="en-CH" w:eastAsia="de-DE"/>
        </w:rPr>
        <w:noBreakHyphen/>
        <w:t>Engine).</w:t>
      </w:r>
      <w:r w:rsidRPr="0055618A">
        <w:rPr>
          <w:lang w:val="en-CH" w:eastAsia="de-DE"/>
        </w:rPr>
        <w:br/>
        <w:t>Darum hat src/risk/flex_engine.py eine </w:t>
      </w:r>
      <w:r w:rsidRPr="0055618A">
        <w:rPr>
          <w:b/>
          <w:bCs/>
          <w:lang w:val="en-CH" w:eastAsia="de-DE"/>
        </w:rPr>
        <w:t>Python</w:t>
      </w:r>
      <w:r w:rsidRPr="0055618A">
        <w:rPr>
          <w:b/>
          <w:bCs/>
          <w:lang w:val="en-CH" w:eastAsia="de-DE"/>
        </w:rPr>
        <w:noBreakHyphen/>
        <w:t>Fallback</w:t>
      </w:r>
      <w:r w:rsidRPr="0055618A">
        <w:rPr>
          <w:b/>
          <w:bCs/>
          <w:lang w:val="en-CH" w:eastAsia="de-DE"/>
        </w:rPr>
        <w:noBreakHyphen/>
        <w:t>Implementierung</w:t>
      </w:r>
      <w:r w:rsidRPr="0055618A">
        <w:rPr>
          <w:lang w:val="en-CH" w:eastAsia="de-DE"/>
        </w:rPr>
        <w:t>. Diese ist trotzdem symbolisch (Regeln + Defuzzifizierung).</w:t>
      </w:r>
    </w:p>
    <w:p w14:paraId="394567C5" w14:textId="77777777" w:rsidR="0055618A" w:rsidRPr="0055618A" w:rsidRDefault="0055618A" w:rsidP="007212CD">
      <w:pPr>
        <w:numPr>
          <w:ilvl w:val="0"/>
          <w:numId w:val="6"/>
        </w:numPr>
        <w:tabs>
          <w:tab w:val="clear" w:pos="432"/>
          <w:tab w:val="num" w:pos="360"/>
        </w:tabs>
        <w:rPr>
          <w:b/>
          <w:bCs/>
          <w:lang w:val="en-CH" w:eastAsia="de-DE"/>
        </w:rPr>
      </w:pPr>
      <w:r w:rsidRPr="0055618A">
        <w:rPr>
          <w:b/>
          <w:bCs/>
          <w:lang w:val="en-CH" w:eastAsia="de-DE"/>
        </w:rPr>
        <w:t>9.3 Wie wird “signal_confidence” berechnet?</w:t>
      </w:r>
    </w:p>
    <w:p w14:paraId="36AACFCD" w14:textId="77777777" w:rsidR="0055618A" w:rsidRPr="0055618A" w:rsidRDefault="0055618A" w:rsidP="0055618A">
      <w:pPr>
        <w:rPr>
          <w:lang w:val="en-CH" w:eastAsia="de-DE"/>
        </w:rPr>
      </w:pPr>
      <w:r w:rsidRPr="0055618A">
        <w:rPr>
          <w:lang w:val="en-CH" w:eastAsia="de-DE"/>
        </w:rPr>
        <w:t>In src/risk/position_sizer.py steht:</w:t>
      </w:r>
    </w:p>
    <w:p w14:paraId="51F2C024" w14:textId="77777777" w:rsidR="0055618A" w:rsidRPr="0055618A" w:rsidRDefault="0055618A" w:rsidP="007212CD">
      <w:pPr>
        <w:numPr>
          <w:ilvl w:val="0"/>
          <w:numId w:val="21"/>
        </w:numPr>
        <w:rPr>
          <w:lang w:val="en-CH" w:eastAsia="de-DE"/>
        </w:rPr>
      </w:pPr>
      <w:r w:rsidRPr="0055618A">
        <w:rPr>
          <w:lang w:val="en-CH" w:eastAsia="de-DE"/>
        </w:rPr>
        <w:t>p_move aus Stufe 1</w:t>
      </w:r>
    </w:p>
    <w:p w14:paraId="68C208A8" w14:textId="77777777" w:rsidR="0055618A" w:rsidRPr="0055618A" w:rsidRDefault="0055618A" w:rsidP="007212CD">
      <w:pPr>
        <w:numPr>
          <w:ilvl w:val="0"/>
          <w:numId w:val="21"/>
        </w:numPr>
        <w:rPr>
          <w:lang w:val="en-CH" w:eastAsia="de-DE"/>
        </w:rPr>
      </w:pPr>
      <w:r w:rsidRPr="0055618A">
        <w:rPr>
          <w:lang w:val="en-CH" w:eastAsia="de-DE"/>
        </w:rPr>
        <w:t>p_up aus Stufe 2</w:t>
      </w:r>
    </w:p>
    <w:p w14:paraId="76D2FE3A" w14:textId="77777777" w:rsidR="0055618A" w:rsidRPr="0055618A" w:rsidRDefault="0055618A" w:rsidP="007212CD">
      <w:pPr>
        <w:numPr>
          <w:ilvl w:val="0"/>
          <w:numId w:val="21"/>
        </w:numPr>
        <w:rPr>
          <w:lang w:val="en-CH" w:eastAsia="de-DE"/>
        </w:rPr>
      </w:pPr>
      <w:r w:rsidRPr="0055618A">
        <w:rPr>
          <w:lang w:val="en-CH" w:eastAsia="de-DE"/>
        </w:rPr>
        <w:t>Richtung “up” oder “down”</w:t>
      </w:r>
    </w:p>
    <w:p w14:paraId="176FF82D" w14:textId="77777777" w:rsidR="0055618A" w:rsidRPr="0055618A" w:rsidRDefault="0055618A" w:rsidP="0055618A">
      <w:pPr>
        <w:rPr>
          <w:lang w:val="en-CH" w:eastAsia="de-DE"/>
        </w:rPr>
      </w:pPr>
      <w:r w:rsidRPr="0055618A">
        <w:rPr>
          <w:lang w:val="en-CH" w:eastAsia="de-DE"/>
        </w:rPr>
        <w:t>Dann:</w:t>
      </w:r>
    </w:p>
    <w:p w14:paraId="3D9088A0" w14:textId="77777777" w:rsidR="0055618A" w:rsidRPr="0055618A" w:rsidRDefault="0055618A" w:rsidP="007212CD">
      <w:pPr>
        <w:numPr>
          <w:ilvl w:val="0"/>
          <w:numId w:val="22"/>
        </w:numPr>
        <w:rPr>
          <w:lang w:val="en-CH" w:eastAsia="de-DE"/>
        </w:rPr>
      </w:pPr>
      <w:r w:rsidRPr="0055618A">
        <w:rPr>
          <w:lang w:val="en-CH" w:eastAsia="de-DE"/>
        </w:rPr>
        <w:t>direction_conf = p_up (wenn up) oder 1 - p_up (wenn down)</w:t>
      </w:r>
    </w:p>
    <w:p w14:paraId="6CD63764" w14:textId="77777777" w:rsidR="0055618A" w:rsidRPr="0055618A" w:rsidRDefault="0055618A" w:rsidP="007212CD">
      <w:pPr>
        <w:numPr>
          <w:ilvl w:val="0"/>
          <w:numId w:val="22"/>
        </w:numPr>
        <w:rPr>
          <w:lang w:val="en-CH" w:eastAsia="de-DE"/>
        </w:rPr>
      </w:pPr>
      <w:r w:rsidRPr="0055618A">
        <w:rPr>
          <w:lang w:val="en-CH" w:eastAsia="de-DE"/>
        </w:rPr>
        <w:t>signal_confidence = p_move * direction_conf</w:t>
      </w:r>
    </w:p>
    <w:p w14:paraId="7117EC4A" w14:textId="77777777" w:rsidR="0055618A" w:rsidRPr="0055618A" w:rsidRDefault="0055618A" w:rsidP="0055618A">
      <w:pPr>
        <w:rPr>
          <w:lang w:val="en-CH" w:eastAsia="de-DE"/>
        </w:rPr>
      </w:pPr>
      <w:r w:rsidRPr="0055618A">
        <w:rPr>
          <w:lang w:val="en-CH" w:eastAsia="de-DE"/>
        </w:rPr>
        <w:t>Das ist sinnvoll: ein Trade ist nur “sicher”, wenn beide Stufen zusammen sicher sind.</w:t>
      </w:r>
    </w:p>
    <w:p w14:paraId="185B2F9F" w14:textId="77777777" w:rsidR="0055618A" w:rsidRPr="0055618A" w:rsidRDefault="0055618A" w:rsidP="0055618A">
      <w:pPr>
        <w:rPr>
          <w:lang w:val="en-CH" w:eastAsia="de-DE"/>
        </w:rPr>
      </w:pPr>
    </w:p>
    <w:p w14:paraId="1F1AF0B9" w14:textId="77777777" w:rsidR="0055618A" w:rsidRPr="0055618A" w:rsidRDefault="0055618A" w:rsidP="0055618A">
      <w:pPr>
        <w:rPr>
          <w:lang w:eastAsia="de-DE"/>
        </w:rPr>
      </w:pPr>
    </w:p>
    <w:p w14:paraId="3712C85A" w14:textId="77777777" w:rsidR="0055618A" w:rsidRPr="0055618A" w:rsidRDefault="0055618A" w:rsidP="0055618A">
      <w:pPr>
        <w:rPr>
          <w:lang w:val="en-CH" w:eastAsia="de-DE"/>
        </w:rPr>
      </w:pPr>
      <w:r w:rsidRPr="0055618A">
        <w:rPr>
          <w:lang w:val="en-CH" w:eastAsia="de-DE"/>
        </w:rPr>
        <w:t>Regeln:</w:t>
      </w:r>
    </w:p>
    <w:p w14:paraId="669CE5E2" w14:textId="77777777" w:rsidR="0055618A" w:rsidRPr="0055618A" w:rsidRDefault="0055618A" w:rsidP="007212CD">
      <w:pPr>
        <w:numPr>
          <w:ilvl w:val="0"/>
          <w:numId w:val="17"/>
        </w:numPr>
        <w:rPr>
          <w:lang w:val="en-CH" w:eastAsia="de-DE"/>
        </w:rPr>
      </w:pPr>
      <w:r w:rsidRPr="0055618A">
        <w:rPr>
          <w:lang w:val="en-CH" w:eastAsia="de-DE"/>
        </w:rPr>
        <w:t>rules/risk.flex (FCL</w:t>
      </w:r>
      <w:r w:rsidRPr="0055618A">
        <w:rPr>
          <w:lang w:val="en-CH" w:eastAsia="de-DE"/>
        </w:rPr>
        <w:noBreakHyphen/>
        <w:t>ähnlich)</w:t>
      </w:r>
    </w:p>
    <w:p w14:paraId="2C2BE9FE" w14:textId="77777777" w:rsidR="0055618A" w:rsidRPr="0055618A" w:rsidRDefault="0055618A" w:rsidP="007212CD">
      <w:pPr>
        <w:numPr>
          <w:ilvl w:val="0"/>
          <w:numId w:val="17"/>
        </w:numPr>
        <w:rPr>
          <w:lang w:val="en-CH" w:eastAsia="de-DE"/>
        </w:rPr>
      </w:pPr>
      <w:r w:rsidRPr="0055618A">
        <w:rPr>
          <w:lang w:val="en-CH" w:eastAsia="de-DE"/>
        </w:rPr>
        <w:t>optional rules/risk.ksl (Generation5</w:t>
      </w:r>
      <w:r w:rsidRPr="0055618A">
        <w:rPr>
          <w:lang w:val="en-CH" w:eastAsia="de-DE"/>
        </w:rPr>
        <w:noBreakHyphen/>
        <w:t>Syntax)</w:t>
      </w:r>
    </w:p>
    <w:p w14:paraId="2BBC756A" w14:textId="77777777" w:rsidR="0055618A" w:rsidRPr="0055618A" w:rsidRDefault="0055618A" w:rsidP="0055618A">
      <w:pPr>
        <w:rPr>
          <w:lang w:val="en-CH" w:eastAsia="de-DE"/>
        </w:rPr>
      </w:pPr>
      <w:r w:rsidRPr="0055618A">
        <w:rPr>
          <w:lang w:val="en-CH" w:eastAsia="de-DE"/>
        </w:rPr>
        <w:t>Engine/Wrapper:</w:t>
      </w:r>
    </w:p>
    <w:p w14:paraId="77F12990" w14:textId="77777777" w:rsidR="0055618A" w:rsidRPr="0055618A" w:rsidRDefault="0055618A" w:rsidP="007212CD">
      <w:pPr>
        <w:numPr>
          <w:ilvl w:val="0"/>
          <w:numId w:val="18"/>
        </w:numPr>
        <w:rPr>
          <w:lang w:val="en-CH" w:eastAsia="de-DE"/>
        </w:rPr>
      </w:pPr>
      <w:r w:rsidRPr="0055618A">
        <w:rPr>
          <w:lang w:val="en-CH" w:eastAsia="de-DE"/>
        </w:rPr>
        <w:t>src/risk/flex_engine.py</w:t>
      </w:r>
    </w:p>
    <w:p w14:paraId="79D47325" w14:textId="77777777" w:rsidR="0055618A" w:rsidRPr="0055618A" w:rsidRDefault="0055618A" w:rsidP="007212CD">
      <w:pPr>
        <w:numPr>
          <w:ilvl w:val="0"/>
          <w:numId w:val="18"/>
        </w:numPr>
        <w:rPr>
          <w:lang w:val="en-CH" w:eastAsia="de-DE"/>
        </w:rPr>
      </w:pPr>
      <w:r w:rsidRPr="0055618A">
        <w:rPr>
          <w:lang w:val="en-CH" w:eastAsia="de-DE"/>
        </w:rPr>
        <w:t>src/risk/position_sizer.py</w:t>
      </w:r>
    </w:p>
    <w:p w14:paraId="6652399E" w14:textId="77777777" w:rsidR="0055618A" w:rsidRPr="0055618A" w:rsidRDefault="0055618A" w:rsidP="0055618A">
      <w:pPr>
        <w:rPr>
          <w:lang w:val="en-CH" w:eastAsia="de-DE"/>
        </w:rPr>
      </w:pPr>
      <w:r w:rsidRPr="0055618A">
        <w:rPr>
          <w:lang w:val="en-CH" w:eastAsia="de-DE"/>
        </w:rPr>
        <w:t>Hinweis: Auf macOS ist flex meist der Lexer</w:t>
      </w:r>
      <w:r w:rsidRPr="0055618A">
        <w:rPr>
          <w:lang w:val="en-CH" w:eastAsia="de-DE"/>
        </w:rPr>
        <w:noBreakHyphen/>
        <w:t>Generator, nicht die Fuzzy</w:t>
      </w:r>
      <w:r w:rsidRPr="0055618A">
        <w:rPr>
          <w:lang w:val="en-CH" w:eastAsia="de-DE"/>
        </w:rPr>
        <w:noBreakHyphen/>
        <w:t>Engine. Darum gibt es eine Python</w:t>
      </w:r>
      <w:r w:rsidRPr="0055618A">
        <w:rPr>
          <w:lang w:val="en-CH" w:eastAsia="de-DE"/>
        </w:rPr>
        <w:noBreakHyphen/>
        <w:t>Fallback</w:t>
      </w:r>
      <w:r w:rsidRPr="0055618A">
        <w:rPr>
          <w:lang w:val="en-CH" w:eastAsia="de-DE"/>
        </w:rPr>
        <w:noBreakHyphen/>
        <w:t>Implementierung, die trotzdem regelbasiert ist.</w:t>
      </w:r>
    </w:p>
    <w:p w14:paraId="350535CE" w14:textId="77777777" w:rsidR="0055618A" w:rsidRPr="0055618A" w:rsidRDefault="0055618A" w:rsidP="0055618A">
      <w:pPr>
        <w:rPr>
          <w:lang w:val="en-CH" w:eastAsia="de-DE"/>
        </w:rPr>
      </w:pPr>
    </w:p>
    <w:p w14:paraId="47D8B169" w14:textId="0AA27C1C" w:rsidR="007415DB" w:rsidRDefault="007415DB" w:rsidP="007415DB">
      <w:pPr>
        <w:pStyle w:val="Heading1"/>
        <w:rPr>
          <w:lang w:val="de-CH"/>
        </w:rPr>
      </w:pPr>
      <w:bookmarkStart w:id="14" w:name="_Toc217920985"/>
      <w:r w:rsidRPr="00DC6787">
        <w:rPr>
          <w:lang w:val="de-CH"/>
        </w:rPr>
        <w:lastRenderedPageBreak/>
        <w:t>Ergebnisse</w:t>
      </w:r>
      <w:bookmarkEnd w:id="14"/>
    </w:p>
    <w:p w14:paraId="74E393FF" w14:textId="77777777" w:rsidR="00563448" w:rsidRDefault="00563448" w:rsidP="00563448">
      <w:pPr>
        <w:rPr>
          <w:lang w:eastAsia="de-DE"/>
        </w:rPr>
      </w:pPr>
      <w:r>
        <w:rPr>
          <w:lang w:eastAsia="de-DE"/>
        </w:rPr>
        <w:t>Für das Projekt am relevantesten waren die Tradesimulationen. Welchen Gewinn hätte man erreicht, wenn man ab 2025 mit hilfe des trainierten modells gehandelt hätte.</w:t>
      </w:r>
    </w:p>
    <w:p w14:paraId="59B1A422" w14:textId="77777777" w:rsidR="00563448" w:rsidRDefault="00563448" w:rsidP="00563448">
      <w:pPr>
        <w:rPr>
          <w:lang w:eastAsia="de-DE"/>
        </w:rPr>
      </w:pPr>
      <w:r>
        <w:rPr>
          <w:lang w:eastAsia="de-DE"/>
        </w:rPr>
        <w:t>Es gab viele Zwischenresultate, in diesem Kapitel werden die zwei für das Projekt am relevantesten ergebnisse presentiert. Dabei handelt es sich um folgende zwei Experimente:</w:t>
      </w:r>
    </w:p>
    <w:p w14:paraId="0EF287FE" w14:textId="77777777" w:rsidR="00563448" w:rsidRPr="00563448" w:rsidRDefault="00563448" w:rsidP="00563448">
      <w:pPr>
        <w:rPr>
          <w:lang w:eastAsia="de-DE"/>
        </w:rPr>
      </w:pPr>
      <w:r w:rsidRPr="00563448">
        <w:rPr>
          <w:lang w:eastAsia="de-DE"/>
        </w:rPr>
        <w:t>Experiment-ID: hv_mt5_flex_result</w:t>
      </w:r>
    </w:p>
    <w:p w14:paraId="0957D45F" w14:textId="77777777" w:rsidR="00563448" w:rsidRDefault="00563448" w:rsidP="00563448">
      <w:pPr>
        <w:rPr>
          <w:lang w:eastAsia="de-DE"/>
        </w:rPr>
      </w:pPr>
      <w:r w:rsidRPr="00527457">
        <w:rPr>
          <w:lang w:eastAsia="de-DE"/>
        </w:rPr>
        <w:t>Mit Finanznachrichten Sentiment als Feature</w:t>
      </w:r>
    </w:p>
    <w:p w14:paraId="097B03BA" w14:textId="77777777" w:rsidR="00563448" w:rsidRDefault="00563448" w:rsidP="00563448">
      <w:pPr>
        <w:rPr>
          <w:lang w:eastAsia="de-DE"/>
        </w:rPr>
      </w:pPr>
      <w:r>
        <w:rPr>
          <w:lang w:eastAsia="de-DE"/>
        </w:rPr>
        <w:t>Meta Trader 5 als quelle für die FX daten 2020</w:t>
      </w:r>
    </w:p>
    <w:p w14:paraId="4F4AA76C" w14:textId="77777777" w:rsidR="00563448" w:rsidRDefault="00563448" w:rsidP="00563448">
      <w:pPr>
        <w:rPr>
          <w:lang w:eastAsia="de-DE"/>
        </w:rPr>
      </w:pPr>
      <w:r>
        <w:rPr>
          <w:lang w:eastAsia="de-DE"/>
        </w:rPr>
        <w:t>Symbolische KI mittels Flex integreirt (Strategie C)</w:t>
      </w:r>
    </w:p>
    <w:p w14:paraId="7E05C48E" w14:textId="77777777" w:rsidR="00563448" w:rsidRPr="00527457" w:rsidRDefault="00563448" w:rsidP="00563448">
      <w:pPr>
        <w:rPr>
          <w:lang w:eastAsia="de-DE"/>
        </w:rPr>
      </w:pPr>
      <w:r>
        <w:rPr>
          <w:lang w:eastAsia="de-DE"/>
        </w:rPr>
        <w:t>FX Daten ab 2015</w:t>
      </w:r>
    </w:p>
    <w:p w14:paraId="3E52721F" w14:textId="77777777" w:rsidR="00563448" w:rsidRPr="00563448" w:rsidRDefault="00563448" w:rsidP="00563448">
      <w:pPr>
        <w:rPr>
          <w:lang w:eastAsia="de-DE"/>
        </w:rPr>
      </w:pPr>
      <w:r w:rsidRPr="00563448">
        <w:rPr>
          <w:lang w:eastAsia="de-DE"/>
        </w:rPr>
        <w:t>Experiment-ID: hp_mt5_flex_result</w:t>
      </w:r>
    </w:p>
    <w:p w14:paraId="7BF0F6BC" w14:textId="77777777" w:rsidR="00563448" w:rsidRPr="00563448" w:rsidRDefault="00563448" w:rsidP="00563448">
      <w:pPr>
        <w:rPr>
          <w:lang w:eastAsia="de-DE"/>
        </w:rPr>
      </w:pPr>
      <w:r w:rsidRPr="00563448">
        <w:rPr>
          <w:lang w:eastAsia="de-DE"/>
        </w:rPr>
        <w:t>Ohne Finanznachrichten Sentiment als Feature</w:t>
      </w:r>
    </w:p>
    <w:p w14:paraId="66368494" w14:textId="77777777" w:rsidR="00563448" w:rsidRDefault="00563448" w:rsidP="00563448">
      <w:pPr>
        <w:rPr>
          <w:lang w:eastAsia="de-DE"/>
        </w:rPr>
      </w:pPr>
      <w:r>
        <w:rPr>
          <w:lang w:eastAsia="de-DE"/>
        </w:rPr>
        <w:t>Meta Trader 5 als quelle für die FX daten ab 2015</w:t>
      </w:r>
    </w:p>
    <w:p w14:paraId="54890C63" w14:textId="77777777" w:rsidR="00563448" w:rsidRDefault="00563448" w:rsidP="00563448">
      <w:pPr>
        <w:rPr>
          <w:lang w:eastAsia="de-DE"/>
        </w:rPr>
      </w:pPr>
      <w:r>
        <w:rPr>
          <w:lang w:eastAsia="de-DE"/>
        </w:rPr>
        <w:t>Symbolische KI mittels Flex integreirt (Strategie C)</w:t>
      </w:r>
    </w:p>
    <w:p w14:paraId="457CB829" w14:textId="77777777" w:rsidR="007243E6" w:rsidRPr="00563448" w:rsidRDefault="007243E6" w:rsidP="007243E6">
      <w:pPr>
        <w:rPr>
          <w:lang w:eastAsia="de-DE"/>
        </w:rPr>
      </w:pPr>
    </w:p>
    <w:p w14:paraId="6375CA5B" w14:textId="77777777" w:rsidR="007243E6" w:rsidRPr="00563448" w:rsidRDefault="007243E6" w:rsidP="007243E6">
      <w:pPr>
        <w:rPr>
          <w:lang w:eastAsia="de-DE"/>
        </w:rPr>
      </w:pPr>
    </w:p>
    <w:p w14:paraId="470307DB" w14:textId="22FD1E07" w:rsidR="007212CD" w:rsidRPr="00527457" w:rsidRDefault="007212CD" w:rsidP="007243E6">
      <w:pPr>
        <w:rPr>
          <w:lang w:eastAsia="de-DE"/>
        </w:rPr>
      </w:pPr>
      <w:r w:rsidRPr="00563448">
        <w:rPr>
          <w:lang w:eastAsia="de-DE"/>
        </w:rPr>
        <w:br w:type="page"/>
      </w:r>
    </w:p>
    <w:p w14:paraId="076E642F" w14:textId="77777777" w:rsidR="007212CD" w:rsidRPr="00563448" w:rsidRDefault="007212CD" w:rsidP="007212CD">
      <w:pPr>
        <w:rPr>
          <w:lang w:eastAsia="de-DE"/>
        </w:rPr>
      </w:pPr>
    </w:p>
    <w:p w14:paraId="6E9536EF" w14:textId="7DCB8054" w:rsidR="007415DB" w:rsidRPr="00DC6787" w:rsidRDefault="007415DB" w:rsidP="007415DB">
      <w:pPr>
        <w:pStyle w:val="Heading1"/>
        <w:rPr>
          <w:lang w:val="de-CH"/>
        </w:rPr>
      </w:pPr>
      <w:bookmarkStart w:id="15" w:name="_Toc217920986"/>
      <w:r w:rsidRPr="00DC6787">
        <w:rPr>
          <w:lang w:val="de-CH"/>
        </w:rPr>
        <w:t>Diskussion</w:t>
      </w:r>
      <w:bookmarkEnd w:id="15"/>
    </w:p>
    <w:p w14:paraId="27C176B0" w14:textId="033B9307" w:rsidR="007415DB" w:rsidRPr="00DC6787" w:rsidRDefault="007415DB" w:rsidP="007415DB">
      <w:pPr>
        <w:pStyle w:val="Heading1"/>
        <w:rPr>
          <w:lang w:val="de-CH"/>
        </w:rPr>
      </w:pPr>
      <w:bookmarkStart w:id="16" w:name="_Toc217920987"/>
      <w:r w:rsidRPr="00DC6787">
        <w:rPr>
          <w:lang w:val="de-CH"/>
        </w:rPr>
        <w:t>Schlussfolgerungen</w:t>
      </w:r>
      <w:bookmarkEnd w:id="16"/>
    </w:p>
    <w:p w14:paraId="217EE745" w14:textId="6938E32C" w:rsidR="007415DB" w:rsidRDefault="007415DB" w:rsidP="007415DB">
      <w:pPr>
        <w:pStyle w:val="Heading1"/>
        <w:rPr>
          <w:lang w:val="de-CH"/>
        </w:rPr>
      </w:pPr>
      <w:bookmarkStart w:id="17" w:name="_Toc217920988"/>
      <w:r w:rsidRPr="00DC6787">
        <w:rPr>
          <w:lang w:val="de-CH"/>
        </w:rPr>
        <w:t>Empfehlungen</w:t>
      </w:r>
      <w:bookmarkEnd w:id="17"/>
    </w:p>
    <w:p w14:paraId="06454380" w14:textId="77777777" w:rsidR="00924D66" w:rsidRPr="00DC6787" w:rsidRDefault="00924D66" w:rsidP="00924D66">
      <w:r>
        <w:t xml:space="preserve">Ideen: vergangene labels anschauen und wahrsch anpassen / neutral – upbzw down </w:t>
      </w:r>
    </w:p>
    <w:p w14:paraId="01D77E20" w14:textId="77777777" w:rsidR="00924D66" w:rsidRPr="00924D66" w:rsidRDefault="00924D66" w:rsidP="00924D66">
      <w:pPr>
        <w:rPr>
          <w:lang w:eastAsia="de-DE"/>
        </w:rPr>
      </w:pPr>
    </w:p>
    <w:p w14:paraId="3971901A" w14:textId="73A5C917" w:rsidR="007415DB" w:rsidRPr="00DC6787" w:rsidRDefault="007415DB" w:rsidP="007415DB">
      <w:pPr>
        <w:pStyle w:val="Heading1"/>
        <w:rPr>
          <w:lang w:val="de-CH"/>
        </w:rPr>
      </w:pPr>
      <w:bookmarkStart w:id="18" w:name="_Toc217920989"/>
      <w:r w:rsidRPr="00DC6787">
        <w:rPr>
          <w:lang w:val="de-CH"/>
        </w:rPr>
        <w:t>Referenzen</w:t>
      </w:r>
      <w:bookmarkEnd w:id="18"/>
    </w:p>
    <w:p w14:paraId="4C487CE1" w14:textId="175C4302" w:rsidR="009257B6" w:rsidRPr="00DC6787" w:rsidRDefault="007415DB" w:rsidP="002213E4">
      <w:pPr>
        <w:pStyle w:val="Heading1"/>
        <w:rPr>
          <w:lang w:val="de-CH"/>
        </w:rPr>
      </w:pPr>
      <w:bookmarkStart w:id="19" w:name="_Toc217920990"/>
      <w:r w:rsidRPr="00DC6787">
        <w:rPr>
          <w:lang w:val="de-CH"/>
        </w:rPr>
        <w:t>Anhang</w:t>
      </w:r>
      <w:bookmarkEnd w:id="19"/>
    </w:p>
    <w:p w14:paraId="0D074BEE" w14:textId="7BB0AEA5" w:rsidR="009257B6" w:rsidRPr="00DC6787" w:rsidRDefault="009257B6">
      <w:pPr>
        <w:tabs>
          <w:tab w:val="clear" w:pos="851"/>
        </w:tabs>
        <w:spacing w:after="0" w:line="240" w:lineRule="auto"/>
        <w:jc w:val="left"/>
        <w:rPr>
          <w:lang w:eastAsia="de-DE"/>
        </w:rPr>
      </w:pPr>
      <w:r w:rsidRPr="00DC6787">
        <w:rPr>
          <w:lang w:eastAsia="de-DE"/>
        </w:rPr>
        <w:br w:type="page"/>
      </w:r>
    </w:p>
    <w:p w14:paraId="4428E368" w14:textId="77777777" w:rsidR="009257B6" w:rsidRPr="00DC6787" w:rsidRDefault="009257B6" w:rsidP="002213E4">
      <w:pPr>
        <w:rPr>
          <w:lang w:eastAsia="de-DE"/>
        </w:rPr>
      </w:pPr>
    </w:p>
    <w:p w14:paraId="2FAC5841" w14:textId="303AEED4" w:rsidR="00BA0923" w:rsidRPr="00DC6787" w:rsidRDefault="009257B6" w:rsidP="009257B6">
      <w:pPr>
        <w:pStyle w:val="Heading1withoutnumbering"/>
        <w:rPr>
          <w:lang w:val="de-CH"/>
        </w:rPr>
      </w:pPr>
      <w:bookmarkStart w:id="20" w:name="_Toc163133390"/>
      <w:bookmarkStart w:id="21" w:name="_Toc217920991"/>
      <w:bookmarkStart w:id="22" w:name="_Toc51063184"/>
      <w:bookmarkStart w:id="23" w:name="_Toc10599446"/>
      <w:bookmarkStart w:id="24" w:name="_Toc511191246"/>
      <w:r w:rsidRPr="00DC6787">
        <w:rPr>
          <w:lang w:val="de-CH"/>
        </w:rPr>
        <w:t>Literatur</w:t>
      </w:r>
      <w:bookmarkEnd w:id="20"/>
      <w:bookmarkEnd w:id="21"/>
    </w:p>
    <w:bookmarkEnd w:id="22"/>
    <w:p w14:paraId="01C294C7" w14:textId="77777777" w:rsidR="00BA0923" w:rsidRPr="00DC6787" w:rsidRDefault="00A16CD1" w:rsidP="00BA0923">
      <w:pPr>
        <w:pStyle w:val="Literatureentry"/>
        <w:rPr>
          <w:lang w:val="de-CH"/>
        </w:rPr>
      </w:pPr>
      <w:r w:rsidRPr="00DC6787">
        <w:rPr>
          <w:snapToGrid/>
          <w:lang w:val="de-CH"/>
        </w:rPr>
        <w:t>Forma</w:t>
      </w:r>
      <w:r w:rsidR="00F96196" w:rsidRPr="00DC6787">
        <w:rPr>
          <w:snapToGrid/>
          <w:lang w:val="de-CH"/>
        </w:rPr>
        <w:t>t</w:t>
      </w:r>
      <w:r w:rsidRPr="00DC6787">
        <w:rPr>
          <w:snapToGrid/>
          <w:lang w:val="de-CH"/>
        </w:rPr>
        <w:t>ting</w:t>
      </w:r>
      <w:r w:rsidR="00BA0923" w:rsidRPr="00DC6787">
        <w:rPr>
          <w:lang w:val="de-CH"/>
        </w:rPr>
        <w:t>: „</w:t>
      </w:r>
      <w:r w:rsidRPr="00DC6787">
        <w:rPr>
          <w:lang w:val="de-CH"/>
        </w:rPr>
        <w:t>Literature</w:t>
      </w:r>
      <w:r w:rsidR="00723BB2" w:rsidRPr="00DC6787">
        <w:rPr>
          <w:lang w:val="de-CH"/>
        </w:rPr>
        <w:t xml:space="preserve"> entry</w:t>
      </w:r>
      <w:r w:rsidR="00BA0923" w:rsidRPr="00DC6787">
        <w:rPr>
          <w:lang w:val="de-CH"/>
        </w:rPr>
        <w:t>“</w:t>
      </w:r>
    </w:p>
    <w:p w14:paraId="58CF3A46" w14:textId="4530B2BA" w:rsidR="009257B6" w:rsidRPr="00DC6787" w:rsidRDefault="009257B6">
      <w:pPr>
        <w:tabs>
          <w:tab w:val="clear" w:pos="851"/>
        </w:tabs>
        <w:spacing w:after="0" w:line="240" w:lineRule="auto"/>
        <w:jc w:val="left"/>
      </w:pPr>
      <w:r w:rsidRPr="00DC6787">
        <w:br w:type="page"/>
      </w:r>
    </w:p>
    <w:p w14:paraId="78455120" w14:textId="77777777" w:rsidR="009257B6" w:rsidRPr="00DC6787" w:rsidRDefault="009257B6" w:rsidP="009257B6"/>
    <w:p w14:paraId="3202E01A" w14:textId="4BF0BADA" w:rsidR="009257B6" w:rsidRPr="00DC6787" w:rsidRDefault="009257B6" w:rsidP="009257B6">
      <w:pPr>
        <w:pStyle w:val="Heading1withoutnumbering"/>
        <w:rPr>
          <w:lang w:val="de-CH"/>
        </w:rPr>
      </w:pPr>
      <w:bookmarkStart w:id="25" w:name="_Toc163133391"/>
      <w:bookmarkStart w:id="26" w:name="_Toc217920992"/>
      <w:r w:rsidRPr="00DC6787">
        <w:rPr>
          <w:lang w:val="de-CH"/>
        </w:rPr>
        <w:t>Abkürzungen (optional)</w:t>
      </w:r>
      <w:bookmarkEnd w:id="25"/>
      <w:bookmarkEnd w:id="26"/>
    </w:p>
    <w:p w14:paraId="335C1CF6" w14:textId="77777777" w:rsidR="009257B6" w:rsidRPr="00DC6787" w:rsidRDefault="009257B6" w:rsidP="009257B6">
      <w:pPr>
        <w:tabs>
          <w:tab w:val="clear" w:pos="851"/>
        </w:tabs>
        <w:spacing w:after="0" w:line="240" w:lineRule="auto"/>
        <w:jc w:val="left"/>
        <w:rPr>
          <w:szCs w:val="20"/>
          <w:lang w:eastAsia="de-DE"/>
        </w:rPr>
      </w:pPr>
      <w:r w:rsidRPr="00DC6787">
        <w:br w:type="page"/>
      </w:r>
    </w:p>
    <w:p w14:paraId="16322F95" w14:textId="77777777" w:rsidR="009257B6" w:rsidRPr="00DC6787" w:rsidRDefault="009257B6" w:rsidP="009257B6"/>
    <w:p w14:paraId="0205D3DB" w14:textId="6FCFE933" w:rsidR="00696A18" w:rsidRPr="00DC6787" w:rsidRDefault="009257B6" w:rsidP="009257B6">
      <w:pPr>
        <w:pStyle w:val="Heading1withoutnumbering"/>
        <w:rPr>
          <w:lang w:val="de-CH"/>
        </w:rPr>
      </w:pPr>
      <w:bookmarkStart w:id="27" w:name="_Toc163133392"/>
      <w:bookmarkStart w:id="28" w:name="_Toc217920993"/>
      <w:r w:rsidRPr="00DC6787">
        <w:rPr>
          <w:lang w:val="de-CH"/>
        </w:rPr>
        <w:t>Abbildungen (optional)</w:t>
      </w:r>
      <w:bookmarkEnd w:id="27"/>
      <w:bookmarkEnd w:id="28"/>
    </w:p>
    <w:p w14:paraId="3AF3FACE" w14:textId="149F51D9" w:rsidR="009257B6" w:rsidRPr="00DC6787" w:rsidRDefault="009257B6">
      <w:pPr>
        <w:pStyle w:val="TableofFigures"/>
        <w:tabs>
          <w:tab w:val="right" w:leader="dot" w:pos="9628"/>
        </w:tabs>
        <w:rPr>
          <w:rFonts w:asciiTheme="minorHAnsi" w:eastAsiaTheme="minorEastAsia" w:hAnsiTheme="minorHAnsi" w:cstheme="minorBidi"/>
          <w:kern w:val="2"/>
          <w:sz w:val="24"/>
          <w:lang w:eastAsia="en-GB"/>
          <w14:ligatures w14:val="standardContextual"/>
        </w:rPr>
      </w:pPr>
      <w:r w:rsidRPr="00DC6787">
        <w:fldChar w:fldCharType="begin"/>
      </w:r>
      <w:r w:rsidRPr="00DC6787">
        <w:instrText xml:space="preserve"> TOC \h \z \c "Abbildung" </w:instrText>
      </w:r>
      <w:r w:rsidRPr="00DC6787">
        <w:fldChar w:fldCharType="separate"/>
      </w:r>
      <w:hyperlink w:anchor="_Toc163132829" w:history="1">
        <w:r w:rsidRPr="00DC6787">
          <w:rPr>
            <w:rStyle w:val="Hyperlink"/>
          </w:rPr>
          <w:t>Abbildung 1: Mindmap</w:t>
        </w:r>
        <w:r w:rsidRPr="00DC6787">
          <w:rPr>
            <w:webHidden/>
          </w:rPr>
          <w:tab/>
        </w:r>
        <w:r w:rsidRPr="00DC6787">
          <w:rPr>
            <w:webHidden/>
          </w:rPr>
          <w:fldChar w:fldCharType="begin"/>
        </w:r>
        <w:r w:rsidRPr="00DC6787">
          <w:rPr>
            <w:webHidden/>
          </w:rPr>
          <w:instrText xml:space="preserve"> PAGEREF _Toc163132829 \h </w:instrText>
        </w:r>
        <w:r w:rsidRPr="00DC6787">
          <w:rPr>
            <w:webHidden/>
          </w:rPr>
        </w:r>
        <w:r w:rsidRPr="00DC6787">
          <w:rPr>
            <w:webHidden/>
          </w:rPr>
          <w:fldChar w:fldCharType="separate"/>
        </w:r>
        <w:r w:rsidRPr="00DC6787">
          <w:rPr>
            <w:webHidden/>
          </w:rPr>
          <w:t>4</w:t>
        </w:r>
        <w:r w:rsidRPr="00DC6787">
          <w:rPr>
            <w:webHidden/>
          </w:rPr>
          <w:fldChar w:fldCharType="end"/>
        </w:r>
      </w:hyperlink>
    </w:p>
    <w:p w14:paraId="0B535698" w14:textId="3CE97745" w:rsidR="009257B6" w:rsidRPr="00DC6787" w:rsidRDefault="009257B6" w:rsidP="00696A18">
      <w:r w:rsidRPr="00DC6787">
        <w:fldChar w:fldCharType="end"/>
      </w:r>
    </w:p>
    <w:p w14:paraId="40D9442B" w14:textId="77777777" w:rsidR="009257B6" w:rsidRPr="00DC6787" w:rsidRDefault="009257B6">
      <w:pPr>
        <w:tabs>
          <w:tab w:val="clear" w:pos="851"/>
        </w:tabs>
        <w:spacing w:after="0" w:line="240" w:lineRule="auto"/>
        <w:jc w:val="left"/>
      </w:pPr>
      <w:r w:rsidRPr="00DC6787">
        <w:br w:type="page"/>
      </w:r>
    </w:p>
    <w:p w14:paraId="1BEE3225" w14:textId="77777777" w:rsidR="00723BB2" w:rsidRPr="00DC6787" w:rsidRDefault="00723BB2" w:rsidP="00696A18"/>
    <w:p w14:paraId="792511CC" w14:textId="38C0BFF3" w:rsidR="00696A18" w:rsidRPr="00DC6787" w:rsidRDefault="009257B6" w:rsidP="009257B6">
      <w:pPr>
        <w:pStyle w:val="Heading1withoutnumbering"/>
        <w:rPr>
          <w:lang w:val="de-CH"/>
        </w:rPr>
      </w:pPr>
      <w:bookmarkStart w:id="29" w:name="_Toc163133393"/>
      <w:bookmarkStart w:id="30" w:name="_Toc217920994"/>
      <w:r w:rsidRPr="00DC6787">
        <w:rPr>
          <w:lang w:val="de-CH"/>
        </w:rPr>
        <w:t>Tabellen (optional)</w:t>
      </w:r>
      <w:bookmarkEnd w:id="29"/>
      <w:bookmarkEnd w:id="30"/>
      <w:r w:rsidR="000B5E04" w:rsidRPr="00DC6787">
        <w:rPr>
          <w:lang w:val="de-CH"/>
        </w:rPr>
        <w:t xml:space="preserve"> </w:t>
      </w:r>
    </w:p>
    <w:p w14:paraId="0D9B3C74" w14:textId="07947697" w:rsidR="009257B6" w:rsidRPr="00DC6787" w:rsidRDefault="009257B6">
      <w:pPr>
        <w:pStyle w:val="TableofFigures"/>
        <w:tabs>
          <w:tab w:val="right" w:leader="dot" w:pos="9628"/>
        </w:tabs>
        <w:rPr>
          <w:rFonts w:asciiTheme="minorHAnsi" w:eastAsiaTheme="minorEastAsia" w:hAnsiTheme="minorHAnsi" w:cstheme="minorBidi"/>
          <w:kern w:val="2"/>
          <w:sz w:val="24"/>
          <w:lang w:eastAsia="en-GB"/>
          <w14:ligatures w14:val="standardContextual"/>
        </w:rPr>
      </w:pPr>
      <w:r w:rsidRPr="00DC6787">
        <w:fldChar w:fldCharType="begin"/>
      </w:r>
      <w:r w:rsidRPr="00DC6787">
        <w:instrText xml:space="preserve"> TOC \h \z \c "Tabelle" </w:instrText>
      </w:r>
      <w:r w:rsidRPr="00DC6787">
        <w:fldChar w:fldCharType="separate"/>
      </w:r>
      <w:hyperlink w:anchor="_Toc163132807" w:history="1">
        <w:r w:rsidRPr="00DC6787">
          <w:rPr>
            <w:rStyle w:val="Hyperlink"/>
          </w:rPr>
          <w:t>Tabelle 1: Vorteile und Nachteile</w:t>
        </w:r>
        <w:r w:rsidRPr="00DC6787">
          <w:rPr>
            <w:webHidden/>
          </w:rPr>
          <w:tab/>
        </w:r>
        <w:r w:rsidRPr="00DC6787">
          <w:rPr>
            <w:webHidden/>
          </w:rPr>
          <w:fldChar w:fldCharType="begin"/>
        </w:r>
        <w:r w:rsidRPr="00DC6787">
          <w:rPr>
            <w:webHidden/>
          </w:rPr>
          <w:instrText xml:space="preserve"> PAGEREF _Toc163132807 \h </w:instrText>
        </w:r>
        <w:r w:rsidRPr="00DC6787">
          <w:rPr>
            <w:webHidden/>
          </w:rPr>
        </w:r>
        <w:r w:rsidRPr="00DC6787">
          <w:rPr>
            <w:webHidden/>
          </w:rPr>
          <w:fldChar w:fldCharType="separate"/>
        </w:r>
        <w:r w:rsidRPr="00DC6787">
          <w:rPr>
            <w:webHidden/>
          </w:rPr>
          <w:t>4</w:t>
        </w:r>
        <w:r w:rsidRPr="00DC6787">
          <w:rPr>
            <w:webHidden/>
          </w:rPr>
          <w:fldChar w:fldCharType="end"/>
        </w:r>
      </w:hyperlink>
    </w:p>
    <w:p w14:paraId="69B377A9" w14:textId="176AE54B" w:rsidR="009257B6" w:rsidRPr="00DC6787" w:rsidRDefault="009257B6" w:rsidP="00696A18">
      <w:pPr>
        <w:pStyle w:val="BodyText"/>
      </w:pPr>
      <w:r w:rsidRPr="00DC6787">
        <w:fldChar w:fldCharType="end"/>
      </w:r>
    </w:p>
    <w:p w14:paraId="14929145" w14:textId="77777777" w:rsidR="009257B6" w:rsidRPr="00DC6787" w:rsidRDefault="009257B6" w:rsidP="00696A18">
      <w:pPr>
        <w:pStyle w:val="BodyText"/>
      </w:pPr>
    </w:p>
    <w:p w14:paraId="21AE5B1A" w14:textId="77777777" w:rsidR="009257B6" w:rsidRPr="00DC6787" w:rsidRDefault="009257B6">
      <w:pPr>
        <w:tabs>
          <w:tab w:val="clear" w:pos="851"/>
        </w:tabs>
        <w:spacing w:after="0" w:line="240" w:lineRule="auto"/>
        <w:jc w:val="left"/>
      </w:pPr>
      <w:r w:rsidRPr="00DC6787">
        <w:br w:type="page"/>
      </w:r>
    </w:p>
    <w:p w14:paraId="5A66968C" w14:textId="77777777" w:rsidR="00696A18" w:rsidRPr="00DC6787" w:rsidRDefault="00696A18" w:rsidP="00696A18">
      <w:pPr>
        <w:pStyle w:val="BodyText"/>
      </w:pPr>
    </w:p>
    <w:p w14:paraId="61EBA99C" w14:textId="77777777" w:rsidR="00BA0923" w:rsidRPr="00DC6787" w:rsidRDefault="00BA0923" w:rsidP="00D07B47"/>
    <w:p w14:paraId="28D6A20F" w14:textId="393FCF03" w:rsidR="00BA0923" w:rsidRPr="00DC6787" w:rsidRDefault="009257B6" w:rsidP="009257B6">
      <w:pPr>
        <w:pStyle w:val="Heading1withoutnumbering"/>
        <w:rPr>
          <w:lang w:val="de-CH"/>
        </w:rPr>
      </w:pPr>
      <w:bookmarkStart w:id="31" w:name="_Toc163133394"/>
      <w:bookmarkStart w:id="32" w:name="_Toc217920995"/>
      <w:bookmarkEnd w:id="23"/>
      <w:r w:rsidRPr="00DC6787">
        <w:rPr>
          <w:lang w:val="de-CH"/>
        </w:rPr>
        <w:t>Anhang/Anhänge</w:t>
      </w:r>
      <w:bookmarkEnd w:id="31"/>
      <w:bookmarkEnd w:id="32"/>
    </w:p>
    <w:bookmarkEnd w:id="24"/>
    <w:p w14:paraId="11329204" w14:textId="77777777" w:rsidR="00BA0923" w:rsidRPr="00DC6787" w:rsidRDefault="00BA0923" w:rsidP="00BA0923"/>
    <w:sectPr w:rsidR="00BA0923" w:rsidRPr="00DC6787" w:rsidSect="00463AF1">
      <w:pgSz w:w="11907" w:h="16840" w:code="9"/>
      <w:pgMar w:top="1701" w:right="851" w:bottom="1588" w:left="1418" w:header="680" w:footer="1021"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eremy Nathan (s)" w:date="2025-12-30T04:08:00Z" w:initials="JN(">
    <w:p w14:paraId="4EF8EC9F" w14:textId="77777777" w:rsidR="00CD5FE6" w:rsidRDefault="00CD5FE6" w:rsidP="00CD5FE6">
      <w:pPr>
        <w:jc w:val="left"/>
      </w:pPr>
      <w:r>
        <w:rPr>
          <w:rStyle w:val="CommentReference"/>
        </w:rPr>
        <w:annotationRef/>
      </w:r>
      <w:r>
        <w:rPr>
          <w:sz w:val="20"/>
          <w:szCs w:val="20"/>
        </w:rPr>
        <w:t>Abbildung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8EC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9A341" w16cex:dateUtc="2025-12-30T0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8EC9F" w16cid:durableId="3409A3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3CA1" w14:textId="77777777" w:rsidR="00CA45E6" w:rsidRDefault="00CA45E6">
      <w:r>
        <w:separator/>
      </w:r>
    </w:p>
  </w:endnote>
  <w:endnote w:type="continuationSeparator" w:id="0">
    <w:p w14:paraId="2AFFB050" w14:textId="77777777" w:rsidR="00CA45E6" w:rsidRDefault="00CA45E6">
      <w:r>
        <w:continuationSeparator/>
      </w:r>
    </w:p>
  </w:endnote>
  <w:endnote w:type="continuationNotice" w:id="1">
    <w:p w14:paraId="78DE7247" w14:textId="77777777" w:rsidR="00CA45E6" w:rsidRDefault="00CA45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C45B" w14:textId="77777777" w:rsidR="00782DEC" w:rsidRDefault="00782DEC" w:rsidP="005500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75927A" w14:textId="77777777" w:rsidR="00782DEC" w:rsidRDefault="00782DEC" w:rsidP="005B57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6FFF" w14:textId="77777777" w:rsidR="00782DEC" w:rsidRDefault="00782DEC" w:rsidP="005500E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52E1" w14:textId="69794E5D" w:rsidR="00782DEC" w:rsidRPr="005500E7" w:rsidRDefault="002F558A" w:rsidP="002F558A">
    <w:pPr>
      <w:pStyle w:val="Footer"/>
      <w:jc w:val="left"/>
    </w:pPr>
    <w:r>
      <w:rPr>
        <w:rStyle w:val="PageNumber"/>
      </w:rPr>
      <w:tab/>
    </w:r>
    <w:r w:rsidR="0084299E">
      <w:rPr>
        <w:rStyle w:val="PageNumber"/>
      </w:rPr>
      <w:tab/>
    </w:r>
    <w:r w:rsidR="00782DEC">
      <w:rPr>
        <w:rStyle w:val="PageNumber"/>
      </w:rPr>
      <w:fldChar w:fldCharType="begin"/>
    </w:r>
    <w:r w:rsidR="00782DEC">
      <w:rPr>
        <w:rStyle w:val="PageNumber"/>
      </w:rPr>
      <w:instrText xml:space="preserve">PAGE  </w:instrText>
    </w:r>
    <w:r w:rsidR="00782DEC">
      <w:rPr>
        <w:rStyle w:val="PageNumber"/>
      </w:rPr>
      <w:fldChar w:fldCharType="separate"/>
    </w:r>
    <w:r w:rsidR="00382F60">
      <w:rPr>
        <w:rStyle w:val="PageNumber"/>
        <w:noProof/>
      </w:rPr>
      <w:t>I</w:t>
    </w:r>
    <w:r w:rsidR="00782DEC">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F01B" w14:textId="77777777" w:rsidR="00782DEC" w:rsidRDefault="00782DEC" w:rsidP="005500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C1D5" w14:textId="77777777" w:rsidR="00CA45E6" w:rsidRDefault="00CA45E6">
      <w:r>
        <w:separator/>
      </w:r>
    </w:p>
  </w:footnote>
  <w:footnote w:type="continuationSeparator" w:id="0">
    <w:p w14:paraId="035F3C5D" w14:textId="77777777" w:rsidR="00CA45E6" w:rsidRDefault="00CA45E6">
      <w:r>
        <w:continuationSeparator/>
      </w:r>
    </w:p>
  </w:footnote>
  <w:footnote w:type="continuationNotice" w:id="1">
    <w:p w14:paraId="1F140584" w14:textId="77777777" w:rsidR="00CA45E6" w:rsidRDefault="00CA45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E2AD" w14:textId="4ED556BA" w:rsidR="00782DEC" w:rsidRPr="00157D83" w:rsidRDefault="004E3DC9" w:rsidP="00A37F68">
    <w:pPr>
      <w:pStyle w:val="Header"/>
      <w:jc w:val="right"/>
      <w:rPr>
        <w:sz w:val="24"/>
        <w:szCs w:val="28"/>
      </w:rPr>
    </w:pPr>
    <w:r w:rsidRPr="00157D83">
      <w:rPr>
        <w:noProof/>
        <w:sz w:val="24"/>
        <w:szCs w:val="28"/>
        <w:lang w:eastAsia="de-CH"/>
      </w:rPr>
      <w:drawing>
        <wp:anchor distT="0" distB="0" distL="114300" distR="114300" simplePos="0" relativeHeight="251660289" behindDoc="0" locked="0" layoutInCell="1" allowOverlap="1" wp14:anchorId="1ACD9F75" wp14:editId="5D6AFC6E">
          <wp:simplePos x="0" y="0"/>
          <wp:positionH relativeFrom="column">
            <wp:posOffset>-245912</wp:posOffset>
          </wp:positionH>
          <wp:positionV relativeFrom="paragraph">
            <wp:posOffset>-37164</wp:posOffset>
          </wp:positionV>
          <wp:extent cx="2733477" cy="423512"/>
          <wp:effectExtent l="0" t="0" r="0" b="0"/>
          <wp:wrapNone/>
          <wp:docPr id="209632552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5522" name="Picture 1" descr="A black text on a white backgroun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33477" cy="423512"/>
                  </a:xfrm>
                  <a:prstGeom prst="rect">
                    <a:avLst/>
                  </a:prstGeom>
                </pic:spPr>
              </pic:pic>
            </a:graphicData>
          </a:graphic>
          <wp14:sizeRelH relativeFrom="margin">
            <wp14:pctWidth>0</wp14:pctWidth>
          </wp14:sizeRelH>
          <wp14:sizeRelV relativeFrom="margin">
            <wp14:pctHeight>0</wp14:pctHeight>
          </wp14:sizeRelV>
        </wp:anchor>
      </w:drawing>
    </w:r>
    <w:r w:rsidR="00157D83" w:rsidRPr="00157D83">
      <w:rPr>
        <w:sz w:val="24"/>
        <w:szCs w:val="28"/>
      </w:rPr>
      <w:t>BSc Business Artifical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4A9" w14:textId="77777777" w:rsidR="00782DEC" w:rsidRPr="0057787E" w:rsidRDefault="00782DEC" w:rsidP="0057787E">
    <w:pPr>
      <w:tabs>
        <w:tab w:val="clear" w:pos="851"/>
      </w:tabs>
      <w:autoSpaceDE w:val="0"/>
      <w:autoSpaceDN w:val="0"/>
      <w:adjustRightInd w:val="0"/>
      <w:spacing w:after="0"/>
      <w:rPr>
        <w:rFonts w:cs="Arial"/>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5785" w14:textId="638B2AE9" w:rsidR="00D069FC" w:rsidRPr="00010C3F" w:rsidRDefault="00010C3F" w:rsidP="004E3DC9">
    <w:pPr>
      <w:pStyle w:val="Header"/>
      <w:jc w:val="right"/>
      <w:rPr>
        <w:sz w:val="18"/>
        <w:szCs w:val="18"/>
        <w:lang w:val="en-US"/>
      </w:rPr>
    </w:pPr>
    <w:r w:rsidRPr="00010C3F">
      <w:rPr>
        <w:sz w:val="18"/>
        <w:szCs w:val="18"/>
        <w:lang w:val="en-US"/>
      </w:rPr>
      <w:fldChar w:fldCharType="begin"/>
    </w:r>
    <w:r w:rsidRPr="00010C3F">
      <w:rPr>
        <w:sz w:val="18"/>
        <w:szCs w:val="18"/>
        <w:lang w:val="en-US"/>
      </w:rPr>
      <w:instrText xml:space="preserve"> STYLEREF  "Heading 1"  \* MERGEFORMAT </w:instrText>
    </w:r>
    <w:r w:rsidRPr="00010C3F">
      <w:rPr>
        <w:sz w:val="18"/>
        <w:szCs w:val="18"/>
        <w:lang w:val="en-US"/>
      </w:rPr>
      <w:fldChar w:fldCharType="separate"/>
    </w:r>
    <w:r w:rsidR="00563448">
      <w:rPr>
        <w:noProof/>
        <w:sz w:val="18"/>
        <w:szCs w:val="18"/>
        <w:lang w:val="en-US"/>
      </w:rPr>
      <w:t>Ergebnisse</w:t>
    </w:r>
    <w:r w:rsidRPr="00010C3F">
      <w:rPr>
        <w:sz w:val="18"/>
        <w:szCs w:val="18"/>
        <w:lang w:val="en-US"/>
      </w:rPr>
      <w:fldChar w:fldCharType="end"/>
    </w:r>
    <w:r w:rsidR="004E3DC9" w:rsidRPr="00010C3F">
      <w:rPr>
        <w:noProof/>
        <w:sz w:val="18"/>
        <w:szCs w:val="18"/>
        <w:lang w:eastAsia="de-CH"/>
      </w:rPr>
      <w:drawing>
        <wp:anchor distT="0" distB="0" distL="114300" distR="114300" simplePos="0" relativeHeight="251662337" behindDoc="0" locked="0" layoutInCell="1" allowOverlap="1" wp14:anchorId="4F3CAA75" wp14:editId="5FBC5E6D">
          <wp:simplePos x="0" y="0"/>
          <wp:positionH relativeFrom="margin">
            <wp:posOffset>-77002</wp:posOffset>
          </wp:positionH>
          <wp:positionV relativeFrom="paragraph">
            <wp:posOffset>-9993</wp:posOffset>
          </wp:positionV>
          <wp:extent cx="2425566" cy="375806"/>
          <wp:effectExtent l="0" t="0" r="0" b="5715"/>
          <wp:wrapNone/>
          <wp:docPr id="210250998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5522" name="Picture 1" descr="A black text on a white backgroun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25566" cy="375806"/>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DED8" w14:textId="77777777" w:rsidR="00782DEC" w:rsidRPr="0057787E" w:rsidRDefault="00782DEC" w:rsidP="0057787E">
    <w:pPr>
      <w:tabs>
        <w:tab w:val="clear" w:pos="851"/>
      </w:tabs>
      <w:autoSpaceDE w:val="0"/>
      <w:autoSpaceDN w:val="0"/>
      <w:adjustRightInd w:val="0"/>
      <w:spacing w:after="0"/>
      <w:rPr>
        <w:rFonts w:cs="Arial"/>
        <w:sz w:val="24"/>
      </w:rPr>
    </w:pPr>
    <w:r>
      <w:rPr>
        <w:rFonts w:cs="Arial"/>
        <w:sz w:val="24"/>
      </w:rPr>
      <w:t>Nachname Vorname, Kurztitel, Jahr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BC842E8"/>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994E450"/>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D1727B20"/>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66C1C4"/>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A7702072"/>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542C1C"/>
    <w:multiLevelType w:val="multilevel"/>
    <w:tmpl w:val="CFD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A2715"/>
    <w:multiLevelType w:val="hybridMultilevel"/>
    <w:tmpl w:val="1E9E1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173E38"/>
    <w:multiLevelType w:val="multilevel"/>
    <w:tmpl w:val="4C5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F4A87"/>
    <w:multiLevelType w:val="multilevel"/>
    <w:tmpl w:val="B41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F14BD"/>
    <w:multiLevelType w:val="multilevel"/>
    <w:tmpl w:val="9F8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C5D4C"/>
    <w:multiLevelType w:val="multilevel"/>
    <w:tmpl w:val="F84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E01A47"/>
    <w:multiLevelType w:val="multilevel"/>
    <w:tmpl w:val="B41E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263"/>
    <w:multiLevelType w:val="multilevel"/>
    <w:tmpl w:val="42F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10607"/>
    <w:multiLevelType w:val="multilevel"/>
    <w:tmpl w:val="BB1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424CA"/>
    <w:multiLevelType w:val="multilevel"/>
    <w:tmpl w:val="2B3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BB611F"/>
    <w:multiLevelType w:val="hybridMultilevel"/>
    <w:tmpl w:val="68C26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DF442C"/>
    <w:multiLevelType w:val="multilevel"/>
    <w:tmpl w:val="210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F081D"/>
    <w:multiLevelType w:val="multilevel"/>
    <w:tmpl w:val="F28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9522D"/>
    <w:multiLevelType w:val="multilevel"/>
    <w:tmpl w:val="AC9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010F9E"/>
    <w:multiLevelType w:val="multilevel"/>
    <w:tmpl w:val="9AA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D74F5"/>
    <w:multiLevelType w:val="multilevel"/>
    <w:tmpl w:val="69043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7F64D2"/>
    <w:multiLevelType w:val="multilevel"/>
    <w:tmpl w:val="160C3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C85A42"/>
    <w:multiLevelType w:val="multilevel"/>
    <w:tmpl w:val="D5B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A2BC5"/>
    <w:multiLevelType w:val="multilevel"/>
    <w:tmpl w:val="C67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16B76"/>
    <w:multiLevelType w:val="multilevel"/>
    <w:tmpl w:val="C096C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C0158E"/>
    <w:multiLevelType w:val="hybridMultilevel"/>
    <w:tmpl w:val="35B84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E46113"/>
    <w:multiLevelType w:val="multilevel"/>
    <w:tmpl w:val="AEC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A61B6"/>
    <w:multiLevelType w:val="multilevel"/>
    <w:tmpl w:val="A3C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644D0E"/>
    <w:multiLevelType w:val="multilevel"/>
    <w:tmpl w:val="95685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C86F9A"/>
    <w:multiLevelType w:val="multilevel"/>
    <w:tmpl w:val="4B0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626BF"/>
    <w:multiLevelType w:val="multilevel"/>
    <w:tmpl w:val="3C0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43990"/>
    <w:multiLevelType w:val="multilevel"/>
    <w:tmpl w:val="0C3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C0FB6"/>
    <w:multiLevelType w:val="multilevel"/>
    <w:tmpl w:val="BB369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F90C7C"/>
    <w:multiLevelType w:val="multilevel"/>
    <w:tmpl w:val="42A2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4824A1"/>
    <w:multiLevelType w:val="multilevel"/>
    <w:tmpl w:val="F42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32BEC"/>
    <w:multiLevelType w:val="multilevel"/>
    <w:tmpl w:val="5A5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792D7F"/>
    <w:multiLevelType w:val="multilevel"/>
    <w:tmpl w:val="963284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i/>
      </w:rPr>
    </w:lvl>
    <w:lvl w:ilvl="3">
      <w:start w:val="1"/>
      <w:numFmt w:val="decimal"/>
      <w:pStyle w:val="Heading4"/>
      <w:lvlText w:val="%1.%2.%3.%4"/>
      <w:lvlJc w:val="left"/>
      <w:pPr>
        <w:tabs>
          <w:tab w:val="num" w:pos="864"/>
        </w:tabs>
        <w:ind w:left="864" w:hanging="864"/>
      </w:pPr>
      <w:rPr>
        <w:rFonts w:hint="default"/>
        <w:i/>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550E3D44"/>
    <w:multiLevelType w:val="multilevel"/>
    <w:tmpl w:val="235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B76260"/>
    <w:multiLevelType w:val="hybridMultilevel"/>
    <w:tmpl w:val="75C47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5D41B7"/>
    <w:multiLevelType w:val="multilevel"/>
    <w:tmpl w:val="B77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13A8B"/>
    <w:multiLevelType w:val="hybridMultilevel"/>
    <w:tmpl w:val="6E7C1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98E7303"/>
    <w:multiLevelType w:val="multilevel"/>
    <w:tmpl w:val="27D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107FB"/>
    <w:multiLevelType w:val="multilevel"/>
    <w:tmpl w:val="CBD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A4F4C"/>
    <w:multiLevelType w:val="multilevel"/>
    <w:tmpl w:val="B22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D40B0"/>
    <w:multiLevelType w:val="multilevel"/>
    <w:tmpl w:val="C34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A1382"/>
    <w:multiLevelType w:val="hybridMultilevel"/>
    <w:tmpl w:val="11182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AA642EB"/>
    <w:multiLevelType w:val="multilevel"/>
    <w:tmpl w:val="0A6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931AE"/>
    <w:multiLevelType w:val="multilevel"/>
    <w:tmpl w:val="5B1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FC56C7"/>
    <w:multiLevelType w:val="multilevel"/>
    <w:tmpl w:val="CD7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4E637C"/>
    <w:multiLevelType w:val="multilevel"/>
    <w:tmpl w:val="ABF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FF688E"/>
    <w:multiLevelType w:val="multilevel"/>
    <w:tmpl w:val="A10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5A4B61"/>
    <w:multiLevelType w:val="hybridMultilevel"/>
    <w:tmpl w:val="19D0B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C421FF"/>
    <w:multiLevelType w:val="multilevel"/>
    <w:tmpl w:val="C70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786D0F"/>
    <w:multiLevelType w:val="multilevel"/>
    <w:tmpl w:val="360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6077537">
    <w:abstractNumId w:val="4"/>
  </w:num>
  <w:num w:numId="2" w16cid:durableId="1050224430">
    <w:abstractNumId w:val="3"/>
  </w:num>
  <w:num w:numId="3" w16cid:durableId="388042730">
    <w:abstractNumId w:val="2"/>
  </w:num>
  <w:num w:numId="4" w16cid:durableId="914389763">
    <w:abstractNumId w:val="1"/>
  </w:num>
  <w:num w:numId="5" w16cid:durableId="428744679">
    <w:abstractNumId w:val="0"/>
  </w:num>
  <w:num w:numId="6" w16cid:durableId="317660136">
    <w:abstractNumId w:val="36"/>
  </w:num>
  <w:num w:numId="7" w16cid:durableId="1739748167">
    <w:abstractNumId w:val="25"/>
  </w:num>
  <w:num w:numId="8" w16cid:durableId="1703169855">
    <w:abstractNumId w:val="45"/>
  </w:num>
  <w:num w:numId="9" w16cid:durableId="931399738">
    <w:abstractNumId w:val="40"/>
  </w:num>
  <w:num w:numId="10" w16cid:durableId="2091342674">
    <w:abstractNumId w:val="15"/>
  </w:num>
  <w:num w:numId="11" w16cid:durableId="595749948">
    <w:abstractNumId w:val="6"/>
  </w:num>
  <w:num w:numId="12" w16cid:durableId="2129427770">
    <w:abstractNumId w:val="51"/>
  </w:num>
  <w:num w:numId="13" w16cid:durableId="114523602">
    <w:abstractNumId w:val="11"/>
  </w:num>
  <w:num w:numId="14" w16cid:durableId="1119181619">
    <w:abstractNumId w:val="34"/>
  </w:num>
  <w:num w:numId="15" w16cid:durableId="892471022">
    <w:abstractNumId w:val="48"/>
  </w:num>
  <w:num w:numId="16" w16cid:durableId="11490971">
    <w:abstractNumId w:val="17"/>
  </w:num>
  <w:num w:numId="17" w16cid:durableId="1393574975">
    <w:abstractNumId w:val="41"/>
  </w:num>
  <w:num w:numId="18" w16cid:durableId="724259095">
    <w:abstractNumId w:val="39"/>
  </w:num>
  <w:num w:numId="19" w16cid:durableId="1735659676">
    <w:abstractNumId w:val="23"/>
  </w:num>
  <w:num w:numId="20" w16cid:durableId="589122925">
    <w:abstractNumId w:val="42"/>
  </w:num>
  <w:num w:numId="21" w16cid:durableId="1285967937">
    <w:abstractNumId w:val="5"/>
  </w:num>
  <w:num w:numId="22" w16cid:durableId="732699165">
    <w:abstractNumId w:val="7"/>
  </w:num>
  <w:num w:numId="23" w16cid:durableId="1812091878">
    <w:abstractNumId w:val="29"/>
  </w:num>
  <w:num w:numId="24" w16cid:durableId="1024359309">
    <w:abstractNumId w:val="50"/>
  </w:num>
  <w:num w:numId="25" w16cid:durableId="1434401819">
    <w:abstractNumId w:val="18"/>
  </w:num>
  <w:num w:numId="26" w16cid:durableId="367029142">
    <w:abstractNumId w:val="14"/>
  </w:num>
  <w:num w:numId="27" w16cid:durableId="439573510">
    <w:abstractNumId w:val="24"/>
  </w:num>
  <w:num w:numId="28" w16cid:durableId="1785348470">
    <w:abstractNumId w:val="21"/>
  </w:num>
  <w:num w:numId="29" w16cid:durableId="602079999">
    <w:abstractNumId w:val="20"/>
  </w:num>
  <w:num w:numId="30" w16cid:durableId="1657027821">
    <w:abstractNumId w:val="27"/>
  </w:num>
  <w:num w:numId="31" w16cid:durableId="436754886">
    <w:abstractNumId w:val="8"/>
  </w:num>
  <w:num w:numId="32" w16cid:durableId="78411066">
    <w:abstractNumId w:val="35"/>
  </w:num>
  <w:num w:numId="33" w16cid:durableId="1511673784">
    <w:abstractNumId w:val="53"/>
  </w:num>
  <w:num w:numId="34" w16cid:durableId="582421673">
    <w:abstractNumId w:val="52"/>
  </w:num>
  <w:num w:numId="35" w16cid:durableId="1406995453">
    <w:abstractNumId w:val="37"/>
  </w:num>
  <w:num w:numId="36" w16cid:durableId="1537347850">
    <w:abstractNumId w:val="28"/>
  </w:num>
  <w:num w:numId="37" w16cid:durableId="1192108517">
    <w:abstractNumId w:val="47"/>
  </w:num>
  <w:num w:numId="38" w16cid:durableId="1875120034">
    <w:abstractNumId w:val="10"/>
  </w:num>
  <w:num w:numId="39" w16cid:durableId="569118254">
    <w:abstractNumId w:val="49"/>
  </w:num>
  <w:num w:numId="40" w16cid:durableId="1113861281">
    <w:abstractNumId w:val="33"/>
  </w:num>
  <w:num w:numId="41" w16cid:durableId="1047989892">
    <w:abstractNumId w:val="19"/>
  </w:num>
  <w:num w:numId="42" w16cid:durableId="808479232">
    <w:abstractNumId w:val="12"/>
  </w:num>
  <w:num w:numId="43" w16cid:durableId="667951531">
    <w:abstractNumId w:val="44"/>
  </w:num>
  <w:num w:numId="44" w16cid:durableId="194467606">
    <w:abstractNumId w:val="31"/>
  </w:num>
  <w:num w:numId="45" w16cid:durableId="1132744866">
    <w:abstractNumId w:val="30"/>
  </w:num>
  <w:num w:numId="46" w16cid:durableId="1490053951">
    <w:abstractNumId w:val="9"/>
  </w:num>
  <w:num w:numId="47" w16cid:durableId="1346051928">
    <w:abstractNumId w:val="22"/>
  </w:num>
  <w:num w:numId="48" w16cid:durableId="390156827">
    <w:abstractNumId w:val="26"/>
  </w:num>
  <w:num w:numId="49" w16cid:durableId="1428309615">
    <w:abstractNumId w:val="16"/>
  </w:num>
  <w:num w:numId="50" w16cid:durableId="1399862575">
    <w:abstractNumId w:val="43"/>
  </w:num>
  <w:num w:numId="51" w16cid:durableId="1306930408">
    <w:abstractNumId w:val="13"/>
  </w:num>
  <w:num w:numId="52" w16cid:durableId="939728128">
    <w:abstractNumId w:val="46"/>
  </w:num>
  <w:num w:numId="53" w16cid:durableId="1440368000">
    <w:abstractNumId w:val="32"/>
  </w:num>
  <w:num w:numId="54" w16cid:durableId="339242750">
    <w:abstractNumId w:val="38"/>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Nathan (s)">
    <w15:presenceInfo w15:providerId="AD" w15:userId="S::jeremy.nathan@students.fhnw.ch::9160f66b-549d-4a52-b755-0d876ae92c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142"/>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E2MjAHQjMzEyUdpeDU4uLM/DyQAsNaAP+A/4UsAAAA"/>
  </w:docVars>
  <w:rsids>
    <w:rsidRoot w:val="00E36317"/>
    <w:rsid w:val="00001588"/>
    <w:rsid w:val="00001B75"/>
    <w:rsid w:val="000032DA"/>
    <w:rsid w:val="000061F3"/>
    <w:rsid w:val="000070A5"/>
    <w:rsid w:val="00007E35"/>
    <w:rsid w:val="00010C3F"/>
    <w:rsid w:val="00014317"/>
    <w:rsid w:val="00014DE8"/>
    <w:rsid w:val="00017480"/>
    <w:rsid w:val="00017665"/>
    <w:rsid w:val="000177A4"/>
    <w:rsid w:val="00017E2E"/>
    <w:rsid w:val="00017EBA"/>
    <w:rsid w:val="000206EE"/>
    <w:rsid w:val="000232A9"/>
    <w:rsid w:val="00023853"/>
    <w:rsid w:val="00025823"/>
    <w:rsid w:val="00027179"/>
    <w:rsid w:val="00031D8F"/>
    <w:rsid w:val="00037158"/>
    <w:rsid w:val="00041DFD"/>
    <w:rsid w:val="00043B31"/>
    <w:rsid w:val="00044EC3"/>
    <w:rsid w:val="00047897"/>
    <w:rsid w:val="00051A0A"/>
    <w:rsid w:val="0005516E"/>
    <w:rsid w:val="00057312"/>
    <w:rsid w:val="00057983"/>
    <w:rsid w:val="00060F56"/>
    <w:rsid w:val="00061F49"/>
    <w:rsid w:val="00063396"/>
    <w:rsid w:val="00065B41"/>
    <w:rsid w:val="0006771A"/>
    <w:rsid w:val="000735A4"/>
    <w:rsid w:val="00074FE3"/>
    <w:rsid w:val="0008135A"/>
    <w:rsid w:val="00081387"/>
    <w:rsid w:val="00081E41"/>
    <w:rsid w:val="0008218E"/>
    <w:rsid w:val="0008241D"/>
    <w:rsid w:val="00083F31"/>
    <w:rsid w:val="00086FB6"/>
    <w:rsid w:val="000873FF"/>
    <w:rsid w:val="000877DD"/>
    <w:rsid w:val="00087F07"/>
    <w:rsid w:val="00091835"/>
    <w:rsid w:val="000955E9"/>
    <w:rsid w:val="0009682E"/>
    <w:rsid w:val="000A0C7F"/>
    <w:rsid w:val="000A4DCA"/>
    <w:rsid w:val="000A6DE5"/>
    <w:rsid w:val="000A7E77"/>
    <w:rsid w:val="000B274B"/>
    <w:rsid w:val="000B2F80"/>
    <w:rsid w:val="000B46AE"/>
    <w:rsid w:val="000B50FF"/>
    <w:rsid w:val="000B5643"/>
    <w:rsid w:val="000B5E04"/>
    <w:rsid w:val="000C1BCF"/>
    <w:rsid w:val="000D31F1"/>
    <w:rsid w:val="000D4EC4"/>
    <w:rsid w:val="000D776A"/>
    <w:rsid w:val="000E022E"/>
    <w:rsid w:val="000E1404"/>
    <w:rsid w:val="000E3E33"/>
    <w:rsid w:val="000E619C"/>
    <w:rsid w:val="000E6942"/>
    <w:rsid w:val="000F19AE"/>
    <w:rsid w:val="000F2F49"/>
    <w:rsid w:val="000F4A35"/>
    <w:rsid w:val="000F5B6C"/>
    <w:rsid w:val="001006EA"/>
    <w:rsid w:val="00101074"/>
    <w:rsid w:val="00101E7D"/>
    <w:rsid w:val="00104750"/>
    <w:rsid w:val="00104CD9"/>
    <w:rsid w:val="00105677"/>
    <w:rsid w:val="001058E8"/>
    <w:rsid w:val="00107E2C"/>
    <w:rsid w:val="00110020"/>
    <w:rsid w:val="00110DC7"/>
    <w:rsid w:val="00111525"/>
    <w:rsid w:val="001129F0"/>
    <w:rsid w:val="00114BAA"/>
    <w:rsid w:val="001169E1"/>
    <w:rsid w:val="00120592"/>
    <w:rsid w:val="00120B4B"/>
    <w:rsid w:val="00125E6D"/>
    <w:rsid w:val="00125E81"/>
    <w:rsid w:val="00130DE9"/>
    <w:rsid w:val="00131562"/>
    <w:rsid w:val="00134B84"/>
    <w:rsid w:val="001350FD"/>
    <w:rsid w:val="00135F92"/>
    <w:rsid w:val="00137964"/>
    <w:rsid w:val="00146341"/>
    <w:rsid w:val="00152E1B"/>
    <w:rsid w:val="00155696"/>
    <w:rsid w:val="001556E4"/>
    <w:rsid w:val="00155F29"/>
    <w:rsid w:val="001576E7"/>
    <w:rsid w:val="00157D83"/>
    <w:rsid w:val="00160D05"/>
    <w:rsid w:val="001614CF"/>
    <w:rsid w:val="00166107"/>
    <w:rsid w:val="00166C3F"/>
    <w:rsid w:val="00167382"/>
    <w:rsid w:val="00167EF5"/>
    <w:rsid w:val="00170B09"/>
    <w:rsid w:val="00177665"/>
    <w:rsid w:val="00180D19"/>
    <w:rsid w:val="001866C1"/>
    <w:rsid w:val="00186B77"/>
    <w:rsid w:val="00187B47"/>
    <w:rsid w:val="00187BBC"/>
    <w:rsid w:val="0019743F"/>
    <w:rsid w:val="001A7E0F"/>
    <w:rsid w:val="001B0D29"/>
    <w:rsid w:val="001B1916"/>
    <w:rsid w:val="001B2908"/>
    <w:rsid w:val="001B4B59"/>
    <w:rsid w:val="001B60C6"/>
    <w:rsid w:val="001C03B0"/>
    <w:rsid w:val="001C09CB"/>
    <w:rsid w:val="001C188E"/>
    <w:rsid w:val="001C1EEE"/>
    <w:rsid w:val="001C3ABA"/>
    <w:rsid w:val="001C4185"/>
    <w:rsid w:val="001C6FE2"/>
    <w:rsid w:val="001D0DAE"/>
    <w:rsid w:val="001D1AA2"/>
    <w:rsid w:val="001D1C31"/>
    <w:rsid w:val="001D34AD"/>
    <w:rsid w:val="001D708A"/>
    <w:rsid w:val="001E012F"/>
    <w:rsid w:val="001E4AA6"/>
    <w:rsid w:val="001E4C0A"/>
    <w:rsid w:val="001F012B"/>
    <w:rsid w:val="001F2777"/>
    <w:rsid w:val="001F284A"/>
    <w:rsid w:val="001F2CB1"/>
    <w:rsid w:val="001F3E5F"/>
    <w:rsid w:val="001F692E"/>
    <w:rsid w:val="0020477A"/>
    <w:rsid w:val="002054F6"/>
    <w:rsid w:val="00205F74"/>
    <w:rsid w:val="00206013"/>
    <w:rsid w:val="002107DD"/>
    <w:rsid w:val="0021129F"/>
    <w:rsid w:val="00211BF9"/>
    <w:rsid w:val="00213850"/>
    <w:rsid w:val="00215E2D"/>
    <w:rsid w:val="0021653C"/>
    <w:rsid w:val="00217266"/>
    <w:rsid w:val="002213E4"/>
    <w:rsid w:val="00221DCB"/>
    <w:rsid w:val="002222C9"/>
    <w:rsid w:val="00222EC1"/>
    <w:rsid w:val="00223E22"/>
    <w:rsid w:val="00224202"/>
    <w:rsid w:val="002265D1"/>
    <w:rsid w:val="002308CD"/>
    <w:rsid w:val="00232806"/>
    <w:rsid w:val="00234E36"/>
    <w:rsid w:val="0023682D"/>
    <w:rsid w:val="00237ADF"/>
    <w:rsid w:val="00240CED"/>
    <w:rsid w:val="002445F5"/>
    <w:rsid w:val="00245312"/>
    <w:rsid w:val="00246B32"/>
    <w:rsid w:val="00247778"/>
    <w:rsid w:val="00253758"/>
    <w:rsid w:val="00254914"/>
    <w:rsid w:val="002552E7"/>
    <w:rsid w:val="0025595D"/>
    <w:rsid w:val="0026038D"/>
    <w:rsid w:val="00261865"/>
    <w:rsid w:val="00262F32"/>
    <w:rsid w:val="00265DCE"/>
    <w:rsid w:val="0026752B"/>
    <w:rsid w:val="00271CD9"/>
    <w:rsid w:val="002743B7"/>
    <w:rsid w:val="002751B4"/>
    <w:rsid w:val="00276CA8"/>
    <w:rsid w:val="00281EA0"/>
    <w:rsid w:val="002828CF"/>
    <w:rsid w:val="00287040"/>
    <w:rsid w:val="00293FF7"/>
    <w:rsid w:val="00295253"/>
    <w:rsid w:val="00295EB5"/>
    <w:rsid w:val="0029655D"/>
    <w:rsid w:val="002A40BA"/>
    <w:rsid w:val="002B25C4"/>
    <w:rsid w:val="002B55C2"/>
    <w:rsid w:val="002B6724"/>
    <w:rsid w:val="002B747B"/>
    <w:rsid w:val="002C2116"/>
    <w:rsid w:val="002C4DC2"/>
    <w:rsid w:val="002C56F8"/>
    <w:rsid w:val="002C5E8D"/>
    <w:rsid w:val="002D0915"/>
    <w:rsid w:val="002D329B"/>
    <w:rsid w:val="002D64A9"/>
    <w:rsid w:val="002D7071"/>
    <w:rsid w:val="002D7AA9"/>
    <w:rsid w:val="002E1385"/>
    <w:rsid w:val="002E2732"/>
    <w:rsid w:val="002E5A34"/>
    <w:rsid w:val="002E7C06"/>
    <w:rsid w:val="002F00B9"/>
    <w:rsid w:val="002F0631"/>
    <w:rsid w:val="002F19A3"/>
    <w:rsid w:val="002F2C04"/>
    <w:rsid w:val="002F5140"/>
    <w:rsid w:val="002F558A"/>
    <w:rsid w:val="00300461"/>
    <w:rsid w:val="00301325"/>
    <w:rsid w:val="00301B02"/>
    <w:rsid w:val="00302553"/>
    <w:rsid w:val="0030475E"/>
    <w:rsid w:val="00304A29"/>
    <w:rsid w:val="00310047"/>
    <w:rsid w:val="00314F56"/>
    <w:rsid w:val="003152FB"/>
    <w:rsid w:val="00315824"/>
    <w:rsid w:val="00320486"/>
    <w:rsid w:val="00322B93"/>
    <w:rsid w:val="003237E0"/>
    <w:rsid w:val="00324094"/>
    <w:rsid w:val="0032458A"/>
    <w:rsid w:val="00324749"/>
    <w:rsid w:val="00325FF1"/>
    <w:rsid w:val="0033450F"/>
    <w:rsid w:val="003352B9"/>
    <w:rsid w:val="00336FFF"/>
    <w:rsid w:val="00345D16"/>
    <w:rsid w:val="0035031D"/>
    <w:rsid w:val="00350914"/>
    <w:rsid w:val="00350CDF"/>
    <w:rsid w:val="0035174C"/>
    <w:rsid w:val="0035232B"/>
    <w:rsid w:val="0036092E"/>
    <w:rsid w:val="00363515"/>
    <w:rsid w:val="003671CC"/>
    <w:rsid w:val="003736C1"/>
    <w:rsid w:val="003768E2"/>
    <w:rsid w:val="00377668"/>
    <w:rsid w:val="00382F60"/>
    <w:rsid w:val="00383CBA"/>
    <w:rsid w:val="00384F7F"/>
    <w:rsid w:val="003853EE"/>
    <w:rsid w:val="00385FBB"/>
    <w:rsid w:val="00393657"/>
    <w:rsid w:val="00394122"/>
    <w:rsid w:val="003A1DA4"/>
    <w:rsid w:val="003A4658"/>
    <w:rsid w:val="003A4DAC"/>
    <w:rsid w:val="003A6642"/>
    <w:rsid w:val="003A6E46"/>
    <w:rsid w:val="003A7093"/>
    <w:rsid w:val="003B046B"/>
    <w:rsid w:val="003B1E10"/>
    <w:rsid w:val="003B62BC"/>
    <w:rsid w:val="003B6A9F"/>
    <w:rsid w:val="003C0A64"/>
    <w:rsid w:val="003C14B3"/>
    <w:rsid w:val="003C18B4"/>
    <w:rsid w:val="003C7747"/>
    <w:rsid w:val="003D10E1"/>
    <w:rsid w:val="003D370B"/>
    <w:rsid w:val="003D4952"/>
    <w:rsid w:val="003D5337"/>
    <w:rsid w:val="003D5FAA"/>
    <w:rsid w:val="003D6050"/>
    <w:rsid w:val="003E095B"/>
    <w:rsid w:val="003E0B82"/>
    <w:rsid w:val="003E1585"/>
    <w:rsid w:val="003E1863"/>
    <w:rsid w:val="003E28F3"/>
    <w:rsid w:val="003E304C"/>
    <w:rsid w:val="003E48B4"/>
    <w:rsid w:val="003E6EA4"/>
    <w:rsid w:val="003F0CB9"/>
    <w:rsid w:val="003F13ED"/>
    <w:rsid w:val="003F3DA3"/>
    <w:rsid w:val="003F4C24"/>
    <w:rsid w:val="003F4F5E"/>
    <w:rsid w:val="003F5CD3"/>
    <w:rsid w:val="004020AC"/>
    <w:rsid w:val="0040398B"/>
    <w:rsid w:val="00406961"/>
    <w:rsid w:val="004070E3"/>
    <w:rsid w:val="0041032C"/>
    <w:rsid w:val="004110FF"/>
    <w:rsid w:val="00411808"/>
    <w:rsid w:val="00411A01"/>
    <w:rsid w:val="00413A36"/>
    <w:rsid w:val="004159CF"/>
    <w:rsid w:val="00417208"/>
    <w:rsid w:val="00417554"/>
    <w:rsid w:val="00420121"/>
    <w:rsid w:val="00421F8A"/>
    <w:rsid w:val="0042263F"/>
    <w:rsid w:val="0042486D"/>
    <w:rsid w:val="00424DFC"/>
    <w:rsid w:val="004253C5"/>
    <w:rsid w:val="00430293"/>
    <w:rsid w:val="00430FF3"/>
    <w:rsid w:val="004314FB"/>
    <w:rsid w:val="00431933"/>
    <w:rsid w:val="0043768F"/>
    <w:rsid w:val="0044052C"/>
    <w:rsid w:val="004435FC"/>
    <w:rsid w:val="00452BED"/>
    <w:rsid w:val="00452C06"/>
    <w:rsid w:val="00455736"/>
    <w:rsid w:val="00455983"/>
    <w:rsid w:val="004569CC"/>
    <w:rsid w:val="00461E77"/>
    <w:rsid w:val="00463AF1"/>
    <w:rsid w:val="00465482"/>
    <w:rsid w:val="00465CAA"/>
    <w:rsid w:val="00471892"/>
    <w:rsid w:val="004720D5"/>
    <w:rsid w:val="0047384D"/>
    <w:rsid w:val="00475510"/>
    <w:rsid w:val="00476810"/>
    <w:rsid w:val="00476CBD"/>
    <w:rsid w:val="00476E86"/>
    <w:rsid w:val="00481D80"/>
    <w:rsid w:val="0048217F"/>
    <w:rsid w:val="0048302B"/>
    <w:rsid w:val="0049127E"/>
    <w:rsid w:val="00492485"/>
    <w:rsid w:val="00492A00"/>
    <w:rsid w:val="00493F0E"/>
    <w:rsid w:val="004A1BD3"/>
    <w:rsid w:val="004A2612"/>
    <w:rsid w:val="004A4561"/>
    <w:rsid w:val="004A4FCB"/>
    <w:rsid w:val="004A5C30"/>
    <w:rsid w:val="004A751A"/>
    <w:rsid w:val="004B0626"/>
    <w:rsid w:val="004B2A49"/>
    <w:rsid w:val="004B2EF4"/>
    <w:rsid w:val="004B5827"/>
    <w:rsid w:val="004B5E46"/>
    <w:rsid w:val="004B78F2"/>
    <w:rsid w:val="004C2836"/>
    <w:rsid w:val="004C2B38"/>
    <w:rsid w:val="004C2E8F"/>
    <w:rsid w:val="004C3879"/>
    <w:rsid w:val="004C4752"/>
    <w:rsid w:val="004C566F"/>
    <w:rsid w:val="004C6662"/>
    <w:rsid w:val="004D030C"/>
    <w:rsid w:val="004D2402"/>
    <w:rsid w:val="004D4E16"/>
    <w:rsid w:val="004D4EC5"/>
    <w:rsid w:val="004E00F6"/>
    <w:rsid w:val="004E1165"/>
    <w:rsid w:val="004E3DC9"/>
    <w:rsid w:val="004E5B9D"/>
    <w:rsid w:val="004F14C9"/>
    <w:rsid w:val="004F1CB4"/>
    <w:rsid w:val="004F5340"/>
    <w:rsid w:val="004F6310"/>
    <w:rsid w:val="00501271"/>
    <w:rsid w:val="00503E4F"/>
    <w:rsid w:val="00504C73"/>
    <w:rsid w:val="00505DEF"/>
    <w:rsid w:val="00506D07"/>
    <w:rsid w:val="00507598"/>
    <w:rsid w:val="005166A5"/>
    <w:rsid w:val="00517B9B"/>
    <w:rsid w:val="00517F4A"/>
    <w:rsid w:val="00522501"/>
    <w:rsid w:val="0052598C"/>
    <w:rsid w:val="00525D0A"/>
    <w:rsid w:val="005270AF"/>
    <w:rsid w:val="00527376"/>
    <w:rsid w:val="00527457"/>
    <w:rsid w:val="00531A54"/>
    <w:rsid w:val="00532C12"/>
    <w:rsid w:val="00534E22"/>
    <w:rsid w:val="00535093"/>
    <w:rsid w:val="00545690"/>
    <w:rsid w:val="00545AA7"/>
    <w:rsid w:val="0054741B"/>
    <w:rsid w:val="005500E7"/>
    <w:rsid w:val="00550FDB"/>
    <w:rsid w:val="00552DF5"/>
    <w:rsid w:val="00552F46"/>
    <w:rsid w:val="00553145"/>
    <w:rsid w:val="005532D6"/>
    <w:rsid w:val="0055391A"/>
    <w:rsid w:val="005552EB"/>
    <w:rsid w:val="0055618A"/>
    <w:rsid w:val="00563448"/>
    <w:rsid w:val="005642DF"/>
    <w:rsid w:val="00565428"/>
    <w:rsid w:val="0056659C"/>
    <w:rsid w:val="00570531"/>
    <w:rsid w:val="005706AA"/>
    <w:rsid w:val="00572300"/>
    <w:rsid w:val="0057279A"/>
    <w:rsid w:val="00572804"/>
    <w:rsid w:val="00572931"/>
    <w:rsid w:val="00572C2E"/>
    <w:rsid w:val="005761B7"/>
    <w:rsid w:val="0057787E"/>
    <w:rsid w:val="00585558"/>
    <w:rsid w:val="005873B0"/>
    <w:rsid w:val="00587599"/>
    <w:rsid w:val="00592A0B"/>
    <w:rsid w:val="00594BC3"/>
    <w:rsid w:val="00595CC4"/>
    <w:rsid w:val="00595E4E"/>
    <w:rsid w:val="00596421"/>
    <w:rsid w:val="005A1848"/>
    <w:rsid w:val="005A22F3"/>
    <w:rsid w:val="005A2D6F"/>
    <w:rsid w:val="005A3913"/>
    <w:rsid w:val="005A3DA7"/>
    <w:rsid w:val="005A47C6"/>
    <w:rsid w:val="005A57F4"/>
    <w:rsid w:val="005A6B1A"/>
    <w:rsid w:val="005A75FD"/>
    <w:rsid w:val="005A7934"/>
    <w:rsid w:val="005B3417"/>
    <w:rsid w:val="005B3887"/>
    <w:rsid w:val="005B49BC"/>
    <w:rsid w:val="005B5746"/>
    <w:rsid w:val="005C0B2B"/>
    <w:rsid w:val="005C5314"/>
    <w:rsid w:val="005C63E2"/>
    <w:rsid w:val="005D49C6"/>
    <w:rsid w:val="005D6302"/>
    <w:rsid w:val="005D63B0"/>
    <w:rsid w:val="005D789B"/>
    <w:rsid w:val="005D7BD9"/>
    <w:rsid w:val="005E2972"/>
    <w:rsid w:val="005E4EDD"/>
    <w:rsid w:val="005E66FB"/>
    <w:rsid w:val="005F0BE7"/>
    <w:rsid w:val="005F37EB"/>
    <w:rsid w:val="005F64B6"/>
    <w:rsid w:val="0060106B"/>
    <w:rsid w:val="006060C0"/>
    <w:rsid w:val="0061030F"/>
    <w:rsid w:val="0061062B"/>
    <w:rsid w:val="0061513A"/>
    <w:rsid w:val="00615A99"/>
    <w:rsid w:val="00617B95"/>
    <w:rsid w:val="00620121"/>
    <w:rsid w:val="006216D1"/>
    <w:rsid w:val="006326B1"/>
    <w:rsid w:val="00633AB2"/>
    <w:rsid w:val="00633AC9"/>
    <w:rsid w:val="006369B4"/>
    <w:rsid w:val="00637567"/>
    <w:rsid w:val="006409F0"/>
    <w:rsid w:val="00641BBA"/>
    <w:rsid w:val="00642F96"/>
    <w:rsid w:val="00644810"/>
    <w:rsid w:val="00647071"/>
    <w:rsid w:val="006511F3"/>
    <w:rsid w:val="00652495"/>
    <w:rsid w:val="006551B4"/>
    <w:rsid w:val="00655972"/>
    <w:rsid w:val="00656065"/>
    <w:rsid w:val="00662358"/>
    <w:rsid w:val="0066311E"/>
    <w:rsid w:val="00667E37"/>
    <w:rsid w:val="00667E61"/>
    <w:rsid w:val="006709AF"/>
    <w:rsid w:val="00670FD4"/>
    <w:rsid w:val="006723D2"/>
    <w:rsid w:val="006742AC"/>
    <w:rsid w:val="006749AA"/>
    <w:rsid w:val="006764EA"/>
    <w:rsid w:val="006778D6"/>
    <w:rsid w:val="0068129C"/>
    <w:rsid w:val="00681479"/>
    <w:rsid w:val="00681689"/>
    <w:rsid w:val="00681A3F"/>
    <w:rsid w:val="006826EA"/>
    <w:rsid w:val="006828BF"/>
    <w:rsid w:val="00686262"/>
    <w:rsid w:val="00690007"/>
    <w:rsid w:val="0069149D"/>
    <w:rsid w:val="00691FD1"/>
    <w:rsid w:val="00692943"/>
    <w:rsid w:val="00693586"/>
    <w:rsid w:val="00696A18"/>
    <w:rsid w:val="00697701"/>
    <w:rsid w:val="006A14F5"/>
    <w:rsid w:val="006A2F1C"/>
    <w:rsid w:val="006A5AC1"/>
    <w:rsid w:val="006A5E65"/>
    <w:rsid w:val="006A6EE5"/>
    <w:rsid w:val="006B2984"/>
    <w:rsid w:val="006B32C9"/>
    <w:rsid w:val="006B53D5"/>
    <w:rsid w:val="006B6B78"/>
    <w:rsid w:val="006C049E"/>
    <w:rsid w:val="006C2E10"/>
    <w:rsid w:val="006C4181"/>
    <w:rsid w:val="006C4B1B"/>
    <w:rsid w:val="006C5338"/>
    <w:rsid w:val="006C68FD"/>
    <w:rsid w:val="006D244D"/>
    <w:rsid w:val="006D2FBF"/>
    <w:rsid w:val="006D5637"/>
    <w:rsid w:val="006D5E08"/>
    <w:rsid w:val="006D7EFF"/>
    <w:rsid w:val="006E14AB"/>
    <w:rsid w:val="006E22C6"/>
    <w:rsid w:val="006E3E29"/>
    <w:rsid w:val="006E682B"/>
    <w:rsid w:val="006F0455"/>
    <w:rsid w:val="006F3CD2"/>
    <w:rsid w:val="006F43F7"/>
    <w:rsid w:val="006F630B"/>
    <w:rsid w:val="0070091B"/>
    <w:rsid w:val="007010C6"/>
    <w:rsid w:val="00703E10"/>
    <w:rsid w:val="00704001"/>
    <w:rsid w:val="007062B3"/>
    <w:rsid w:val="00707E6F"/>
    <w:rsid w:val="00711F55"/>
    <w:rsid w:val="00715BCD"/>
    <w:rsid w:val="00715C55"/>
    <w:rsid w:val="00717079"/>
    <w:rsid w:val="007212CD"/>
    <w:rsid w:val="00722AC6"/>
    <w:rsid w:val="00722F34"/>
    <w:rsid w:val="00723355"/>
    <w:rsid w:val="00723BB2"/>
    <w:rsid w:val="00723F3D"/>
    <w:rsid w:val="007243E6"/>
    <w:rsid w:val="007266E9"/>
    <w:rsid w:val="0072750A"/>
    <w:rsid w:val="0072791D"/>
    <w:rsid w:val="007313DA"/>
    <w:rsid w:val="0073433C"/>
    <w:rsid w:val="0073459A"/>
    <w:rsid w:val="007349A4"/>
    <w:rsid w:val="00734E6C"/>
    <w:rsid w:val="007371F8"/>
    <w:rsid w:val="00737BF7"/>
    <w:rsid w:val="00741038"/>
    <w:rsid w:val="007415DB"/>
    <w:rsid w:val="007422B9"/>
    <w:rsid w:val="00744285"/>
    <w:rsid w:val="007475E7"/>
    <w:rsid w:val="00752D30"/>
    <w:rsid w:val="007548A0"/>
    <w:rsid w:val="00755505"/>
    <w:rsid w:val="00757399"/>
    <w:rsid w:val="00757696"/>
    <w:rsid w:val="00762460"/>
    <w:rsid w:val="00765FF2"/>
    <w:rsid w:val="00771FDC"/>
    <w:rsid w:val="0077268E"/>
    <w:rsid w:val="007755F2"/>
    <w:rsid w:val="00780578"/>
    <w:rsid w:val="00782106"/>
    <w:rsid w:val="00782DEC"/>
    <w:rsid w:val="00783814"/>
    <w:rsid w:val="0078583D"/>
    <w:rsid w:val="00787558"/>
    <w:rsid w:val="007952B3"/>
    <w:rsid w:val="007A0C54"/>
    <w:rsid w:val="007A74BB"/>
    <w:rsid w:val="007B12F9"/>
    <w:rsid w:val="007B6AC0"/>
    <w:rsid w:val="007C117F"/>
    <w:rsid w:val="007C2CDF"/>
    <w:rsid w:val="007C44B9"/>
    <w:rsid w:val="007D2FB5"/>
    <w:rsid w:val="007D5BA0"/>
    <w:rsid w:val="007D7588"/>
    <w:rsid w:val="007E003D"/>
    <w:rsid w:val="007E4397"/>
    <w:rsid w:val="007E4D49"/>
    <w:rsid w:val="007F0102"/>
    <w:rsid w:val="007F437F"/>
    <w:rsid w:val="007F4A71"/>
    <w:rsid w:val="007F576A"/>
    <w:rsid w:val="007F6372"/>
    <w:rsid w:val="00801342"/>
    <w:rsid w:val="0080270A"/>
    <w:rsid w:val="0080471E"/>
    <w:rsid w:val="00805490"/>
    <w:rsid w:val="00807575"/>
    <w:rsid w:val="0081326B"/>
    <w:rsid w:val="00813363"/>
    <w:rsid w:val="00817805"/>
    <w:rsid w:val="008239A6"/>
    <w:rsid w:val="00824910"/>
    <w:rsid w:val="00825836"/>
    <w:rsid w:val="00827A9A"/>
    <w:rsid w:val="00827D7E"/>
    <w:rsid w:val="008325E8"/>
    <w:rsid w:val="008331DF"/>
    <w:rsid w:val="00833772"/>
    <w:rsid w:val="008337D0"/>
    <w:rsid w:val="0083410E"/>
    <w:rsid w:val="00834649"/>
    <w:rsid w:val="00835E04"/>
    <w:rsid w:val="00837ABE"/>
    <w:rsid w:val="00837E43"/>
    <w:rsid w:val="0084299E"/>
    <w:rsid w:val="00842AC6"/>
    <w:rsid w:val="008448B4"/>
    <w:rsid w:val="00845C6E"/>
    <w:rsid w:val="00851B70"/>
    <w:rsid w:val="008526E7"/>
    <w:rsid w:val="008531DE"/>
    <w:rsid w:val="00855C46"/>
    <w:rsid w:val="00862592"/>
    <w:rsid w:val="00863614"/>
    <w:rsid w:val="00864042"/>
    <w:rsid w:val="00864D6B"/>
    <w:rsid w:val="0086648B"/>
    <w:rsid w:val="00871639"/>
    <w:rsid w:val="0087343C"/>
    <w:rsid w:val="008762E1"/>
    <w:rsid w:val="00881611"/>
    <w:rsid w:val="008861DA"/>
    <w:rsid w:val="00887A11"/>
    <w:rsid w:val="00887BD6"/>
    <w:rsid w:val="00887E24"/>
    <w:rsid w:val="00890562"/>
    <w:rsid w:val="0089260E"/>
    <w:rsid w:val="00892EF2"/>
    <w:rsid w:val="008A5658"/>
    <w:rsid w:val="008B2164"/>
    <w:rsid w:val="008B3282"/>
    <w:rsid w:val="008C3601"/>
    <w:rsid w:val="008C4289"/>
    <w:rsid w:val="008C7058"/>
    <w:rsid w:val="008D02EF"/>
    <w:rsid w:val="008D1E79"/>
    <w:rsid w:val="008D6535"/>
    <w:rsid w:val="008D6FA7"/>
    <w:rsid w:val="008E2D87"/>
    <w:rsid w:val="008E4C00"/>
    <w:rsid w:val="008E7384"/>
    <w:rsid w:val="008E7769"/>
    <w:rsid w:val="008E7D60"/>
    <w:rsid w:val="008F2D12"/>
    <w:rsid w:val="008F3205"/>
    <w:rsid w:val="008F3C7B"/>
    <w:rsid w:val="008F4297"/>
    <w:rsid w:val="00900FB5"/>
    <w:rsid w:val="00902747"/>
    <w:rsid w:val="009116C5"/>
    <w:rsid w:val="00911D35"/>
    <w:rsid w:val="0091429B"/>
    <w:rsid w:val="00917128"/>
    <w:rsid w:val="0092130B"/>
    <w:rsid w:val="00922118"/>
    <w:rsid w:val="009237EA"/>
    <w:rsid w:val="00924D66"/>
    <w:rsid w:val="009257B6"/>
    <w:rsid w:val="00926667"/>
    <w:rsid w:val="00927D3E"/>
    <w:rsid w:val="00930220"/>
    <w:rsid w:val="00932B13"/>
    <w:rsid w:val="00932E47"/>
    <w:rsid w:val="00935336"/>
    <w:rsid w:val="009365D4"/>
    <w:rsid w:val="00940C9E"/>
    <w:rsid w:val="009459A6"/>
    <w:rsid w:val="00946324"/>
    <w:rsid w:val="00950CD8"/>
    <w:rsid w:val="009528AC"/>
    <w:rsid w:val="00952E20"/>
    <w:rsid w:val="00955606"/>
    <w:rsid w:val="009613EA"/>
    <w:rsid w:val="009633B8"/>
    <w:rsid w:val="00966570"/>
    <w:rsid w:val="009675AA"/>
    <w:rsid w:val="0097160B"/>
    <w:rsid w:val="00971660"/>
    <w:rsid w:val="00972991"/>
    <w:rsid w:val="009734FC"/>
    <w:rsid w:val="00974506"/>
    <w:rsid w:val="00975D4A"/>
    <w:rsid w:val="009765CD"/>
    <w:rsid w:val="009767DC"/>
    <w:rsid w:val="00983A56"/>
    <w:rsid w:val="0098413C"/>
    <w:rsid w:val="00986F42"/>
    <w:rsid w:val="00987A4E"/>
    <w:rsid w:val="00991DBB"/>
    <w:rsid w:val="00997E2D"/>
    <w:rsid w:val="009A099C"/>
    <w:rsid w:val="009A0EC2"/>
    <w:rsid w:val="009A297E"/>
    <w:rsid w:val="009A2D8D"/>
    <w:rsid w:val="009A32ED"/>
    <w:rsid w:val="009A6A2B"/>
    <w:rsid w:val="009A6C00"/>
    <w:rsid w:val="009B084E"/>
    <w:rsid w:val="009B0AD8"/>
    <w:rsid w:val="009B7060"/>
    <w:rsid w:val="009C282C"/>
    <w:rsid w:val="009C4382"/>
    <w:rsid w:val="009C4677"/>
    <w:rsid w:val="009C5490"/>
    <w:rsid w:val="009D5400"/>
    <w:rsid w:val="009D6505"/>
    <w:rsid w:val="009E0519"/>
    <w:rsid w:val="009E2277"/>
    <w:rsid w:val="009E4DD3"/>
    <w:rsid w:val="009E60ED"/>
    <w:rsid w:val="009F12B0"/>
    <w:rsid w:val="009F36B0"/>
    <w:rsid w:val="009F4AE8"/>
    <w:rsid w:val="009F55EF"/>
    <w:rsid w:val="009F76AD"/>
    <w:rsid w:val="009F797D"/>
    <w:rsid w:val="00A0140E"/>
    <w:rsid w:val="00A05CBD"/>
    <w:rsid w:val="00A060FB"/>
    <w:rsid w:val="00A06165"/>
    <w:rsid w:val="00A062A2"/>
    <w:rsid w:val="00A10CB5"/>
    <w:rsid w:val="00A11F72"/>
    <w:rsid w:val="00A16CD1"/>
    <w:rsid w:val="00A22473"/>
    <w:rsid w:val="00A241DA"/>
    <w:rsid w:val="00A24A21"/>
    <w:rsid w:val="00A2516E"/>
    <w:rsid w:val="00A256BE"/>
    <w:rsid w:val="00A275E4"/>
    <w:rsid w:val="00A30D7C"/>
    <w:rsid w:val="00A31A07"/>
    <w:rsid w:val="00A3418E"/>
    <w:rsid w:val="00A36005"/>
    <w:rsid w:val="00A37093"/>
    <w:rsid w:val="00A37F68"/>
    <w:rsid w:val="00A43FC3"/>
    <w:rsid w:val="00A445DF"/>
    <w:rsid w:val="00A5063B"/>
    <w:rsid w:val="00A50974"/>
    <w:rsid w:val="00A51829"/>
    <w:rsid w:val="00A51D0A"/>
    <w:rsid w:val="00A540D9"/>
    <w:rsid w:val="00A557EE"/>
    <w:rsid w:val="00A576C6"/>
    <w:rsid w:val="00A62D93"/>
    <w:rsid w:val="00A633BD"/>
    <w:rsid w:val="00A650F3"/>
    <w:rsid w:val="00A7191D"/>
    <w:rsid w:val="00A71EC0"/>
    <w:rsid w:val="00A74EB8"/>
    <w:rsid w:val="00A809E3"/>
    <w:rsid w:val="00A80C34"/>
    <w:rsid w:val="00A8529A"/>
    <w:rsid w:val="00A85B0C"/>
    <w:rsid w:val="00A85B2A"/>
    <w:rsid w:val="00A87775"/>
    <w:rsid w:val="00A90962"/>
    <w:rsid w:val="00A91CD8"/>
    <w:rsid w:val="00A966E7"/>
    <w:rsid w:val="00AA5113"/>
    <w:rsid w:val="00AA64AC"/>
    <w:rsid w:val="00AA7BF2"/>
    <w:rsid w:val="00AA7DC2"/>
    <w:rsid w:val="00AB27F2"/>
    <w:rsid w:val="00AB2887"/>
    <w:rsid w:val="00AB5110"/>
    <w:rsid w:val="00AB5221"/>
    <w:rsid w:val="00AB5963"/>
    <w:rsid w:val="00AB5DA8"/>
    <w:rsid w:val="00AB7083"/>
    <w:rsid w:val="00AC1A85"/>
    <w:rsid w:val="00AC1DC0"/>
    <w:rsid w:val="00AC2120"/>
    <w:rsid w:val="00AC3568"/>
    <w:rsid w:val="00AC4C74"/>
    <w:rsid w:val="00AC5232"/>
    <w:rsid w:val="00AC77B7"/>
    <w:rsid w:val="00AD09A0"/>
    <w:rsid w:val="00AD1885"/>
    <w:rsid w:val="00AD6380"/>
    <w:rsid w:val="00AE52B3"/>
    <w:rsid w:val="00AE5ECD"/>
    <w:rsid w:val="00AF066E"/>
    <w:rsid w:val="00AF14E0"/>
    <w:rsid w:val="00AF58A4"/>
    <w:rsid w:val="00B000EE"/>
    <w:rsid w:val="00B013BD"/>
    <w:rsid w:val="00B02C01"/>
    <w:rsid w:val="00B0318A"/>
    <w:rsid w:val="00B0750B"/>
    <w:rsid w:val="00B141C5"/>
    <w:rsid w:val="00B15D47"/>
    <w:rsid w:val="00B22375"/>
    <w:rsid w:val="00B22571"/>
    <w:rsid w:val="00B228B6"/>
    <w:rsid w:val="00B22E84"/>
    <w:rsid w:val="00B23BE9"/>
    <w:rsid w:val="00B248E6"/>
    <w:rsid w:val="00B27286"/>
    <w:rsid w:val="00B3022B"/>
    <w:rsid w:val="00B32F9C"/>
    <w:rsid w:val="00B36EF4"/>
    <w:rsid w:val="00B37D49"/>
    <w:rsid w:val="00B4347B"/>
    <w:rsid w:val="00B437B6"/>
    <w:rsid w:val="00B46239"/>
    <w:rsid w:val="00B4699E"/>
    <w:rsid w:val="00B51B3E"/>
    <w:rsid w:val="00B55BC8"/>
    <w:rsid w:val="00B5676B"/>
    <w:rsid w:val="00B56BD1"/>
    <w:rsid w:val="00B62EF7"/>
    <w:rsid w:val="00B67152"/>
    <w:rsid w:val="00B678F1"/>
    <w:rsid w:val="00B7005C"/>
    <w:rsid w:val="00B71880"/>
    <w:rsid w:val="00B7224B"/>
    <w:rsid w:val="00B76E86"/>
    <w:rsid w:val="00B77B34"/>
    <w:rsid w:val="00B81D7C"/>
    <w:rsid w:val="00B84027"/>
    <w:rsid w:val="00B84B2C"/>
    <w:rsid w:val="00B8567D"/>
    <w:rsid w:val="00B86260"/>
    <w:rsid w:val="00B949E5"/>
    <w:rsid w:val="00B94F07"/>
    <w:rsid w:val="00BA0923"/>
    <w:rsid w:val="00BA184F"/>
    <w:rsid w:val="00BA3D8A"/>
    <w:rsid w:val="00BB194E"/>
    <w:rsid w:val="00BB2A7C"/>
    <w:rsid w:val="00BB39E7"/>
    <w:rsid w:val="00BB5334"/>
    <w:rsid w:val="00BB5D89"/>
    <w:rsid w:val="00BC0C98"/>
    <w:rsid w:val="00BC1ED6"/>
    <w:rsid w:val="00BC2325"/>
    <w:rsid w:val="00BC285E"/>
    <w:rsid w:val="00BC2A4B"/>
    <w:rsid w:val="00BC42BC"/>
    <w:rsid w:val="00BC661F"/>
    <w:rsid w:val="00BC700D"/>
    <w:rsid w:val="00BD0DA3"/>
    <w:rsid w:val="00BD6C38"/>
    <w:rsid w:val="00BD6DC2"/>
    <w:rsid w:val="00BD6EAD"/>
    <w:rsid w:val="00BD73EB"/>
    <w:rsid w:val="00BD75FA"/>
    <w:rsid w:val="00BE0D08"/>
    <w:rsid w:val="00BE0F1A"/>
    <w:rsid w:val="00BE428B"/>
    <w:rsid w:val="00BE5140"/>
    <w:rsid w:val="00BE7144"/>
    <w:rsid w:val="00BE7FE3"/>
    <w:rsid w:val="00BF137F"/>
    <w:rsid w:val="00BF2497"/>
    <w:rsid w:val="00BF3348"/>
    <w:rsid w:val="00BF44E0"/>
    <w:rsid w:val="00BF71CE"/>
    <w:rsid w:val="00BF7A54"/>
    <w:rsid w:val="00BF7FB1"/>
    <w:rsid w:val="00C012EA"/>
    <w:rsid w:val="00C05630"/>
    <w:rsid w:val="00C06C9B"/>
    <w:rsid w:val="00C0709A"/>
    <w:rsid w:val="00C0752E"/>
    <w:rsid w:val="00C10C0E"/>
    <w:rsid w:val="00C1444C"/>
    <w:rsid w:val="00C14D6B"/>
    <w:rsid w:val="00C14E24"/>
    <w:rsid w:val="00C17ACA"/>
    <w:rsid w:val="00C20A23"/>
    <w:rsid w:val="00C221CB"/>
    <w:rsid w:val="00C240EF"/>
    <w:rsid w:val="00C30071"/>
    <w:rsid w:val="00C40828"/>
    <w:rsid w:val="00C4537D"/>
    <w:rsid w:val="00C50E7A"/>
    <w:rsid w:val="00C5174D"/>
    <w:rsid w:val="00C53434"/>
    <w:rsid w:val="00C54A0C"/>
    <w:rsid w:val="00C619D9"/>
    <w:rsid w:val="00C61C6C"/>
    <w:rsid w:val="00C6506D"/>
    <w:rsid w:val="00C65DB0"/>
    <w:rsid w:val="00C67873"/>
    <w:rsid w:val="00C70C17"/>
    <w:rsid w:val="00C72565"/>
    <w:rsid w:val="00C736CA"/>
    <w:rsid w:val="00C767AD"/>
    <w:rsid w:val="00C77527"/>
    <w:rsid w:val="00C77D47"/>
    <w:rsid w:val="00C80905"/>
    <w:rsid w:val="00C831E5"/>
    <w:rsid w:val="00C84A5E"/>
    <w:rsid w:val="00C85BC0"/>
    <w:rsid w:val="00C918D2"/>
    <w:rsid w:val="00C92442"/>
    <w:rsid w:val="00CA115A"/>
    <w:rsid w:val="00CA45E6"/>
    <w:rsid w:val="00CA61EA"/>
    <w:rsid w:val="00CB0886"/>
    <w:rsid w:val="00CB2DB7"/>
    <w:rsid w:val="00CD1BDB"/>
    <w:rsid w:val="00CD5AE7"/>
    <w:rsid w:val="00CD5B1E"/>
    <w:rsid w:val="00CD5BA4"/>
    <w:rsid w:val="00CD5FE6"/>
    <w:rsid w:val="00CD7C8D"/>
    <w:rsid w:val="00CD7F59"/>
    <w:rsid w:val="00CE0750"/>
    <w:rsid w:val="00CE0EE6"/>
    <w:rsid w:val="00CE32D8"/>
    <w:rsid w:val="00CE4456"/>
    <w:rsid w:val="00CE4D0D"/>
    <w:rsid w:val="00CE5AD8"/>
    <w:rsid w:val="00CE6553"/>
    <w:rsid w:val="00CF01DA"/>
    <w:rsid w:val="00CF0DC8"/>
    <w:rsid w:val="00CF111F"/>
    <w:rsid w:val="00CF4496"/>
    <w:rsid w:val="00CF4C7B"/>
    <w:rsid w:val="00D000CF"/>
    <w:rsid w:val="00D00624"/>
    <w:rsid w:val="00D04620"/>
    <w:rsid w:val="00D069FC"/>
    <w:rsid w:val="00D07B47"/>
    <w:rsid w:val="00D102AC"/>
    <w:rsid w:val="00D147F7"/>
    <w:rsid w:val="00D16149"/>
    <w:rsid w:val="00D167E4"/>
    <w:rsid w:val="00D20DC9"/>
    <w:rsid w:val="00D20EFB"/>
    <w:rsid w:val="00D27696"/>
    <w:rsid w:val="00D32476"/>
    <w:rsid w:val="00D32BD5"/>
    <w:rsid w:val="00D34E78"/>
    <w:rsid w:val="00D371D6"/>
    <w:rsid w:val="00D415B9"/>
    <w:rsid w:val="00D44438"/>
    <w:rsid w:val="00D45563"/>
    <w:rsid w:val="00D45E1D"/>
    <w:rsid w:val="00D4719A"/>
    <w:rsid w:val="00D523D8"/>
    <w:rsid w:val="00D536AC"/>
    <w:rsid w:val="00D5460C"/>
    <w:rsid w:val="00D54F19"/>
    <w:rsid w:val="00D54FD8"/>
    <w:rsid w:val="00D5613D"/>
    <w:rsid w:val="00D606DD"/>
    <w:rsid w:val="00D67EAE"/>
    <w:rsid w:val="00D71520"/>
    <w:rsid w:val="00D718A0"/>
    <w:rsid w:val="00D741A9"/>
    <w:rsid w:val="00D7426B"/>
    <w:rsid w:val="00D75881"/>
    <w:rsid w:val="00D768D0"/>
    <w:rsid w:val="00D76D21"/>
    <w:rsid w:val="00D840CB"/>
    <w:rsid w:val="00D84A74"/>
    <w:rsid w:val="00D90DB3"/>
    <w:rsid w:val="00D9788E"/>
    <w:rsid w:val="00DA20FA"/>
    <w:rsid w:val="00DA221A"/>
    <w:rsid w:val="00DA248E"/>
    <w:rsid w:val="00DA263E"/>
    <w:rsid w:val="00DA279D"/>
    <w:rsid w:val="00DA4071"/>
    <w:rsid w:val="00DA486A"/>
    <w:rsid w:val="00DA7913"/>
    <w:rsid w:val="00DB455A"/>
    <w:rsid w:val="00DB6AE6"/>
    <w:rsid w:val="00DB738A"/>
    <w:rsid w:val="00DC2A04"/>
    <w:rsid w:val="00DC2D4E"/>
    <w:rsid w:val="00DC3407"/>
    <w:rsid w:val="00DC3589"/>
    <w:rsid w:val="00DC6787"/>
    <w:rsid w:val="00DD0E67"/>
    <w:rsid w:val="00DD0F9F"/>
    <w:rsid w:val="00DE03A6"/>
    <w:rsid w:val="00DE0FA8"/>
    <w:rsid w:val="00DE1A4F"/>
    <w:rsid w:val="00DE4A48"/>
    <w:rsid w:val="00DE6B63"/>
    <w:rsid w:val="00DE7912"/>
    <w:rsid w:val="00DF0033"/>
    <w:rsid w:val="00DF6CF4"/>
    <w:rsid w:val="00DF7758"/>
    <w:rsid w:val="00E0244D"/>
    <w:rsid w:val="00E02785"/>
    <w:rsid w:val="00E03D22"/>
    <w:rsid w:val="00E052B0"/>
    <w:rsid w:val="00E05A29"/>
    <w:rsid w:val="00E11C51"/>
    <w:rsid w:val="00E1607A"/>
    <w:rsid w:val="00E20FE4"/>
    <w:rsid w:val="00E212BB"/>
    <w:rsid w:val="00E220BC"/>
    <w:rsid w:val="00E2676E"/>
    <w:rsid w:val="00E26B2D"/>
    <w:rsid w:val="00E332E6"/>
    <w:rsid w:val="00E33DF2"/>
    <w:rsid w:val="00E343FD"/>
    <w:rsid w:val="00E35618"/>
    <w:rsid w:val="00E36128"/>
    <w:rsid w:val="00E36317"/>
    <w:rsid w:val="00E37491"/>
    <w:rsid w:val="00E407F7"/>
    <w:rsid w:val="00E4195A"/>
    <w:rsid w:val="00E431D7"/>
    <w:rsid w:val="00E459C5"/>
    <w:rsid w:val="00E45D78"/>
    <w:rsid w:val="00E47AE6"/>
    <w:rsid w:val="00E50602"/>
    <w:rsid w:val="00E50728"/>
    <w:rsid w:val="00E51ED9"/>
    <w:rsid w:val="00E52350"/>
    <w:rsid w:val="00E613D4"/>
    <w:rsid w:val="00E648B5"/>
    <w:rsid w:val="00E655DF"/>
    <w:rsid w:val="00E65C2E"/>
    <w:rsid w:val="00E70387"/>
    <w:rsid w:val="00E705A0"/>
    <w:rsid w:val="00E72D3E"/>
    <w:rsid w:val="00E74269"/>
    <w:rsid w:val="00E74E43"/>
    <w:rsid w:val="00E75E89"/>
    <w:rsid w:val="00E792CD"/>
    <w:rsid w:val="00E816EA"/>
    <w:rsid w:val="00E83543"/>
    <w:rsid w:val="00E86825"/>
    <w:rsid w:val="00E90C30"/>
    <w:rsid w:val="00E928D3"/>
    <w:rsid w:val="00E92D45"/>
    <w:rsid w:val="00E93B6C"/>
    <w:rsid w:val="00E96112"/>
    <w:rsid w:val="00E96C14"/>
    <w:rsid w:val="00E973AE"/>
    <w:rsid w:val="00E97636"/>
    <w:rsid w:val="00E9790C"/>
    <w:rsid w:val="00EA02EE"/>
    <w:rsid w:val="00EA099E"/>
    <w:rsid w:val="00EA64C8"/>
    <w:rsid w:val="00EB343D"/>
    <w:rsid w:val="00EB4281"/>
    <w:rsid w:val="00EC1AD0"/>
    <w:rsid w:val="00ED2248"/>
    <w:rsid w:val="00ED2563"/>
    <w:rsid w:val="00ED276E"/>
    <w:rsid w:val="00ED58F2"/>
    <w:rsid w:val="00EE5461"/>
    <w:rsid w:val="00EE751A"/>
    <w:rsid w:val="00EE7FDD"/>
    <w:rsid w:val="00EF2838"/>
    <w:rsid w:val="00EF2A67"/>
    <w:rsid w:val="00EF30A7"/>
    <w:rsid w:val="00EF33CF"/>
    <w:rsid w:val="00EF5BE7"/>
    <w:rsid w:val="00EF62D0"/>
    <w:rsid w:val="00EF77EA"/>
    <w:rsid w:val="00F01222"/>
    <w:rsid w:val="00F01CEB"/>
    <w:rsid w:val="00F01F8D"/>
    <w:rsid w:val="00F05352"/>
    <w:rsid w:val="00F10734"/>
    <w:rsid w:val="00F1082D"/>
    <w:rsid w:val="00F1480D"/>
    <w:rsid w:val="00F2059C"/>
    <w:rsid w:val="00F20958"/>
    <w:rsid w:val="00F21840"/>
    <w:rsid w:val="00F22CA7"/>
    <w:rsid w:val="00F22E09"/>
    <w:rsid w:val="00F25F6C"/>
    <w:rsid w:val="00F3203B"/>
    <w:rsid w:val="00F32276"/>
    <w:rsid w:val="00F32C94"/>
    <w:rsid w:val="00F333AA"/>
    <w:rsid w:val="00F33E9B"/>
    <w:rsid w:val="00F37AFA"/>
    <w:rsid w:val="00F4219E"/>
    <w:rsid w:val="00F42F71"/>
    <w:rsid w:val="00F448BA"/>
    <w:rsid w:val="00F475B5"/>
    <w:rsid w:val="00F522D0"/>
    <w:rsid w:val="00F546FF"/>
    <w:rsid w:val="00F547EC"/>
    <w:rsid w:val="00F55A56"/>
    <w:rsid w:val="00F55FED"/>
    <w:rsid w:val="00F5606D"/>
    <w:rsid w:val="00F5658C"/>
    <w:rsid w:val="00F56BA4"/>
    <w:rsid w:val="00F57DC7"/>
    <w:rsid w:val="00F601A6"/>
    <w:rsid w:val="00F613E7"/>
    <w:rsid w:val="00F6216D"/>
    <w:rsid w:val="00F705A3"/>
    <w:rsid w:val="00F717EA"/>
    <w:rsid w:val="00F7284F"/>
    <w:rsid w:val="00F7330E"/>
    <w:rsid w:val="00F739E6"/>
    <w:rsid w:val="00F81A0E"/>
    <w:rsid w:val="00F81D2C"/>
    <w:rsid w:val="00F82EF7"/>
    <w:rsid w:val="00F84321"/>
    <w:rsid w:val="00F87C1A"/>
    <w:rsid w:val="00F909F3"/>
    <w:rsid w:val="00F9136B"/>
    <w:rsid w:val="00F96196"/>
    <w:rsid w:val="00FA0686"/>
    <w:rsid w:val="00FA6D9B"/>
    <w:rsid w:val="00FA78F7"/>
    <w:rsid w:val="00FB0A42"/>
    <w:rsid w:val="00FB1D36"/>
    <w:rsid w:val="00FB21D3"/>
    <w:rsid w:val="00FB3672"/>
    <w:rsid w:val="00FB4C7C"/>
    <w:rsid w:val="00FB65F1"/>
    <w:rsid w:val="00FC2EB1"/>
    <w:rsid w:val="00FC6467"/>
    <w:rsid w:val="00FD2E3A"/>
    <w:rsid w:val="00FD6A48"/>
    <w:rsid w:val="00FD71D7"/>
    <w:rsid w:val="00FD748A"/>
    <w:rsid w:val="00FE0993"/>
    <w:rsid w:val="00FE39D5"/>
    <w:rsid w:val="00FE481B"/>
    <w:rsid w:val="00FE69F8"/>
    <w:rsid w:val="00FE7D19"/>
    <w:rsid w:val="00FF1578"/>
    <w:rsid w:val="00FF44A0"/>
    <w:rsid w:val="00FF5B75"/>
    <w:rsid w:val="01AA2BF5"/>
    <w:rsid w:val="028330CD"/>
    <w:rsid w:val="02A0B16F"/>
    <w:rsid w:val="0378CF05"/>
    <w:rsid w:val="0396E416"/>
    <w:rsid w:val="03C415B8"/>
    <w:rsid w:val="047792FB"/>
    <w:rsid w:val="04978E05"/>
    <w:rsid w:val="04D5C41B"/>
    <w:rsid w:val="054D6834"/>
    <w:rsid w:val="054EC8FA"/>
    <w:rsid w:val="055BE009"/>
    <w:rsid w:val="05BBD80C"/>
    <w:rsid w:val="06B06FC7"/>
    <w:rsid w:val="07127886"/>
    <w:rsid w:val="08A2C3DF"/>
    <w:rsid w:val="08AFA4B9"/>
    <w:rsid w:val="0A03D4BE"/>
    <w:rsid w:val="0A56280B"/>
    <w:rsid w:val="0A73C3ED"/>
    <w:rsid w:val="0A79F247"/>
    <w:rsid w:val="0A9CCAAF"/>
    <w:rsid w:val="0C0F944E"/>
    <w:rsid w:val="0C48A2A3"/>
    <w:rsid w:val="0E0AC9E3"/>
    <w:rsid w:val="0E6B6B8A"/>
    <w:rsid w:val="0EA52524"/>
    <w:rsid w:val="0F3CE482"/>
    <w:rsid w:val="0FC8594B"/>
    <w:rsid w:val="1005FA2C"/>
    <w:rsid w:val="10599C3C"/>
    <w:rsid w:val="105F3F93"/>
    <w:rsid w:val="10CE341A"/>
    <w:rsid w:val="1121CAAD"/>
    <w:rsid w:val="125F41B2"/>
    <w:rsid w:val="135D1C3F"/>
    <w:rsid w:val="13C4C645"/>
    <w:rsid w:val="142A08CE"/>
    <w:rsid w:val="14A8544C"/>
    <w:rsid w:val="15EA5C49"/>
    <w:rsid w:val="1619159D"/>
    <w:rsid w:val="162372D7"/>
    <w:rsid w:val="162B605D"/>
    <w:rsid w:val="16762FDC"/>
    <w:rsid w:val="1769CE69"/>
    <w:rsid w:val="17BF4338"/>
    <w:rsid w:val="17E64E02"/>
    <w:rsid w:val="17F55C35"/>
    <w:rsid w:val="18E58084"/>
    <w:rsid w:val="196302E3"/>
    <w:rsid w:val="1A4ED68C"/>
    <w:rsid w:val="1C5613E7"/>
    <w:rsid w:val="1FF97577"/>
    <w:rsid w:val="20BD67E3"/>
    <w:rsid w:val="21521551"/>
    <w:rsid w:val="223FF6C6"/>
    <w:rsid w:val="22B1BE37"/>
    <w:rsid w:val="2309E365"/>
    <w:rsid w:val="247286EF"/>
    <w:rsid w:val="24E98C8C"/>
    <w:rsid w:val="255C102C"/>
    <w:rsid w:val="259899A1"/>
    <w:rsid w:val="26285BCA"/>
    <w:rsid w:val="26D6E22E"/>
    <w:rsid w:val="27118EB2"/>
    <w:rsid w:val="27BF3F77"/>
    <w:rsid w:val="27C9A902"/>
    <w:rsid w:val="2804875C"/>
    <w:rsid w:val="2863A2C7"/>
    <w:rsid w:val="28F57C33"/>
    <w:rsid w:val="2A0B0ACC"/>
    <w:rsid w:val="2B277FAE"/>
    <w:rsid w:val="2B3537B2"/>
    <w:rsid w:val="2B4A5816"/>
    <w:rsid w:val="2B592312"/>
    <w:rsid w:val="2B65C204"/>
    <w:rsid w:val="2BF47A47"/>
    <w:rsid w:val="2BF4D9E6"/>
    <w:rsid w:val="2D310130"/>
    <w:rsid w:val="2DDDB54B"/>
    <w:rsid w:val="2E2E80FB"/>
    <w:rsid w:val="2E45CF3F"/>
    <w:rsid w:val="2E507E51"/>
    <w:rsid w:val="2E7CE556"/>
    <w:rsid w:val="2F4D7076"/>
    <w:rsid w:val="2F54FFDA"/>
    <w:rsid w:val="322872C7"/>
    <w:rsid w:val="325CD239"/>
    <w:rsid w:val="332E8114"/>
    <w:rsid w:val="33BD1FEB"/>
    <w:rsid w:val="343708C8"/>
    <w:rsid w:val="352975E3"/>
    <w:rsid w:val="37426E70"/>
    <w:rsid w:val="3800CA0B"/>
    <w:rsid w:val="39A677D7"/>
    <w:rsid w:val="39C55637"/>
    <w:rsid w:val="39D9E0A1"/>
    <w:rsid w:val="39EA9C46"/>
    <w:rsid w:val="3B11F0B7"/>
    <w:rsid w:val="3B98B767"/>
    <w:rsid w:val="3BA0F5CA"/>
    <w:rsid w:val="3F61BB1C"/>
    <w:rsid w:val="404F2C78"/>
    <w:rsid w:val="408473CF"/>
    <w:rsid w:val="40D924CD"/>
    <w:rsid w:val="41CC61A1"/>
    <w:rsid w:val="4351FA4F"/>
    <w:rsid w:val="43F59225"/>
    <w:rsid w:val="4417300B"/>
    <w:rsid w:val="442F6E02"/>
    <w:rsid w:val="443DEC5F"/>
    <w:rsid w:val="458AD6C1"/>
    <w:rsid w:val="45914F19"/>
    <w:rsid w:val="4698B819"/>
    <w:rsid w:val="46CA610D"/>
    <w:rsid w:val="485E1212"/>
    <w:rsid w:val="4866316E"/>
    <w:rsid w:val="48C14893"/>
    <w:rsid w:val="48CB0E55"/>
    <w:rsid w:val="48CBB6D8"/>
    <w:rsid w:val="48D2B63B"/>
    <w:rsid w:val="4B32F2E9"/>
    <w:rsid w:val="4B861374"/>
    <w:rsid w:val="4C0A9C9D"/>
    <w:rsid w:val="4C23C3FF"/>
    <w:rsid w:val="4C8014AC"/>
    <w:rsid w:val="4DA66CFE"/>
    <w:rsid w:val="4E064980"/>
    <w:rsid w:val="4E5CAE17"/>
    <w:rsid w:val="4EFE7560"/>
    <w:rsid w:val="53B9DA47"/>
    <w:rsid w:val="53ED30BD"/>
    <w:rsid w:val="5410C1CE"/>
    <w:rsid w:val="5543A588"/>
    <w:rsid w:val="5630114A"/>
    <w:rsid w:val="5680971B"/>
    <w:rsid w:val="57012249"/>
    <w:rsid w:val="574561BE"/>
    <w:rsid w:val="575515B5"/>
    <w:rsid w:val="57CEC190"/>
    <w:rsid w:val="5987474F"/>
    <w:rsid w:val="59D77C91"/>
    <w:rsid w:val="5AB947F8"/>
    <w:rsid w:val="5BC2E985"/>
    <w:rsid w:val="5BD4939B"/>
    <w:rsid w:val="5C361E6F"/>
    <w:rsid w:val="5DB7A414"/>
    <w:rsid w:val="5E5C0764"/>
    <w:rsid w:val="5EF38442"/>
    <w:rsid w:val="60A081F3"/>
    <w:rsid w:val="614562EB"/>
    <w:rsid w:val="618EBA90"/>
    <w:rsid w:val="62102370"/>
    <w:rsid w:val="62CBDDF9"/>
    <w:rsid w:val="641E1B13"/>
    <w:rsid w:val="65423587"/>
    <w:rsid w:val="655B3E7C"/>
    <w:rsid w:val="656C4B21"/>
    <w:rsid w:val="669C7966"/>
    <w:rsid w:val="67AE4B7B"/>
    <w:rsid w:val="68AEC056"/>
    <w:rsid w:val="68D86C10"/>
    <w:rsid w:val="69F42C20"/>
    <w:rsid w:val="6A509701"/>
    <w:rsid w:val="6A542587"/>
    <w:rsid w:val="6B70C1B2"/>
    <w:rsid w:val="6B8B0453"/>
    <w:rsid w:val="6B8F9FB0"/>
    <w:rsid w:val="6C945B49"/>
    <w:rsid w:val="6CBC9AF8"/>
    <w:rsid w:val="6DD81167"/>
    <w:rsid w:val="6E325E43"/>
    <w:rsid w:val="6E4A8A81"/>
    <w:rsid w:val="6FF67B2D"/>
    <w:rsid w:val="71E00336"/>
    <w:rsid w:val="72917E10"/>
    <w:rsid w:val="7294EADE"/>
    <w:rsid w:val="732F494A"/>
    <w:rsid w:val="737BD397"/>
    <w:rsid w:val="7441BB0E"/>
    <w:rsid w:val="7565D06E"/>
    <w:rsid w:val="76037965"/>
    <w:rsid w:val="760EDF0F"/>
    <w:rsid w:val="774B6A66"/>
    <w:rsid w:val="78314359"/>
    <w:rsid w:val="79EB151B"/>
    <w:rsid w:val="7A9A3215"/>
    <w:rsid w:val="7AE778F6"/>
    <w:rsid w:val="7B8BD230"/>
    <w:rsid w:val="7C58AAF5"/>
    <w:rsid w:val="7C74A071"/>
    <w:rsid w:val="7DDEF298"/>
    <w:rsid w:val="7F3D53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C87DE"/>
  <w15:docId w15:val="{A5FDBBB6-5174-4F7B-BECE-97F5766A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3879"/>
    <w:pPr>
      <w:tabs>
        <w:tab w:val="left" w:pos="851"/>
      </w:tabs>
      <w:spacing w:after="120" w:line="360" w:lineRule="auto"/>
      <w:jc w:val="both"/>
    </w:pPr>
    <w:rPr>
      <w:rFonts w:ascii="Arial" w:hAnsi="Arial"/>
      <w:sz w:val="22"/>
      <w:szCs w:val="24"/>
      <w:lang w:eastAsia="en-US"/>
    </w:rPr>
  </w:style>
  <w:style w:type="paragraph" w:styleId="Heading1">
    <w:name w:val="heading 1"/>
    <w:basedOn w:val="Normal"/>
    <w:next w:val="Normal"/>
    <w:qFormat/>
    <w:rsid w:val="009257B6"/>
    <w:pPr>
      <w:keepNext/>
      <w:numPr>
        <w:numId w:val="6"/>
      </w:numPr>
      <w:tabs>
        <w:tab w:val="clear" w:pos="851"/>
      </w:tabs>
      <w:spacing w:before="840" w:after="240" w:line="240" w:lineRule="auto"/>
      <w:jc w:val="left"/>
      <w:outlineLvl w:val="0"/>
    </w:pPr>
    <w:rPr>
      <w:b/>
      <w:kern w:val="28"/>
      <w:sz w:val="32"/>
      <w:szCs w:val="32"/>
      <w:lang w:val="en-GB" w:eastAsia="de-DE"/>
    </w:rPr>
  </w:style>
  <w:style w:type="paragraph" w:styleId="Heading2">
    <w:name w:val="heading 2"/>
    <w:basedOn w:val="Heading1"/>
    <w:next w:val="Normal"/>
    <w:qFormat/>
    <w:rsid w:val="009257B6"/>
    <w:pPr>
      <w:numPr>
        <w:ilvl w:val="1"/>
      </w:numPr>
      <w:outlineLvl w:val="1"/>
    </w:pPr>
    <w:rPr>
      <w:sz w:val="28"/>
      <w:szCs w:val="28"/>
    </w:rPr>
  </w:style>
  <w:style w:type="paragraph" w:styleId="Heading3">
    <w:name w:val="heading 3"/>
    <w:basedOn w:val="Heading2"/>
    <w:next w:val="Normal"/>
    <w:qFormat/>
    <w:rsid w:val="00A809E3"/>
    <w:pPr>
      <w:numPr>
        <w:ilvl w:val="2"/>
      </w:numPr>
      <w:outlineLvl w:val="2"/>
    </w:pPr>
    <w:rPr>
      <w:i/>
      <w:sz w:val="22"/>
    </w:rPr>
  </w:style>
  <w:style w:type="paragraph" w:styleId="Heading4">
    <w:name w:val="heading 4"/>
    <w:basedOn w:val="Heading3"/>
    <w:next w:val="Normal"/>
    <w:qFormat/>
    <w:rsid w:val="00D07B47"/>
    <w:pPr>
      <w:numPr>
        <w:ilvl w:val="3"/>
      </w:numPr>
      <w:outlineLvl w:val="3"/>
    </w:pPr>
  </w:style>
  <w:style w:type="paragraph" w:styleId="Heading5">
    <w:name w:val="heading 5"/>
    <w:basedOn w:val="Normal"/>
    <w:next w:val="Normal"/>
    <w:qFormat/>
    <w:rsid w:val="00D07B47"/>
    <w:pPr>
      <w:numPr>
        <w:ilvl w:val="4"/>
        <w:numId w:val="6"/>
      </w:numPr>
      <w:tabs>
        <w:tab w:val="clear" w:pos="851"/>
        <w:tab w:val="left" w:pos="567"/>
      </w:tabs>
      <w:spacing w:before="240" w:after="60" w:line="280" w:lineRule="exact"/>
      <w:outlineLvl w:val="4"/>
    </w:pPr>
    <w:rPr>
      <w:szCs w:val="20"/>
      <w:lang w:eastAsia="de-DE"/>
    </w:rPr>
  </w:style>
  <w:style w:type="paragraph" w:styleId="Heading6">
    <w:name w:val="heading 6"/>
    <w:basedOn w:val="Normal"/>
    <w:next w:val="Normal"/>
    <w:qFormat/>
    <w:rsid w:val="00D07B47"/>
    <w:pPr>
      <w:numPr>
        <w:ilvl w:val="5"/>
        <w:numId w:val="6"/>
      </w:numPr>
      <w:tabs>
        <w:tab w:val="clear" w:pos="851"/>
        <w:tab w:val="left" w:pos="567"/>
      </w:tabs>
      <w:spacing w:before="240" w:after="60" w:line="280" w:lineRule="exact"/>
      <w:outlineLvl w:val="5"/>
    </w:pPr>
    <w:rPr>
      <w:rFonts w:ascii="Times New Roman" w:hAnsi="Times New Roman"/>
      <w:i/>
      <w:szCs w:val="20"/>
      <w:lang w:eastAsia="de-DE"/>
    </w:rPr>
  </w:style>
  <w:style w:type="paragraph" w:styleId="Heading7">
    <w:name w:val="heading 7"/>
    <w:basedOn w:val="Normal"/>
    <w:next w:val="Normal"/>
    <w:qFormat/>
    <w:rsid w:val="00D07B47"/>
    <w:pPr>
      <w:numPr>
        <w:ilvl w:val="6"/>
        <w:numId w:val="6"/>
      </w:numPr>
      <w:tabs>
        <w:tab w:val="clear" w:pos="851"/>
        <w:tab w:val="left" w:pos="567"/>
      </w:tabs>
      <w:spacing w:before="240" w:after="60" w:line="280" w:lineRule="exact"/>
      <w:outlineLvl w:val="6"/>
    </w:pPr>
    <w:rPr>
      <w:sz w:val="20"/>
      <w:szCs w:val="20"/>
      <w:lang w:eastAsia="de-DE"/>
    </w:rPr>
  </w:style>
  <w:style w:type="paragraph" w:styleId="Heading8">
    <w:name w:val="heading 8"/>
    <w:basedOn w:val="Normal"/>
    <w:next w:val="Normal"/>
    <w:qFormat/>
    <w:rsid w:val="00D07B47"/>
    <w:pPr>
      <w:numPr>
        <w:ilvl w:val="7"/>
        <w:numId w:val="6"/>
      </w:numPr>
      <w:tabs>
        <w:tab w:val="clear" w:pos="851"/>
        <w:tab w:val="left" w:pos="567"/>
      </w:tabs>
      <w:spacing w:before="240" w:after="60" w:line="280" w:lineRule="exact"/>
      <w:outlineLvl w:val="7"/>
    </w:pPr>
    <w:rPr>
      <w:i/>
      <w:sz w:val="20"/>
      <w:szCs w:val="20"/>
      <w:lang w:eastAsia="de-DE"/>
    </w:rPr>
  </w:style>
  <w:style w:type="paragraph" w:styleId="Heading9">
    <w:name w:val="heading 9"/>
    <w:basedOn w:val="Normal"/>
    <w:next w:val="Normal"/>
    <w:qFormat/>
    <w:rsid w:val="00D07B47"/>
    <w:pPr>
      <w:numPr>
        <w:ilvl w:val="8"/>
        <w:numId w:val="6"/>
      </w:numPr>
      <w:tabs>
        <w:tab w:val="clear" w:pos="851"/>
        <w:tab w:val="left" w:pos="567"/>
      </w:tabs>
      <w:spacing w:before="240" w:after="60" w:line="280" w:lineRule="exact"/>
      <w:outlineLvl w:val="8"/>
    </w:pPr>
    <w:rPr>
      <w:b/>
      <w:i/>
      <w:sz w:val="18"/>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F20958"/>
    <w:pPr>
      <w:tabs>
        <w:tab w:val="clear" w:pos="851"/>
      </w:tabs>
      <w:spacing w:before="120"/>
      <w:jc w:val="left"/>
    </w:pPr>
    <w:rPr>
      <w:rFonts w:asciiTheme="minorHAnsi" w:hAnsiTheme="minorHAnsi" w:cstheme="minorHAnsi"/>
      <w:b/>
      <w:bCs/>
      <w:caps/>
      <w:sz w:val="20"/>
      <w:szCs w:val="20"/>
    </w:rPr>
  </w:style>
  <w:style w:type="paragraph" w:styleId="BodyText">
    <w:name w:val="Body Text"/>
    <w:basedOn w:val="Normal"/>
    <w:link w:val="BodyTextChar"/>
    <w:rsid w:val="00AE5ECD"/>
  </w:style>
  <w:style w:type="character" w:styleId="Hyperlink">
    <w:name w:val="Hyperlink"/>
    <w:uiPriority w:val="99"/>
    <w:rsid w:val="00105677"/>
    <w:rPr>
      <w:color w:val="0000FF"/>
      <w:u w:val="single"/>
    </w:rPr>
  </w:style>
  <w:style w:type="paragraph" w:styleId="Header">
    <w:name w:val="header"/>
    <w:basedOn w:val="Normal"/>
    <w:rsid w:val="00BE0D08"/>
    <w:pPr>
      <w:tabs>
        <w:tab w:val="clear" w:pos="851"/>
        <w:tab w:val="center" w:pos="4320"/>
        <w:tab w:val="right" w:pos="8640"/>
      </w:tabs>
    </w:pPr>
  </w:style>
  <w:style w:type="paragraph" w:styleId="Footer">
    <w:name w:val="footer"/>
    <w:basedOn w:val="Normal"/>
    <w:rsid w:val="00BE0D08"/>
    <w:pPr>
      <w:tabs>
        <w:tab w:val="clear" w:pos="851"/>
        <w:tab w:val="center" w:pos="4320"/>
        <w:tab w:val="right" w:pos="8640"/>
      </w:tabs>
    </w:pPr>
  </w:style>
  <w:style w:type="character" w:styleId="PageNumber">
    <w:name w:val="page number"/>
    <w:basedOn w:val="DefaultParagraphFont"/>
    <w:rsid w:val="005B5746"/>
  </w:style>
  <w:style w:type="paragraph" w:styleId="Caption">
    <w:name w:val="caption"/>
    <w:basedOn w:val="Normal"/>
    <w:next w:val="Normal"/>
    <w:uiPriority w:val="35"/>
    <w:qFormat/>
    <w:rsid w:val="00975D4A"/>
    <w:pPr>
      <w:tabs>
        <w:tab w:val="clear" w:pos="851"/>
      </w:tabs>
      <w:spacing w:after="280" w:line="280" w:lineRule="exact"/>
      <w:ind w:left="1276" w:hanging="1276"/>
    </w:pPr>
    <w:rPr>
      <w:sz w:val="20"/>
      <w:szCs w:val="20"/>
      <w:lang w:eastAsia="de-DE"/>
    </w:rPr>
  </w:style>
  <w:style w:type="paragraph" w:styleId="MessageHeader">
    <w:name w:val="Message Header"/>
    <w:basedOn w:val="Normal"/>
    <w:rsid w:val="00A51D0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customStyle="1" w:styleId="Listofabbreviations">
    <w:name w:val="List of abbreviations"/>
    <w:basedOn w:val="Normal"/>
    <w:rsid w:val="00BA0923"/>
    <w:pPr>
      <w:tabs>
        <w:tab w:val="clear" w:pos="851"/>
        <w:tab w:val="left" w:pos="567"/>
        <w:tab w:val="left" w:pos="1701"/>
      </w:tabs>
      <w:spacing w:line="280" w:lineRule="exact"/>
    </w:pPr>
    <w:rPr>
      <w:szCs w:val="20"/>
      <w:lang w:eastAsia="de-DE"/>
    </w:rPr>
  </w:style>
  <w:style w:type="paragraph" w:styleId="FootnoteText">
    <w:name w:val="footnote text"/>
    <w:basedOn w:val="Normal"/>
    <w:semiHidden/>
    <w:rsid w:val="00975D4A"/>
    <w:pPr>
      <w:tabs>
        <w:tab w:val="clear" w:pos="851"/>
      </w:tabs>
      <w:spacing w:line="240" w:lineRule="auto"/>
      <w:ind w:left="284" w:hanging="284"/>
    </w:pPr>
    <w:rPr>
      <w:sz w:val="16"/>
      <w:szCs w:val="20"/>
      <w:lang w:eastAsia="de-DE"/>
    </w:rPr>
  </w:style>
  <w:style w:type="character" w:styleId="FootnoteReference">
    <w:name w:val="footnote reference"/>
    <w:semiHidden/>
    <w:rsid w:val="00BA0923"/>
    <w:rPr>
      <w:vertAlign w:val="superscript"/>
    </w:rPr>
  </w:style>
  <w:style w:type="paragraph" w:customStyle="1" w:styleId="Headingwithoutnumbering">
    <w:name w:val="Heading without numbering"/>
    <w:basedOn w:val="Normal"/>
    <w:next w:val="Normal"/>
    <w:rsid w:val="00531A54"/>
    <w:pPr>
      <w:keepNext/>
      <w:tabs>
        <w:tab w:val="clear" w:pos="851"/>
        <w:tab w:val="left" w:pos="567"/>
      </w:tabs>
      <w:spacing w:before="360" w:after="240" w:line="240" w:lineRule="auto"/>
    </w:pPr>
    <w:rPr>
      <w:b/>
      <w:szCs w:val="20"/>
      <w:lang w:eastAsia="de-DE"/>
    </w:rPr>
  </w:style>
  <w:style w:type="paragraph" w:customStyle="1" w:styleId="Figure">
    <w:name w:val="Figure"/>
    <w:basedOn w:val="Listofabbreviations"/>
    <w:next w:val="Normal"/>
    <w:rsid w:val="00FC6467"/>
    <w:pPr>
      <w:keepNext/>
      <w:spacing w:before="280" w:after="200" w:line="240" w:lineRule="auto"/>
      <w:jc w:val="center"/>
    </w:pPr>
  </w:style>
  <w:style w:type="paragraph" w:styleId="ListBullet">
    <w:name w:val="List Bullet"/>
    <w:basedOn w:val="Normal"/>
    <w:autoRedefine/>
    <w:rsid w:val="00417554"/>
    <w:pPr>
      <w:numPr>
        <w:numId w:val="1"/>
      </w:numPr>
      <w:tabs>
        <w:tab w:val="clear" w:pos="851"/>
        <w:tab w:val="left" w:pos="567"/>
      </w:tabs>
      <w:spacing w:line="280" w:lineRule="exact"/>
    </w:pPr>
    <w:rPr>
      <w:szCs w:val="20"/>
      <w:lang w:eastAsia="de-DE"/>
    </w:rPr>
  </w:style>
  <w:style w:type="paragraph" w:customStyle="1" w:styleId="CaptionTable">
    <w:name w:val="Caption Table"/>
    <w:basedOn w:val="Caption"/>
    <w:rsid w:val="00975D4A"/>
    <w:pPr>
      <w:spacing w:after="120"/>
    </w:pPr>
  </w:style>
  <w:style w:type="paragraph" w:customStyle="1" w:styleId="Tableheading">
    <w:name w:val="Table heading"/>
    <w:basedOn w:val="Normal"/>
    <w:rsid w:val="00D415B9"/>
    <w:pPr>
      <w:keepNext/>
      <w:tabs>
        <w:tab w:val="clear" w:pos="851"/>
        <w:tab w:val="left" w:pos="567"/>
      </w:tabs>
      <w:spacing w:before="120" w:line="280" w:lineRule="exact"/>
      <w:jc w:val="left"/>
    </w:pPr>
    <w:rPr>
      <w:b/>
      <w:bCs/>
      <w:sz w:val="20"/>
      <w:szCs w:val="20"/>
      <w:lang w:eastAsia="de-DE"/>
    </w:rPr>
  </w:style>
  <w:style w:type="paragraph" w:customStyle="1" w:styleId="Tabletext">
    <w:name w:val="Table text"/>
    <w:basedOn w:val="Normal"/>
    <w:rsid w:val="00D415B9"/>
    <w:pPr>
      <w:keepNext/>
      <w:tabs>
        <w:tab w:val="clear" w:pos="851"/>
        <w:tab w:val="left" w:pos="567"/>
      </w:tabs>
      <w:spacing w:before="60" w:after="60" w:line="240" w:lineRule="auto"/>
      <w:jc w:val="left"/>
    </w:pPr>
    <w:rPr>
      <w:sz w:val="20"/>
      <w:szCs w:val="20"/>
      <w:lang w:eastAsia="de-DE"/>
    </w:rPr>
  </w:style>
  <w:style w:type="paragraph" w:customStyle="1" w:styleId="Literatureentry">
    <w:name w:val="Literature entry"/>
    <w:basedOn w:val="Normal"/>
    <w:rsid w:val="00CD7F59"/>
    <w:pPr>
      <w:tabs>
        <w:tab w:val="clear" w:pos="851"/>
      </w:tabs>
      <w:ind w:left="284" w:hanging="284"/>
      <w:jc w:val="left"/>
    </w:pPr>
    <w:rPr>
      <w:snapToGrid w:val="0"/>
      <w:color w:val="000000"/>
      <w:szCs w:val="20"/>
      <w:lang w:val="de-DE" w:eastAsia="de-DE"/>
    </w:rPr>
  </w:style>
  <w:style w:type="paragraph" w:customStyle="1" w:styleId="Heading1withoutnumbering">
    <w:name w:val="Heading 1 without numbering"/>
    <w:basedOn w:val="Heading1"/>
    <w:next w:val="Normal"/>
    <w:rsid w:val="00D07B47"/>
    <w:pPr>
      <w:numPr>
        <w:numId w:val="0"/>
      </w:numPr>
    </w:pPr>
  </w:style>
  <w:style w:type="paragraph" w:styleId="TOC2">
    <w:name w:val="toc 2"/>
    <w:basedOn w:val="Normal"/>
    <w:next w:val="Normal"/>
    <w:uiPriority w:val="39"/>
    <w:rsid w:val="00F20958"/>
    <w:pPr>
      <w:tabs>
        <w:tab w:val="clear" w:pos="851"/>
      </w:tabs>
      <w:spacing w:after="0"/>
      <w:ind w:left="220"/>
      <w:jc w:val="left"/>
    </w:pPr>
    <w:rPr>
      <w:rFonts w:asciiTheme="minorHAnsi" w:hAnsiTheme="minorHAnsi" w:cstheme="minorHAnsi"/>
      <w:smallCaps/>
      <w:sz w:val="20"/>
      <w:szCs w:val="20"/>
    </w:rPr>
  </w:style>
  <w:style w:type="paragraph" w:styleId="TOC3">
    <w:name w:val="toc 3"/>
    <w:basedOn w:val="Normal"/>
    <w:next w:val="Normal"/>
    <w:uiPriority w:val="39"/>
    <w:rsid w:val="00A62D93"/>
    <w:pPr>
      <w:tabs>
        <w:tab w:val="clear" w:pos="851"/>
      </w:tabs>
      <w:spacing w:after="0"/>
      <w:ind w:left="440"/>
      <w:jc w:val="left"/>
    </w:pPr>
    <w:rPr>
      <w:rFonts w:asciiTheme="minorHAnsi" w:hAnsiTheme="minorHAnsi" w:cstheme="minorHAnsi"/>
      <w:i/>
      <w:iCs/>
      <w:sz w:val="20"/>
      <w:szCs w:val="20"/>
    </w:rPr>
  </w:style>
  <w:style w:type="paragraph" w:styleId="TableofFigures">
    <w:name w:val="table of figures"/>
    <w:basedOn w:val="Normal"/>
    <w:next w:val="Normal"/>
    <w:uiPriority w:val="99"/>
    <w:rsid w:val="00BA0923"/>
    <w:pPr>
      <w:tabs>
        <w:tab w:val="clear" w:pos="851"/>
      </w:tabs>
    </w:pPr>
  </w:style>
  <w:style w:type="paragraph" w:styleId="Title">
    <w:name w:val="Title"/>
    <w:basedOn w:val="Normal"/>
    <w:next w:val="Normal"/>
    <w:qFormat/>
    <w:rsid w:val="004E3DC9"/>
    <w:rPr>
      <w:b/>
      <w:sz w:val="48"/>
      <w:szCs w:val="48"/>
      <w:lang w:val="en-GB"/>
    </w:rPr>
  </w:style>
  <w:style w:type="paragraph" w:styleId="TOC4">
    <w:name w:val="toc 4"/>
    <w:basedOn w:val="Normal"/>
    <w:next w:val="Normal"/>
    <w:uiPriority w:val="39"/>
    <w:rsid w:val="001F284A"/>
    <w:pPr>
      <w:tabs>
        <w:tab w:val="clear" w:pos="851"/>
      </w:tabs>
      <w:spacing w:after="0"/>
      <w:ind w:left="660"/>
      <w:jc w:val="left"/>
    </w:pPr>
    <w:rPr>
      <w:rFonts w:asciiTheme="minorHAnsi" w:hAnsiTheme="minorHAnsi" w:cstheme="minorHAnsi"/>
      <w:sz w:val="18"/>
      <w:szCs w:val="18"/>
    </w:rPr>
  </w:style>
  <w:style w:type="paragraph" w:styleId="ListBullet2">
    <w:name w:val="List Bullet 2"/>
    <w:basedOn w:val="Normal"/>
    <w:autoRedefine/>
    <w:rsid w:val="00D07B47"/>
    <w:pPr>
      <w:numPr>
        <w:numId w:val="2"/>
      </w:numPr>
      <w:tabs>
        <w:tab w:val="clear" w:pos="851"/>
        <w:tab w:val="left" w:pos="567"/>
      </w:tabs>
      <w:spacing w:line="280" w:lineRule="exact"/>
    </w:pPr>
    <w:rPr>
      <w:szCs w:val="20"/>
      <w:lang w:eastAsia="de-DE"/>
    </w:rPr>
  </w:style>
  <w:style w:type="paragraph" w:styleId="ListBullet3">
    <w:name w:val="List Bullet 3"/>
    <w:basedOn w:val="Normal"/>
    <w:autoRedefine/>
    <w:rsid w:val="00D07B47"/>
    <w:pPr>
      <w:numPr>
        <w:numId w:val="3"/>
      </w:numPr>
      <w:tabs>
        <w:tab w:val="clear" w:pos="851"/>
        <w:tab w:val="left" w:pos="567"/>
      </w:tabs>
      <w:spacing w:line="280" w:lineRule="exact"/>
    </w:pPr>
    <w:rPr>
      <w:szCs w:val="20"/>
      <w:lang w:eastAsia="de-DE"/>
    </w:rPr>
  </w:style>
  <w:style w:type="paragraph" w:styleId="ListBullet4">
    <w:name w:val="List Bullet 4"/>
    <w:basedOn w:val="Normal"/>
    <w:autoRedefine/>
    <w:rsid w:val="00D07B47"/>
    <w:pPr>
      <w:numPr>
        <w:numId w:val="4"/>
      </w:numPr>
      <w:tabs>
        <w:tab w:val="clear" w:pos="851"/>
        <w:tab w:val="left" w:pos="567"/>
      </w:tabs>
      <w:spacing w:line="280" w:lineRule="exact"/>
    </w:pPr>
    <w:rPr>
      <w:szCs w:val="20"/>
      <w:lang w:eastAsia="de-DE"/>
    </w:rPr>
  </w:style>
  <w:style w:type="paragraph" w:styleId="ListBullet5">
    <w:name w:val="List Bullet 5"/>
    <w:basedOn w:val="Normal"/>
    <w:autoRedefine/>
    <w:rsid w:val="00D07B47"/>
    <w:pPr>
      <w:numPr>
        <w:numId w:val="5"/>
      </w:numPr>
      <w:tabs>
        <w:tab w:val="clear" w:pos="851"/>
        <w:tab w:val="left" w:pos="567"/>
      </w:tabs>
      <w:spacing w:line="280" w:lineRule="exact"/>
    </w:pPr>
    <w:rPr>
      <w:szCs w:val="20"/>
      <w:lang w:eastAsia="de-DE"/>
    </w:rPr>
  </w:style>
  <w:style w:type="table" w:styleId="TableGrid">
    <w:name w:val="Table Grid"/>
    <w:basedOn w:val="TableNormal"/>
    <w:rsid w:val="00EF62D0"/>
    <w:pPr>
      <w:tabs>
        <w:tab w:val="left" w:pos="567"/>
      </w:tabs>
      <w:spacing w:after="120"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
    <w:name w:val="Figure Table"/>
    <w:basedOn w:val="Normal"/>
    <w:next w:val="Normal"/>
    <w:rsid w:val="0021653C"/>
    <w:pPr>
      <w:tabs>
        <w:tab w:val="clear" w:pos="851"/>
      </w:tabs>
      <w:spacing w:line="240" w:lineRule="auto"/>
      <w:jc w:val="center"/>
    </w:pPr>
    <w:rPr>
      <w:szCs w:val="20"/>
      <w:lang w:eastAsia="de-DE"/>
    </w:rPr>
  </w:style>
  <w:style w:type="character" w:customStyle="1" w:styleId="hps">
    <w:name w:val="hps"/>
    <w:rsid w:val="008F3205"/>
  </w:style>
  <w:style w:type="character" w:customStyle="1" w:styleId="BodyTextChar">
    <w:name w:val="Body Text Char"/>
    <w:link w:val="BodyText"/>
    <w:rsid w:val="00FC6467"/>
    <w:rPr>
      <w:rFonts w:ascii="Arial" w:hAnsi="Arial"/>
      <w:sz w:val="22"/>
      <w:szCs w:val="24"/>
      <w:lang w:eastAsia="en-US"/>
    </w:rPr>
  </w:style>
  <w:style w:type="paragraph" w:styleId="BalloonText">
    <w:name w:val="Balloon Text"/>
    <w:basedOn w:val="Normal"/>
    <w:link w:val="BalloonTextChar"/>
    <w:rsid w:val="00017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177A4"/>
    <w:rPr>
      <w:rFonts w:ascii="Tahoma" w:hAnsi="Tahoma" w:cs="Tahoma"/>
      <w:sz w:val="16"/>
      <w:szCs w:val="16"/>
      <w:lang w:eastAsia="en-US"/>
    </w:rPr>
  </w:style>
  <w:style w:type="character" w:customStyle="1" w:styleId="shorttext">
    <w:name w:val="short_text"/>
    <w:basedOn w:val="DefaultParagraphFont"/>
    <w:rsid w:val="00C4537D"/>
  </w:style>
  <w:style w:type="paragraph" w:customStyle="1" w:styleId="Default">
    <w:name w:val="Default"/>
    <w:rsid w:val="00406961"/>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492A00"/>
    <w:pPr>
      <w:ind w:left="720"/>
      <w:contextualSpacing/>
    </w:pPr>
  </w:style>
  <w:style w:type="character" w:styleId="UnresolvedMention">
    <w:name w:val="Unresolved Mention"/>
    <w:basedOn w:val="DefaultParagraphFont"/>
    <w:uiPriority w:val="99"/>
    <w:semiHidden/>
    <w:unhideWhenUsed/>
    <w:rsid w:val="00384F7F"/>
    <w:rPr>
      <w:color w:val="605E5C"/>
      <w:shd w:val="clear" w:color="auto" w:fill="E1DFDD"/>
    </w:rPr>
  </w:style>
  <w:style w:type="character" w:styleId="FollowedHyperlink">
    <w:name w:val="FollowedHyperlink"/>
    <w:basedOn w:val="DefaultParagraphFont"/>
    <w:semiHidden/>
    <w:unhideWhenUsed/>
    <w:rsid w:val="002213E4"/>
    <w:rPr>
      <w:color w:val="800080" w:themeColor="followedHyperlink"/>
      <w:u w:val="single"/>
    </w:rPr>
  </w:style>
  <w:style w:type="character" w:styleId="CommentReference">
    <w:name w:val="annotation reference"/>
    <w:basedOn w:val="DefaultParagraphFont"/>
    <w:semiHidden/>
    <w:unhideWhenUsed/>
    <w:rsid w:val="00D5460C"/>
    <w:rPr>
      <w:sz w:val="16"/>
      <w:szCs w:val="16"/>
    </w:rPr>
  </w:style>
  <w:style w:type="paragraph" w:styleId="CommentText">
    <w:name w:val="annotation text"/>
    <w:basedOn w:val="Normal"/>
    <w:link w:val="CommentTextChar"/>
    <w:unhideWhenUsed/>
    <w:rsid w:val="00D5460C"/>
    <w:pPr>
      <w:spacing w:line="240" w:lineRule="auto"/>
    </w:pPr>
    <w:rPr>
      <w:sz w:val="20"/>
      <w:szCs w:val="20"/>
    </w:rPr>
  </w:style>
  <w:style w:type="character" w:customStyle="1" w:styleId="CommentTextChar">
    <w:name w:val="Comment Text Char"/>
    <w:basedOn w:val="DefaultParagraphFont"/>
    <w:link w:val="CommentText"/>
    <w:rsid w:val="00D5460C"/>
    <w:rPr>
      <w:rFonts w:ascii="Arial" w:hAnsi="Arial"/>
      <w:lang w:eastAsia="en-US"/>
    </w:rPr>
  </w:style>
  <w:style w:type="paragraph" w:styleId="CommentSubject">
    <w:name w:val="annotation subject"/>
    <w:basedOn w:val="CommentText"/>
    <w:next w:val="CommentText"/>
    <w:link w:val="CommentSubjectChar"/>
    <w:semiHidden/>
    <w:unhideWhenUsed/>
    <w:rsid w:val="00D5460C"/>
    <w:rPr>
      <w:b/>
      <w:bCs/>
    </w:rPr>
  </w:style>
  <w:style w:type="character" w:customStyle="1" w:styleId="CommentSubjectChar">
    <w:name w:val="Comment Subject Char"/>
    <w:basedOn w:val="CommentTextChar"/>
    <w:link w:val="CommentSubject"/>
    <w:semiHidden/>
    <w:rsid w:val="00D5460C"/>
    <w:rPr>
      <w:rFonts w:ascii="Arial" w:hAnsi="Arial"/>
      <w:b/>
      <w:bCs/>
      <w:lang w:eastAsia="en-US"/>
    </w:rPr>
  </w:style>
  <w:style w:type="paragraph" w:styleId="Subtitle">
    <w:name w:val="Subtitle"/>
    <w:basedOn w:val="Normal"/>
    <w:next w:val="Normal"/>
    <w:link w:val="SubtitleChar"/>
    <w:qFormat/>
    <w:rsid w:val="004E3DC9"/>
    <w:pPr>
      <w:numPr>
        <w:ilvl w:val="1"/>
      </w:numPr>
      <w:spacing w:after="160"/>
    </w:pPr>
    <w:rPr>
      <w:rFonts w:eastAsiaTheme="minorEastAsia" w:cs="Arial"/>
      <w:sz w:val="36"/>
      <w:szCs w:val="36"/>
    </w:rPr>
  </w:style>
  <w:style w:type="character" w:customStyle="1" w:styleId="SubtitleChar">
    <w:name w:val="Subtitle Char"/>
    <w:basedOn w:val="DefaultParagraphFont"/>
    <w:link w:val="Subtitle"/>
    <w:rsid w:val="004E3DC9"/>
    <w:rPr>
      <w:rFonts w:ascii="Arial" w:eastAsiaTheme="minorEastAsia" w:hAnsi="Arial" w:cs="Arial"/>
      <w:sz w:val="36"/>
      <w:szCs w:val="36"/>
      <w:lang w:eastAsia="en-US"/>
    </w:rPr>
  </w:style>
  <w:style w:type="paragraph" w:customStyle="1" w:styleId="TableText0">
    <w:name w:val="Table Text"/>
    <w:basedOn w:val="Normal"/>
    <w:qFormat/>
    <w:rsid w:val="009257B6"/>
    <w:pPr>
      <w:tabs>
        <w:tab w:val="clear" w:pos="851"/>
      </w:tabs>
      <w:spacing w:before="20" w:after="20" w:line="240" w:lineRule="auto"/>
    </w:pPr>
    <w:rPr>
      <w:rFonts w:ascii="Times New Roman" w:hAnsi="Times New Roman"/>
      <w:sz w:val="18"/>
      <w:lang w:val="en-GB" w:eastAsia="de-DE"/>
    </w:rPr>
  </w:style>
  <w:style w:type="paragraph" w:customStyle="1" w:styleId="Table-Head">
    <w:name w:val="Table-Head"/>
    <w:basedOn w:val="Normal"/>
    <w:qFormat/>
    <w:rsid w:val="009257B6"/>
    <w:pPr>
      <w:tabs>
        <w:tab w:val="clear" w:pos="851"/>
      </w:tabs>
      <w:spacing w:before="20" w:afterLines="20" w:line="240" w:lineRule="auto"/>
    </w:pPr>
    <w:rPr>
      <w:rFonts w:ascii="Times New Roman" w:eastAsia="Cambria" w:hAnsi="Times New Roman"/>
      <w:b/>
      <w:sz w:val="18"/>
      <w:szCs w:val="16"/>
      <w:lang w:val="en-GB"/>
    </w:rPr>
  </w:style>
  <w:style w:type="paragraph" w:styleId="NormalWeb">
    <w:name w:val="Normal (Web)"/>
    <w:basedOn w:val="Normal"/>
    <w:semiHidden/>
    <w:unhideWhenUsed/>
    <w:rsid w:val="00F01CEB"/>
    <w:rPr>
      <w:rFonts w:ascii="Times New Roman" w:hAnsi="Times New Roman"/>
      <w:sz w:val="24"/>
    </w:rPr>
  </w:style>
  <w:style w:type="paragraph" w:styleId="TOCHeading">
    <w:name w:val="TOC Heading"/>
    <w:basedOn w:val="Heading1"/>
    <w:next w:val="Normal"/>
    <w:uiPriority w:val="39"/>
    <w:unhideWhenUsed/>
    <w:qFormat/>
    <w:rsid w:val="000A6DE5"/>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en-US" w:eastAsia="en-US"/>
    </w:rPr>
  </w:style>
  <w:style w:type="paragraph" w:styleId="TOC5">
    <w:name w:val="toc 5"/>
    <w:basedOn w:val="Normal"/>
    <w:next w:val="Normal"/>
    <w:autoRedefine/>
    <w:semiHidden/>
    <w:unhideWhenUsed/>
    <w:rsid w:val="000A6DE5"/>
    <w:pPr>
      <w:tabs>
        <w:tab w:val="clear" w:pos="851"/>
      </w:tabs>
      <w:spacing w:after="0"/>
      <w:ind w:left="880"/>
      <w:jc w:val="left"/>
    </w:pPr>
    <w:rPr>
      <w:rFonts w:asciiTheme="minorHAnsi" w:hAnsiTheme="minorHAnsi" w:cstheme="minorHAnsi"/>
      <w:sz w:val="18"/>
      <w:szCs w:val="18"/>
    </w:rPr>
  </w:style>
  <w:style w:type="paragraph" w:styleId="TOC6">
    <w:name w:val="toc 6"/>
    <w:basedOn w:val="Normal"/>
    <w:next w:val="Normal"/>
    <w:autoRedefine/>
    <w:semiHidden/>
    <w:unhideWhenUsed/>
    <w:rsid w:val="000A6DE5"/>
    <w:pPr>
      <w:tabs>
        <w:tab w:val="clear" w:pos="851"/>
      </w:tabs>
      <w:spacing w:after="0"/>
      <w:ind w:left="1100"/>
      <w:jc w:val="left"/>
    </w:pPr>
    <w:rPr>
      <w:rFonts w:asciiTheme="minorHAnsi" w:hAnsiTheme="minorHAnsi" w:cstheme="minorHAnsi"/>
      <w:sz w:val="18"/>
      <w:szCs w:val="18"/>
    </w:rPr>
  </w:style>
  <w:style w:type="paragraph" w:styleId="TOC7">
    <w:name w:val="toc 7"/>
    <w:basedOn w:val="Normal"/>
    <w:next w:val="Normal"/>
    <w:autoRedefine/>
    <w:semiHidden/>
    <w:unhideWhenUsed/>
    <w:rsid w:val="000A6DE5"/>
    <w:pPr>
      <w:tabs>
        <w:tab w:val="clear" w:pos="851"/>
      </w:tabs>
      <w:spacing w:after="0"/>
      <w:ind w:left="1320"/>
      <w:jc w:val="left"/>
    </w:pPr>
    <w:rPr>
      <w:rFonts w:asciiTheme="minorHAnsi" w:hAnsiTheme="minorHAnsi" w:cstheme="minorHAnsi"/>
      <w:sz w:val="18"/>
      <w:szCs w:val="18"/>
    </w:rPr>
  </w:style>
  <w:style w:type="paragraph" w:styleId="TOC8">
    <w:name w:val="toc 8"/>
    <w:basedOn w:val="Normal"/>
    <w:next w:val="Normal"/>
    <w:autoRedefine/>
    <w:semiHidden/>
    <w:unhideWhenUsed/>
    <w:rsid w:val="000A6DE5"/>
    <w:pPr>
      <w:tabs>
        <w:tab w:val="clear" w:pos="851"/>
      </w:tabs>
      <w:spacing w:after="0"/>
      <w:ind w:left="1540"/>
      <w:jc w:val="left"/>
    </w:pPr>
    <w:rPr>
      <w:rFonts w:asciiTheme="minorHAnsi" w:hAnsiTheme="minorHAnsi" w:cstheme="minorHAnsi"/>
      <w:sz w:val="18"/>
      <w:szCs w:val="18"/>
    </w:rPr>
  </w:style>
  <w:style w:type="paragraph" w:styleId="TOC9">
    <w:name w:val="toc 9"/>
    <w:basedOn w:val="Normal"/>
    <w:next w:val="Normal"/>
    <w:autoRedefine/>
    <w:semiHidden/>
    <w:unhideWhenUsed/>
    <w:rsid w:val="000A6DE5"/>
    <w:pPr>
      <w:tabs>
        <w:tab w:val="clear" w:pos="851"/>
      </w:tabs>
      <w:spacing w:after="0"/>
      <w:ind w:left="176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2900">
      <w:bodyDiv w:val="1"/>
      <w:marLeft w:val="0"/>
      <w:marRight w:val="0"/>
      <w:marTop w:val="0"/>
      <w:marBottom w:val="0"/>
      <w:divBdr>
        <w:top w:val="none" w:sz="0" w:space="0" w:color="auto"/>
        <w:left w:val="none" w:sz="0" w:space="0" w:color="auto"/>
        <w:bottom w:val="none" w:sz="0" w:space="0" w:color="auto"/>
        <w:right w:val="none" w:sz="0" w:space="0" w:color="auto"/>
      </w:divBdr>
    </w:div>
    <w:div w:id="438262607">
      <w:bodyDiv w:val="1"/>
      <w:marLeft w:val="0"/>
      <w:marRight w:val="0"/>
      <w:marTop w:val="0"/>
      <w:marBottom w:val="0"/>
      <w:divBdr>
        <w:top w:val="none" w:sz="0" w:space="0" w:color="auto"/>
        <w:left w:val="none" w:sz="0" w:space="0" w:color="auto"/>
        <w:bottom w:val="none" w:sz="0" w:space="0" w:color="auto"/>
        <w:right w:val="none" w:sz="0" w:space="0" w:color="auto"/>
      </w:divBdr>
      <w:divsChild>
        <w:div w:id="669601198">
          <w:marLeft w:val="0"/>
          <w:marRight w:val="0"/>
          <w:marTop w:val="0"/>
          <w:marBottom w:val="0"/>
          <w:divBdr>
            <w:top w:val="none" w:sz="0" w:space="0" w:color="auto"/>
            <w:left w:val="none" w:sz="0" w:space="0" w:color="auto"/>
            <w:bottom w:val="none" w:sz="0" w:space="0" w:color="auto"/>
            <w:right w:val="none" w:sz="0" w:space="0" w:color="auto"/>
          </w:divBdr>
          <w:divsChild>
            <w:div w:id="1785419836">
              <w:marLeft w:val="0"/>
              <w:marRight w:val="0"/>
              <w:marTop w:val="0"/>
              <w:marBottom w:val="0"/>
              <w:divBdr>
                <w:top w:val="none" w:sz="0" w:space="0" w:color="auto"/>
                <w:left w:val="none" w:sz="0" w:space="0" w:color="auto"/>
                <w:bottom w:val="none" w:sz="0" w:space="0" w:color="auto"/>
                <w:right w:val="none" w:sz="0" w:space="0" w:color="auto"/>
              </w:divBdr>
              <w:divsChild>
                <w:div w:id="77482178">
                  <w:marLeft w:val="0"/>
                  <w:marRight w:val="0"/>
                  <w:marTop w:val="0"/>
                  <w:marBottom w:val="0"/>
                  <w:divBdr>
                    <w:top w:val="none" w:sz="0" w:space="0" w:color="auto"/>
                    <w:left w:val="none" w:sz="0" w:space="0" w:color="auto"/>
                    <w:bottom w:val="none" w:sz="0" w:space="0" w:color="auto"/>
                    <w:right w:val="none" w:sz="0" w:space="0" w:color="auto"/>
                  </w:divBdr>
                  <w:divsChild>
                    <w:div w:id="1037242369">
                      <w:marLeft w:val="0"/>
                      <w:marRight w:val="0"/>
                      <w:marTop w:val="0"/>
                      <w:marBottom w:val="0"/>
                      <w:divBdr>
                        <w:top w:val="none" w:sz="0" w:space="0" w:color="auto"/>
                        <w:left w:val="none" w:sz="0" w:space="0" w:color="auto"/>
                        <w:bottom w:val="none" w:sz="0" w:space="0" w:color="auto"/>
                        <w:right w:val="none" w:sz="0" w:space="0" w:color="auto"/>
                      </w:divBdr>
                      <w:divsChild>
                        <w:div w:id="1407417374">
                          <w:marLeft w:val="0"/>
                          <w:marRight w:val="0"/>
                          <w:marTop w:val="0"/>
                          <w:marBottom w:val="0"/>
                          <w:divBdr>
                            <w:top w:val="none" w:sz="0" w:space="0" w:color="auto"/>
                            <w:left w:val="none" w:sz="0" w:space="0" w:color="auto"/>
                            <w:bottom w:val="none" w:sz="0" w:space="0" w:color="auto"/>
                            <w:right w:val="none" w:sz="0" w:space="0" w:color="auto"/>
                          </w:divBdr>
                          <w:divsChild>
                            <w:div w:id="1140146286">
                              <w:marLeft w:val="0"/>
                              <w:marRight w:val="0"/>
                              <w:marTop w:val="0"/>
                              <w:marBottom w:val="0"/>
                              <w:divBdr>
                                <w:top w:val="none" w:sz="0" w:space="0" w:color="auto"/>
                                <w:left w:val="none" w:sz="0" w:space="0" w:color="auto"/>
                                <w:bottom w:val="none" w:sz="0" w:space="0" w:color="auto"/>
                                <w:right w:val="none" w:sz="0" w:space="0" w:color="auto"/>
                              </w:divBdr>
                              <w:divsChild>
                                <w:div w:id="309558813">
                                  <w:marLeft w:val="0"/>
                                  <w:marRight w:val="0"/>
                                  <w:marTop w:val="0"/>
                                  <w:marBottom w:val="0"/>
                                  <w:divBdr>
                                    <w:top w:val="none" w:sz="0" w:space="0" w:color="auto"/>
                                    <w:left w:val="none" w:sz="0" w:space="0" w:color="auto"/>
                                    <w:bottom w:val="none" w:sz="0" w:space="0" w:color="auto"/>
                                    <w:right w:val="none" w:sz="0" w:space="0" w:color="auto"/>
                                  </w:divBdr>
                                  <w:divsChild>
                                    <w:div w:id="1903590646">
                                      <w:marLeft w:val="0"/>
                                      <w:marRight w:val="0"/>
                                      <w:marTop w:val="0"/>
                                      <w:marBottom w:val="0"/>
                                      <w:divBdr>
                                        <w:top w:val="none" w:sz="0" w:space="0" w:color="auto"/>
                                        <w:left w:val="none" w:sz="0" w:space="0" w:color="auto"/>
                                        <w:bottom w:val="none" w:sz="0" w:space="0" w:color="auto"/>
                                        <w:right w:val="none" w:sz="0" w:space="0" w:color="auto"/>
                                      </w:divBdr>
                                      <w:divsChild>
                                        <w:div w:id="255406874">
                                          <w:marLeft w:val="0"/>
                                          <w:marRight w:val="0"/>
                                          <w:marTop w:val="0"/>
                                          <w:marBottom w:val="0"/>
                                          <w:divBdr>
                                            <w:top w:val="none" w:sz="0" w:space="0" w:color="auto"/>
                                            <w:left w:val="none" w:sz="0" w:space="0" w:color="auto"/>
                                            <w:bottom w:val="none" w:sz="0" w:space="0" w:color="auto"/>
                                            <w:right w:val="none" w:sz="0" w:space="0" w:color="auto"/>
                                          </w:divBdr>
                                          <w:divsChild>
                                            <w:div w:id="196428968">
                                              <w:marLeft w:val="60"/>
                                              <w:marRight w:val="0"/>
                                              <w:marTop w:val="0"/>
                                              <w:marBottom w:val="0"/>
                                              <w:divBdr>
                                                <w:top w:val="none" w:sz="0" w:space="0" w:color="auto"/>
                                                <w:left w:val="none" w:sz="0" w:space="0" w:color="auto"/>
                                                <w:bottom w:val="none" w:sz="0" w:space="0" w:color="auto"/>
                                                <w:right w:val="none" w:sz="0" w:space="0" w:color="auto"/>
                                              </w:divBdr>
                                              <w:divsChild>
                                                <w:div w:id="1357736831">
                                                  <w:marLeft w:val="0"/>
                                                  <w:marRight w:val="0"/>
                                                  <w:marTop w:val="0"/>
                                                  <w:marBottom w:val="240"/>
                                                  <w:divBdr>
                                                    <w:top w:val="none" w:sz="0" w:space="0" w:color="auto"/>
                                                    <w:left w:val="none" w:sz="0" w:space="0" w:color="auto"/>
                                                    <w:bottom w:val="none" w:sz="0" w:space="0" w:color="auto"/>
                                                    <w:right w:val="none" w:sz="0" w:space="0" w:color="auto"/>
                                                  </w:divBdr>
                                                  <w:divsChild>
                                                    <w:div w:id="1387216552">
                                                      <w:marLeft w:val="0"/>
                                                      <w:marRight w:val="0"/>
                                                      <w:marTop w:val="0"/>
                                                      <w:marBottom w:val="0"/>
                                                      <w:divBdr>
                                                        <w:top w:val="none" w:sz="0" w:space="0" w:color="auto"/>
                                                        <w:left w:val="none" w:sz="0" w:space="0" w:color="auto"/>
                                                        <w:bottom w:val="none" w:sz="0" w:space="0" w:color="auto"/>
                                                        <w:right w:val="none" w:sz="0" w:space="0" w:color="auto"/>
                                                      </w:divBdr>
                                                      <w:divsChild>
                                                        <w:div w:id="17406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024584">
      <w:bodyDiv w:val="1"/>
      <w:marLeft w:val="0"/>
      <w:marRight w:val="0"/>
      <w:marTop w:val="0"/>
      <w:marBottom w:val="0"/>
      <w:divBdr>
        <w:top w:val="none" w:sz="0" w:space="0" w:color="auto"/>
        <w:left w:val="none" w:sz="0" w:space="0" w:color="auto"/>
        <w:bottom w:val="none" w:sz="0" w:space="0" w:color="auto"/>
        <w:right w:val="none" w:sz="0" w:space="0" w:color="auto"/>
      </w:divBdr>
      <w:divsChild>
        <w:div w:id="1464738917">
          <w:marLeft w:val="0"/>
          <w:marRight w:val="0"/>
          <w:marTop w:val="0"/>
          <w:marBottom w:val="0"/>
          <w:divBdr>
            <w:top w:val="none" w:sz="0" w:space="0" w:color="auto"/>
            <w:left w:val="none" w:sz="0" w:space="0" w:color="auto"/>
            <w:bottom w:val="none" w:sz="0" w:space="0" w:color="auto"/>
            <w:right w:val="none" w:sz="0" w:space="0" w:color="auto"/>
          </w:divBdr>
          <w:divsChild>
            <w:div w:id="1520125599">
              <w:marLeft w:val="0"/>
              <w:marRight w:val="0"/>
              <w:marTop w:val="0"/>
              <w:marBottom w:val="0"/>
              <w:divBdr>
                <w:top w:val="none" w:sz="0" w:space="0" w:color="auto"/>
                <w:left w:val="none" w:sz="0" w:space="0" w:color="auto"/>
                <w:bottom w:val="none" w:sz="0" w:space="0" w:color="auto"/>
                <w:right w:val="none" w:sz="0" w:space="0" w:color="auto"/>
              </w:divBdr>
              <w:divsChild>
                <w:div w:id="298919140">
                  <w:marLeft w:val="0"/>
                  <w:marRight w:val="0"/>
                  <w:marTop w:val="0"/>
                  <w:marBottom w:val="0"/>
                  <w:divBdr>
                    <w:top w:val="none" w:sz="0" w:space="0" w:color="auto"/>
                    <w:left w:val="none" w:sz="0" w:space="0" w:color="auto"/>
                    <w:bottom w:val="none" w:sz="0" w:space="0" w:color="auto"/>
                    <w:right w:val="none" w:sz="0" w:space="0" w:color="auto"/>
                  </w:divBdr>
                  <w:divsChild>
                    <w:div w:id="1086653871">
                      <w:marLeft w:val="0"/>
                      <w:marRight w:val="0"/>
                      <w:marTop w:val="0"/>
                      <w:marBottom w:val="0"/>
                      <w:divBdr>
                        <w:top w:val="none" w:sz="0" w:space="0" w:color="auto"/>
                        <w:left w:val="none" w:sz="0" w:space="0" w:color="auto"/>
                        <w:bottom w:val="none" w:sz="0" w:space="0" w:color="auto"/>
                        <w:right w:val="none" w:sz="0" w:space="0" w:color="auto"/>
                      </w:divBdr>
                      <w:divsChild>
                        <w:div w:id="737433931">
                          <w:marLeft w:val="0"/>
                          <w:marRight w:val="0"/>
                          <w:marTop w:val="0"/>
                          <w:marBottom w:val="0"/>
                          <w:divBdr>
                            <w:top w:val="none" w:sz="0" w:space="0" w:color="auto"/>
                            <w:left w:val="none" w:sz="0" w:space="0" w:color="auto"/>
                            <w:bottom w:val="none" w:sz="0" w:space="0" w:color="auto"/>
                            <w:right w:val="none" w:sz="0" w:space="0" w:color="auto"/>
                          </w:divBdr>
                          <w:divsChild>
                            <w:div w:id="125150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1068">
      <w:bodyDiv w:val="1"/>
      <w:marLeft w:val="0"/>
      <w:marRight w:val="0"/>
      <w:marTop w:val="0"/>
      <w:marBottom w:val="0"/>
      <w:divBdr>
        <w:top w:val="none" w:sz="0" w:space="0" w:color="auto"/>
        <w:left w:val="none" w:sz="0" w:space="0" w:color="auto"/>
        <w:bottom w:val="none" w:sz="0" w:space="0" w:color="auto"/>
        <w:right w:val="none" w:sz="0" w:space="0" w:color="auto"/>
      </w:divBdr>
      <w:divsChild>
        <w:div w:id="268439172">
          <w:marLeft w:val="0"/>
          <w:marRight w:val="0"/>
          <w:marTop w:val="0"/>
          <w:marBottom w:val="0"/>
          <w:divBdr>
            <w:top w:val="none" w:sz="0" w:space="0" w:color="auto"/>
            <w:left w:val="none" w:sz="0" w:space="0" w:color="auto"/>
            <w:bottom w:val="none" w:sz="0" w:space="0" w:color="auto"/>
            <w:right w:val="none" w:sz="0" w:space="0" w:color="auto"/>
          </w:divBdr>
        </w:div>
        <w:div w:id="413626277">
          <w:marLeft w:val="0"/>
          <w:marRight w:val="0"/>
          <w:marTop w:val="0"/>
          <w:marBottom w:val="0"/>
          <w:divBdr>
            <w:top w:val="none" w:sz="0" w:space="0" w:color="auto"/>
            <w:left w:val="none" w:sz="0" w:space="0" w:color="auto"/>
            <w:bottom w:val="none" w:sz="0" w:space="0" w:color="auto"/>
            <w:right w:val="none" w:sz="0" w:space="0" w:color="auto"/>
          </w:divBdr>
        </w:div>
        <w:div w:id="657196328">
          <w:marLeft w:val="0"/>
          <w:marRight w:val="0"/>
          <w:marTop w:val="0"/>
          <w:marBottom w:val="0"/>
          <w:divBdr>
            <w:top w:val="none" w:sz="0" w:space="0" w:color="auto"/>
            <w:left w:val="none" w:sz="0" w:space="0" w:color="auto"/>
            <w:bottom w:val="none" w:sz="0" w:space="0" w:color="auto"/>
            <w:right w:val="none" w:sz="0" w:space="0" w:color="auto"/>
          </w:divBdr>
        </w:div>
        <w:div w:id="819922788">
          <w:marLeft w:val="0"/>
          <w:marRight w:val="0"/>
          <w:marTop w:val="0"/>
          <w:marBottom w:val="0"/>
          <w:divBdr>
            <w:top w:val="none" w:sz="0" w:space="0" w:color="auto"/>
            <w:left w:val="none" w:sz="0" w:space="0" w:color="auto"/>
            <w:bottom w:val="none" w:sz="0" w:space="0" w:color="auto"/>
            <w:right w:val="none" w:sz="0" w:space="0" w:color="auto"/>
          </w:divBdr>
        </w:div>
        <w:div w:id="857157077">
          <w:marLeft w:val="0"/>
          <w:marRight w:val="0"/>
          <w:marTop w:val="0"/>
          <w:marBottom w:val="0"/>
          <w:divBdr>
            <w:top w:val="none" w:sz="0" w:space="0" w:color="auto"/>
            <w:left w:val="none" w:sz="0" w:space="0" w:color="auto"/>
            <w:bottom w:val="none" w:sz="0" w:space="0" w:color="auto"/>
            <w:right w:val="none" w:sz="0" w:space="0" w:color="auto"/>
          </w:divBdr>
        </w:div>
        <w:div w:id="1007945241">
          <w:marLeft w:val="0"/>
          <w:marRight w:val="0"/>
          <w:marTop w:val="0"/>
          <w:marBottom w:val="0"/>
          <w:divBdr>
            <w:top w:val="none" w:sz="0" w:space="0" w:color="auto"/>
            <w:left w:val="none" w:sz="0" w:space="0" w:color="auto"/>
            <w:bottom w:val="none" w:sz="0" w:space="0" w:color="auto"/>
            <w:right w:val="none" w:sz="0" w:space="0" w:color="auto"/>
          </w:divBdr>
        </w:div>
        <w:div w:id="1244334837">
          <w:marLeft w:val="0"/>
          <w:marRight w:val="0"/>
          <w:marTop w:val="0"/>
          <w:marBottom w:val="0"/>
          <w:divBdr>
            <w:top w:val="none" w:sz="0" w:space="0" w:color="auto"/>
            <w:left w:val="none" w:sz="0" w:space="0" w:color="auto"/>
            <w:bottom w:val="none" w:sz="0" w:space="0" w:color="auto"/>
            <w:right w:val="none" w:sz="0" w:space="0" w:color="auto"/>
          </w:divBdr>
        </w:div>
        <w:div w:id="1254784718">
          <w:marLeft w:val="0"/>
          <w:marRight w:val="0"/>
          <w:marTop w:val="0"/>
          <w:marBottom w:val="0"/>
          <w:divBdr>
            <w:top w:val="none" w:sz="0" w:space="0" w:color="auto"/>
            <w:left w:val="none" w:sz="0" w:space="0" w:color="auto"/>
            <w:bottom w:val="none" w:sz="0" w:space="0" w:color="auto"/>
            <w:right w:val="none" w:sz="0" w:space="0" w:color="auto"/>
          </w:divBdr>
        </w:div>
        <w:div w:id="1309869531">
          <w:marLeft w:val="0"/>
          <w:marRight w:val="0"/>
          <w:marTop w:val="0"/>
          <w:marBottom w:val="0"/>
          <w:divBdr>
            <w:top w:val="none" w:sz="0" w:space="0" w:color="auto"/>
            <w:left w:val="none" w:sz="0" w:space="0" w:color="auto"/>
            <w:bottom w:val="none" w:sz="0" w:space="0" w:color="auto"/>
            <w:right w:val="none" w:sz="0" w:space="0" w:color="auto"/>
          </w:divBdr>
        </w:div>
        <w:div w:id="1568347092">
          <w:marLeft w:val="0"/>
          <w:marRight w:val="0"/>
          <w:marTop w:val="0"/>
          <w:marBottom w:val="0"/>
          <w:divBdr>
            <w:top w:val="none" w:sz="0" w:space="0" w:color="auto"/>
            <w:left w:val="none" w:sz="0" w:space="0" w:color="auto"/>
            <w:bottom w:val="none" w:sz="0" w:space="0" w:color="auto"/>
            <w:right w:val="none" w:sz="0" w:space="0" w:color="auto"/>
          </w:divBdr>
        </w:div>
        <w:div w:id="1676298605">
          <w:marLeft w:val="0"/>
          <w:marRight w:val="0"/>
          <w:marTop w:val="0"/>
          <w:marBottom w:val="0"/>
          <w:divBdr>
            <w:top w:val="none" w:sz="0" w:space="0" w:color="auto"/>
            <w:left w:val="none" w:sz="0" w:space="0" w:color="auto"/>
            <w:bottom w:val="none" w:sz="0" w:space="0" w:color="auto"/>
            <w:right w:val="none" w:sz="0" w:space="0" w:color="auto"/>
          </w:divBdr>
        </w:div>
        <w:div w:id="1705012678">
          <w:marLeft w:val="0"/>
          <w:marRight w:val="0"/>
          <w:marTop w:val="0"/>
          <w:marBottom w:val="0"/>
          <w:divBdr>
            <w:top w:val="none" w:sz="0" w:space="0" w:color="auto"/>
            <w:left w:val="none" w:sz="0" w:space="0" w:color="auto"/>
            <w:bottom w:val="none" w:sz="0" w:space="0" w:color="auto"/>
            <w:right w:val="none" w:sz="0" w:space="0" w:color="auto"/>
          </w:divBdr>
        </w:div>
        <w:div w:id="1739935343">
          <w:marLeft w:val="0"/>
          <w:marRight w:val="0"/>
          <w:marTop w:val="0"/>
          <w:marBottom w:val="0"/>
          <w:divBdr>
            <w:top w:val="none" w:sz="0" w:space="0" w:color="auto"/>
            <w:left w:val="none" w:sz="0" w:space="0" w:color="auto"/>
            <w:bottom w:val="none" w:sz="0" w:space="0" w:color="auto"/>
            <w:right w:val="none" w:sz="0" w:space="0" w:color="auto"/>
          </w:divBdr>
        </w:div>
        <w:div w:id="1793590041">
          <w:marLeft w:val="0"/>
          <w:marRight w:val="0"/>
          <w:marTop w:val="0"/>
          <w:marBottom w:val="0"/>
          <w:divBdr>
            <w:top w:val="none" w:sz="0" w:space="0" w:color="auto"/>
            <w:left w:val="none" w:sz="0" w:space="0" w:color="auto"/>
            <w:bottom w:val="none" w:sz="0" w:space="0" w:color="auto"/>
            <w:right w:val="none" w:sz="0" w:space="0" w:color="auto"/>
          </w:divBdr>
        </w:div>
        <w:div w:id="1916088689">
          <w:marLeft w:val="0"/>
          <w:marRight w:val="0"/>
          <w:marTop w:val="0"/>
          <w:marBottom w:val="0"/>
          <w:divBdr>
            <w:top w:val="none" w:sz="0" w:space="0" w:color="auto"/>
            <w:left w:val="none" w:sz="0" w:space="0" w:color="auto"/>
            <w:bottom w:val="none" w:sz="0" w:space="0" w:color="auto"/>
            <w:right w:val="none" w:sz="0" w:space="0" w:color="auto"/>
          </w:divBdr>
        </w:div>
        <w:div w:id="1926109114">
          <w:marLeft w:val="0"/>
          <w:marRight w:val="0"/>
          <w:marTop w:val="0"/>
          <w:marBottom w:val="0"/>
          <w:divBdr>
            <w:top w:val="none" w:sz="0" w:space="0" w:color="auto"/>
            <w:left w:val="none" w:sz="0" w:space="0" w:color="auto"/>
            <w:bottom w:val="none" w:sz="0" w:space="0" w:color="auto"/>
            <w:right w:val="none" w:sz="0" w:space="0" w:color="auto"/>
          </w:divBdr>
        </w:div>
        <w:div w:id="2101365858">
          <w:marLeft w:val="0"/>
          <w:marRight w:val="0"/>
          <w:marTop w:val="0"/>
          <w:marBottom w:val="0"/>
          <w:divBdr>
            <w:top w:val="none" w:sz="0" w:space="0" w:color="auto"/>
            <w:left w:val="none" w:sz="0" w:space="0" w:color="auto"/>
            <w:bottom w:val="none" w:sz="0" w:space="0" w:color="auto"/>
            <w:right w:val="none" w:sz="0" w:space="0" w:color="auto"/>
          </w:divBdr>
        </w:div>
      </w:divsChild>
    </w:div>
    <w:div w:id="1966309000">
      <w:bodyDiv w:val="1"/>
      <w:marLeft w:val="0"/>
      <w:marRight w:val="0"/>
      <w:marTop w:val="0"/>
      <w:marBottom w:val="0"/>
      <w:divBdr>
        <w:top w:val="none" w:sz="0" w:space="0" w:color="auto"/>
        <w:left w:val="none" w:sz="0" w:space="0" w:color="auto"/>
        <w:bottom w:val="none" w:sz="0" w:space="0" w:color="auto"/>
        <w:right w:val="none" w:sz="0" w:space="0" w:color="auto"/>
      </w:divBdr>
      <w:divsChild>
        <w:div w:id="683358038">
          <w:marLeft w:val="0"/>
          <w:marRight w:val="0"/>
          <w:marTop w:val="0"/>
          <w:marBottom w:val="0"/>
          <w:divBdr>
            <w:top w:val="none" w:sz="0" w:space="0" w:color="auto"/>
            <w:left w:val="none" w:sz="0" w:space="0" w:color="auto"/>
            <w:bottom w:val="none" w:sz="0" w:space="0" w:color="auto"/>
            <w:right w:val="none" w:sz="0" w:space="0" w:color="auto"/>
          </w:divBdr>
          <w:divsChild>
            <w:div w:id="2096127170">
              <w:marLeft w:val="0"/>
              <w:marRight w:val="0"/>
              <w:marTop w:val="0"/>
              <w:marBottom w:val="0"/>
              <w:divBdr>
                <w:top w:val="none" w:sz="0" w:space="0" w:color="auto"/>
                <w:left w:val="none" w:sz="0" w:space="0" w:color="auto"/>
                <w:bottom w:val="none" w:sz="0" w:space="0" w:color="auto"/>
                <w:right w:val="none" w:sz="0" w:space="0" w:color="auto"/>
              </w:divBdr>
              <w:divsChild>
                <w:div w:id="198587586">
                  <w:marLeft w:val="0"/>
                  <w:marRight w:val="0"/>
                  <w:marTop w:val="0"/>
                  <w:marBottom w:val="0"/>
                  <w:divBdr>
                    <w:top w:val="none" w:sz="0" w:space="0" w:color="auto"/>
                    <w:left w:val="none" w:sz="0" w:space="0" w:color="auto"/>
                    <w:bottom w:val="none" w:sz="0" w:space="0" w:color="auto"/>
                    <w:right w:val="none" w:sz="0" w:space="0" w:color="auto"/>
                  </w:divBdr>
                  <w:divsChild>
                    <w:div w:id="140654830">
                      <w:marLeft w:val="0"/>
                      <w:marRight w:val="0"/>
                      <w:marTop w:val="0"/>
                      <w:marBottom w:val="0"/>
                      <w:divBdr>
                        <w:top w:val="none" w:sz="0" w:space="0" w:color="auto"/>
                        <w:left w:val="none" w:sz="0" w:space="0" w:color="auto"/>
                        <w:bottom w:val="none" w:sz="0" w:space="0" w:color="auto"/>
                        <w:right w:val="none" w:sz="0" w:space="0" w:color="auto"/>
                      </w:divBdr>
                      <w:divsChild>
                        <w:div w:id="465857490">
                          <w:marLeft w:val="0"/>
                          <w:marRight w:val="0"/>
                          <w:marTop w:val="0"/>
                          <w:marBottom w:val="0"/>
                          <w:divBdr>
                            <w:top w:val="none" w:sz="0" w:space="0" w:color="auto"/>
                            <w:left w:val="none" w:sz="0" w:space="0" w:color="auto"/>
                            <w:bottom w:val="none" w:sz="0" w:space="0" w:color="auto"/>
                            <w:right w:val="none" w:sz="0" w:space="0" w:color="auto"/>
                          </w:divBdr>
                          <w:divsChild>
                            <w:div w:id="9968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700474">
          <w:marLeft w:val="0"/>
          <w:marRight w:val="0"/>
          <w:marTop w:val="0"/>
          <w:marBottom w:val="0"/>
          <w:divBdr>
            <w:top w:val="none" w:sz="0" w:space="0" w:color="auto"/>
            <w:left w:val="none" w:sz="0" w:space="0" w:color="auto"/>
            <w:bottom w:val="none" w:sz="0" w:space="0" w:color="auto"/>
            <w:right w:val="none" w:sz="0" w:space="0" w:color="auto"/>
          </w:divBdr>
          <w:divsChild>
            <w:div w:id="1053120725">
              <w:marLeft w:val="0"/>
              <w:marRight w:val="0"/>
              <w:marTop w:val="0"/>
              <w:marBottom w:val="0"/>
              <w:divBdr>
                <w:top w:val="none" w:sz="0" w:space="0" w:color="auto"/>
                <w:left w:val="none" w:sz="0" w:space="0" w:color="auto"/>
                <w:bottom w:val="none" w:sz="0" w:space="0" w:color="auto"/>
                <w:right w:val="none" w:sz="0" w:space="0" w:color="auto"/>
              </w:divBdr>
              <w:divsChild>
                <w:div w:id="477379800">
                  <w:marLeft w:val="0"/>
                  <w:marRight w:val="0"/>
                  <w:marTop w:val="0"/>
                  <w:marBottom w:val="0"/>
                  <w:divBdr>
                    <w:top w:val="none" w:sz="0" w:space="0" w:color="auto"/>
                    <w:left w:val="none" w:sz="0" w:space="0" w:color="auto"/>
                    <w:bottom w:val="none" w:sz="0" w:space="0" w:color="auto"/>
                    <w:right w:val="none" w:sz="0" w:space="0" w:color="auto"/>
                  </w:divBdr>
                  <w:divsChild>
                    <w:div w:id="11516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e.duttweiler\Desktop\Template%20Bachelor%20Thesis%20FHNW_HSW_english_V1.4.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E712F4748A5A5A469FFFD6A7712C6570" ma:contentTypeVersion="6" ma:contentTypeDescription="Ein neues Dokument erstellen." ma:contentTypeScope="" ma:versionID="762a13ee4c8ff6b2ac4f44c42e5aec28">
  <xsd:schema xmlns:xsd="http://www.w3.org/2001/XMLSchema" xmlns:xs="http://www.w3.org/2001/XMLSchema" xmlns:p="http://schemas.microsoft.com/office/2006/metadata/properties" xmlns:ns2="f5694ea1-bed4-48a9-b3b3-93bc638b6088" targetNamespace="http://schemas.microsoft.com/office/2006/metadata/properties" ma:root="true" ma:fieldsID="aeb1a040bbb9230b1200226dbd70a352" ns2:_="">
    <xsd:import namespace="f5694ea1-bed4-48a9-b3b3-93bc638b60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94ea1-bed4-48a9-b3b3-93bc638b60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D707AC-C48B-4B87-A1FE-45AF0AF912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A7AA43-83CC-4256-813C-5346B471575A}">
  <ds:schemaRefs>
    <ds:schemaRef ds:uri="http://schemas.openxmlformats.org/officeDocument/2006/bibliography"/>
  </ds:schemaRefs>
</ds:datastoreItem>
</file>

<file path=customXml/itemProps3.xml><?xml version="1.0" encoding="utf-8"?>
<ds:datastoreItem xmlns:ds="http://schemas.openxmlformats.org/officeDocument/2006/customXml" ds:itemID="{F8447234-FCD3-47CB-BB68-813BBE190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94ea1-bed4-48a9-b3b3-93bc638b6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4FA469-ABB2-4D43-A0D6-930F5260F2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C:\Users\sophie.duttweiler\Desktop\Template Bachelor Thesis FHNW_HSW_english_V1.4.dotx</Template>
  <TotalTime>310</TotalTime>
  <Pages>33</Pages>
  <Words>4622</Words>
  <Characters>26349</Characters>
  <Application>Microsoft Office Word</Application>
  <DocSecurity>0</DocSecurity>
  <Lines>219</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xxx Titel der Arbeit</vt:lpstr>
      <vt:lpstr>xxx Titel der Arbeit</vt:lpstr>
    </vt:vector>
  </TitlesOfParts>
  <Company>Fachhochschule Nordwestschweiz</Company>
  <LinksUpToDate>false</LinksUpToDate>
  <CharactersWithSpaces>30910</CharactersWithSpaces>
  <SharedDoc>false</SharedDoc>
  <HLinks>
    <vt:vector size="168" baseType="variant">
      <vt:variant>
        <vt:i4>1507389</vt:i4>
      </vt:variant>
      <vt:variant>
        <vt:i4>176</vt:i4>
      </vt:variant>
      <vt:variant>
        <vt:i4>0</vt:i4>
      </vt:variant>
      <vt:variant>
        <vt:i4>5</vt:i4>
      </vt:variant>
      <vt:variant>
        <vt:lpwstr/>
      </vt:variant>
      <vt:variant>
        <vt:lpwstr>_Toc416160905</vt:lpwstr>
      </vt:variant>
      <vt:variant>
        <vt:i4>1507389</vt:i4>
      </vt:variant>
      <vt:variant>
        <vt:i4>170</vt:i4>
      </vt:variant>
      <vt:variant>
        <vt:i4>0</vt:i4>
      </vt:variant>
      <vt:variant>
        <vt:i4>5</vt:i4>
      </vt:variant>
      <vt:variant>
        <vt:lpwstr/>
      </vt:variant>
      <vt:variant>
        <vt:lpwstr>_Toc416160904</vt:lpwstr>
      </vt:variant>
      <vt:variant>
        <vt:i4>1703986</vt:i4>
      </vt:variant>
      <vt:variant>
        <vt:i4>161</vt:i4>
      </vt:variant>
      <vt:variant>
        <vt:i4>0</vt:i4>
      </vt:variant>
      <vt:variant>
        <vt:i4>5</vt:i4>
      </vt:variant>
      <vt:variant>
        <vt:lpwstr/>
      </vt:variant>
      <vt:variant>
        <vt:lpwstr>_Toc416164694</vt:lpwstr>
      </vt:variant>
      <vt:variant>
        <vt:i4>5636188</vt:i4>
      </vt:variant>
      <vt:variant>
        <vt:i4>153</vt:i4>
      </vt:variant>
      <vt:variant>
        <vt:i4>0</vt:i4>
      </vt:variant>
      <vt:variant>
        <vt:i4>5</vt:i4>
      </vt:variant>
      <vt:variant>
        <vt:lpwstr>https://www.modernanalyst.com/Resources/Articles/tabid/115/ID/5248/Capability-Based-Planning-with-ArchiMate.aspx</vt:lpwstr>
      </vt:variant>
      <vt:variant>
        <vt:lpwstr/>
      </vt:variant>
      <vt:variant>
        <vt:i4>6553697</vt:i4>
      </vt:variant>
      <vt:variant>
        <vt:i4>147</vt:i4>
      </vt:variant>
      <vt:variant>
        <vt:i4>0</vt:i4>
      </vt:variant>
      <vt:variant>
        <vt:i4>5</vt:i4>
      </vt:variant>
      <vt:variant>
        <vt:lpwstr>https://speakingnerd.com/strategy/strategy-models/strategic-alignment-model</vt:lpwstr>
      </vt:variant>
      <vt:variant>
        <vt:lpwstr/>
      </vt:variant>
      <vt:variant>
        <vt:i4>196654</vt:i4>
      </vt:variant>
      <vt:variant>
        <vt:i4>144</vt:i4>
      </vt:variant>
      <vt:variant>
        <vt:i4>0</vt:i4>
      </vt:variant>
      <vt:variant>
        <vt:i4>5</vt:i4>
      </vt:variant>
      <vt:variant>
        <vt:lpwstr>https://fhnw365.sharepoint.com/:i:/r/teams/E-AlignmentofBusinessandITSS2024_M365-A02/Freigegebene Dokumente/A02/Faurecia%27s BMM Business Motivation Model Diagram.jpg?csf=1&amp;web=1&amp;e=LfrifQ</vt:lpwstr>
      </vt:variant>
      <vt:variant>
        <vt:lpwstr/>
      </vt:variant>
      <vt:variant>
        <vt:i4>6226040</vt:i4>
      </vt:variant>
      <vt:variant>
        <vt:i4>126</vt:i4>
      </vt:variant>
      <vt:variant>
        <vt:i4>0</vt:i4>
      </vt:variant>
      <vt:variant>
        <vt:i4>5</vt:i4>
      </vt:variant>
      <vt:variant>
        <vt:lpwstr>https://fhnw365.sharepoint.com/:w:/r/teams/E-AlignmentofBusinessandITSS2024_M365-A02/Freigegebene Dokumente/A02/Group Assignment ABIT 24 Group 2.docx?d=wde086a6102974a2498d09b25404d9dca&amp;csf=1&amp;web=1&amp;e=pcUnRv</vt:lpwstr>
      </vt:variant>
      <vt:variant>
        <vt:lpwstr/>
      </vt:variant>
      <vt:variant>
        <vt:i4>6881322</vt:i4>
      </vt:variant>
      <vt:variant>
        <vt:i4>123</vt:i4>
      </vt:variant>
      <vt:variant>
        <vt:i4>0</vt:i4>
      </vt:variant>
      <vt:variant>
        <vt:i4>5</vt:i4>
      </vt:variant>
      <vt:variant>
        <vt:lpwstr>https://app.whiteboard.microsoft.com/me/whiteboards/p/c3BvOmh0dHBzOi8vZmhudzM2NS1teS5zaGFyZXBvaW50LmNvbS9wZXJzb25hbC9zdmVuX2N1ZW5pX3N0dWRlbnRzX2ZobndfY2g%3D/b!Ttxg0PFcjU-j6TcRRU7mEM665fsNWGFNnWkAkXPibkQ3_R8Z1NRFR7uS3l_KPVHB/017N6BWRLSULN5P2VW45HJB7IH53DIGR2M?encodedShareLink=aHR0cHM6Ly9maG53MzY1LW15LnNoYXJlcG9pbnQuY29tLzp3YjovZy9wZXJzb25hbC9zdmVuX2N1ZW5pX3N0dWRlbnRzX2ZobndfY2gvRVhLaTI5ZnF0dWRPa1AwSDdzYURSMHdCY29pTXVqaWdOR0dmUHBBVTI1UDA1Zz9uYXY9Y3owbE1rWndaWEp6YjI1aGJDVXlSbk4yWlc1ZlkzVmxibWxmYzNSMVpHVnVkSE5mWm1odWQxOWphQ1prUFdJaFZIUjRaekJRUm1OcVZTMXFObFJqVWxKVk4yMUZUVFkyTldaelRsZEhSazV1VjJ0QmExaFFhV0pyVVROZlVqaGFNVTVTUmxJM2RWTXpiRjlMVUZaSVFpWm1QVEF4TjA0MlFsZFNURk5WVEU0MVVESldWelExU0VwQ04wbElOVE5FU1VkU01rMG1ZejBsTWtZbVpteDFhV1E5TVElM0QlM0Q%3D</vt:lpwstr>
      </vt:variant>
      <vt:variant>
        <vt:lpwstr/>
      </vt:variant>
      <vt:variant>
        <vt:i4>1769533</vt:i4>
      </vt:variant>
      <vt:variant>
        <vt:i4>116</vt:i4>
      </vt:variant>
      <vt:variant>
        <vt:i4>0</vt:i4>
      </vt:variant>
      <vt:variant>
        <vt:i4>5</vt:i4>
      </vt:variant>
      <vt:variant>
        <vt:lpwstr/>
      </vt:variant>
      <vt:variant>
        <vt:lpwstr>_Toc160980439</vt:lpwstr>
      </vt:variant>
      <vt:variant>
        <vt:i4>1769533</vt:i4>
      </vt:variant>
      <vt:variant>
        <vt:i4>110</vt:i4>
      </vt:variant>
      <vt:variant>
        <vt:i4>0</vt:i4>
      </vt:variant>
      <vt:variant>
        <vt:i4>5</vt:i4>
      </vt:variant>
      <vt:variant>
        <vt:lpwstr/>
      </vt:variant>
      <vt:variant>
        <vt:lpwstr>_Toc160980438</vt:lpwstr>
      </vt:variant>
      <vt:variant>
        <vt:i4>1769533</vt:i4>
      </vt:variant>
      <vt:variant>
        <vt:i4>104</vt:i4>
      </vt:variant>
      <vt:variant>
        <vt:i4>0</vt:i4>
      </vt:variant>
      <vt:variant>
        <vt:i4>5</vt:i4>
      </vt:variant>
      <vt:variant>
        <vt:lpwstr/>
      </vt:variant>
      <vt:variant>
        <vt:lpwstr>_Toc160980437</vt:lpwstr>
      </vt:variant>
      <vt:variant>
        <vt:i4>1769533</vt:i4>
      </vt:variant>
      <vt:variant>
        <vt:i4>98</vt:i4>
      </vt:variant>
      <vt:variant>
        <vt:i4>0</vt:i4>
      </vt:variant>
      <vt:variant>
        <vt:i4>5</vt:i4>
      </vt:variant>
      <vt:variant>
        <vt:lpwstr/>
      </vt:variant>
      <vt:variant>
        <vt:lpwstr>_Toc160980436</vt:lpwstr>
      </vt:variant>
      <vt:variant>
        <vt:i4>1769533</vt:i4>
      </vt:variant>
      <vt:variant>
        <vt:i4>92</vt:i4>
      </vt:variant>
      <vt:variant>
        <vt:i4>0</vt:i4>
      </vt:variant>
      <vt:variant>
        <vt:i4>5</vt:i4>
      </vt:variant>
      <vt:variant>
        <vt:lpwstr/>
      </vt:variant>
      <vt:variant>
        <vt:lpwstr>_Toc160980435</vt:lpwstr>
      </vt:variant>
      <vt:variant>
        <vt:i4>1769533</vt:i4>
      </vt:variant>
      <vt:variant>
        <vt:i4>86</vt:i4>
      </vt:variant>
      <vt:variant>
        <vt:i4>0</vt:i4>
      </vt:variant>
      <vt:variant>
        <vt:i4>5</vt:i4>
      </vt:variant>
      <vt:variant>
        <vt:lpwstr/>
      </vt:variant>
      <vt:variant>
        <vt:lpwstr>_Toc160980434</vt:lpwstr>
      </vt:variant>
      <vt:variant>
        <vt:i4>1769533</vt:i4>
      </vt:variant>
      <vt:variant>
        <vt:i4>80</vt:i4>
      </vt:variant>
      <vt:variant>
        <vt:i4>0</vt:i4>
      </vt:variant>
      <vt:variant>
        <vt:i4>5</vt:i4>
      </vt:variant>
      <vt:variant>
        <vt:lpwstr/>
      </vt:variant>
      <vt:variant>
        <vt:lpwstr>_Toc160980433</vt:lpwstr>
      </vt:variant>
      <vt:variant>
        <vt:i4>1769533</vt:i4>
      </vt:variant>
      <vt:variant>
        <vt:i4>74</vt:i4>
      </vt:variant>
      <vt:variant>
        <vt:i4>0</vt:i4>
      </vt:variant>
      <vt:variant>
        <vt:i4>5</vt:i4>
      </vt:variant>
      <vt:variant>
        <vt:lpwstr/>
      </vt:variant>
      <vt:variant>
        <vt:lpwstr>_Toc160980432</vt:lpwstr>
      </vt:variant>
      <vt:variant>
        <vt:i4>1769533</vt:i4>
      </vt:variant>
      <vt:variant>
        <vt:i4>68</vt:i4>
      </vt:variant>
      <vt:variant>
        <vt:i4>0</vt:i4>
      </vt:variant>
      <vt:variant>
        <vt:i4>5</vt:i4>
      </vt:variant>
      <vt:variant>
        <vt:lpwstr/>
      </vt:variant>
      <vt:variant>
        <vt:lpwstr>_Toc160980431</vt:lpwstr>
      </vt:variant>
      <vt:variant>
        <vt:i4>1769533</vt:i4>
      </vt:variant>
      <vt:variant>
        <vt:i4>62</vt:i4>
      </vt:variant>
      <vt:variant>
        <vt:i4>0</vt:i4>
      </vt:variant>
      <vt:variant>
        <vt:i4>5</vt:i4>
      </vt:variant>
      <vt:variant>
        <vt:lpwstr/>
      </vt:variant>
      <vt:variant>
        <vt:lpwstr>_Toc160980430</vt:lpwstr>
      </vt:variant>
      <vt:variant>
        <vt:i4>1703997</vt:i4>
      </vt:variant>
      <vt:variant>
        <vt:i4>56</vt:i4>
      </vt:variant>
      <vt:variant>
        <vt:i4>0</vt:i4>
      </vt:variant>
      <vt:variant>
        <vt:i4>5</vt:i4>
      </vt:variant>
      <vt:variant>
        <vt:lpwstr/>
      </vt:variant>
      <vt:variant>
        <vt:lpwstr>_Toc160980429</vt:lpwstr>
      </vt:variant>
      <vt:variant>
        <vt:i4>1703997</vt:i4>
      </vt:variant>
      <vt:variant>
        <vt:i4>50</vt:i4>
      </vt:variant>
      <vt:variant>
        <vt:i4>0</vt:i4>
      </vt:variant>
      <vt:variant>
        <vt:i4>5</vt:i4>
      </vt:variant>
      <vt:variant>
        <vt:lpwstr/>
      </vt:variant>
      <vt:variant>
        <vt:lpwstr>_Toc160980428</vt:lpwstr>
      </vt:variant>
      <vt:variant>
        <vt:i4>1703997</vt:i4>
      </vt:variant>
      <vt:variant>
        <vt:i4>44</vt:i4>
      </vt:variant>
      <vt:variant>
        <vt:i4>0</vt:i4>
      </vt:variant>
      <vt:variant>
        <vt:i4>5</vt:i4>
      </vt:variant>
      <vt:variant>
        <vt:lpwstr/>
      </vt:variant>
      <vt:variant>
        <vt:lpwstr>_Toc160980427</vt:lpwstr>
      </vt:variant>
      <vt:variant>
        <vt:i4>1703997</vt:i4>
      </vt:variant>
      <vt:variant>
        <vt:i4>38</vt:i4>
      </vt:variant>
      <vt:variant>
        <vt:i4>0</vt:i4>
      </vt:variant>
      <vt:variant>
        <vt:i4>5</vt:i4>
      </vt:variant>
      <vt:variant>
        <vt:lpwstr/>
      </vt:variant>
      <vt:variant>
        <vt:lpwstr>_Toc160980426</vt:lpwstr>
      </vt:variant>
      <vt:variant>
        <vt:i4>1703997</vt:i4>
      </vt:variant>
      <vt:variant>
        <vt:i4>32</vt:i4>
      </vt:variant>
      <vt:variant>
        <vt:i4>0</vt:i4>
      </vt:variant>
      <vt:variant>
        <vt:i4>5</vt:i4>
      </vt:variant>
      <vt:variant>
        <vt:lpwstr/>
      </vt:variant>
      <vt:variant>
        <vt:lpwstr>_Toc160980425</vt:lpwstr>
      </vt:variant>
      <vt:variant>
        <vt:i4>1703997</vt:i4>
      </vt:variant>
      <vt:variant>
        <vt:i4>26</vt:i4>
      </vt:variant>
      <vt:variant>
        <vt:i4>0</vt:i4>
      </vt:variant>
      <vt:variant>
        <vt:i4>5</vt:i4>
      </vt:variant>
      <vt:variant>
        <vt:lpwstr/>
      </vt:variant>
      <vt:variant>
        <vt:lpwstr>_Toc160980424</vt:lpwstr>
      </vt:variant>
      <vt:variant>
        <vt:i4>1703997</vt:i4>
      </vt:variant>
      <vt:variant>
        <vt:i4>20</vt:i4>
      </vt:variant>
      <vt:variant>
        <vt:i4>0</vt:i4>
      </vt:variant>
      <vt:variant>
        <vt:i4>5</vt:i4>
      </vt:variant>
      <vt:variant>
        <vt:lpwstr/>
      </vt:variant>
      <vt:variant>
        <vt:lpwstr>_Toc160980423</vt:lpwstr>
      </vt:variant>
      <vt:variant>
        <vt:i4>1703997</vt:i4>
      </vt:variant>
      <vt:variant>
        <vt:i4>14</vt:i4>
      </vt:variant>
      <vt:variant>
        <vt:i4>0</vt:i4>
      </vt:variant>
      <vt:variant>
        <vt:i4>5</vt:i4>
      </vt:variant>
      <vt:variant>
        <vt:lpwstr/>
      </vt:variant>
      <vt:variant>
        <vt:lpwstr>_Toc160980422</vt:lpwstr>
      </vt:variant>
      <vt:variant>
        <vt:i4>1703997</vt:i4>
      </vt:variant>
      <vt:variant>
        <vt:i4>8</vt:i4>
      </vt:variant>
      <vt:variant>
        <vt:i4>0</vt:i4>
      </vt:variant>
      <vt:variant>
        <vt:i4>5</vt:i4>
      </vt:variant>
      <vt:variant>
        <vt:lpwstr/>
      </vt:variant>
      <vt:variant>
        <vt:lpwstr>_Toc160980421</vt:lpwstr>
      </vt:variant>
      <vt:variant>
        <vt:i4>1703997</vt:i4>
      </vt:variant>
      <vt:variant>
        <vt:i4>2</vt:i4>
      </vt:variant>
      <vt:variant>
        <vt:i4>0</vt:i4>
      </vt:variant>
      <vt:variant>
        <vt:i4>5</vt:i4>
      </vt:variant>
      <vt:variant>
        <vt:lpwstr/>
      </vt:variant>
      <vt:variant>
        <vt:lpwstr>_Toc160980420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 Titel der Arbeit</dc:title>
  <dc:subject/>
  <dc:creator>Sven.Cueni2@zuehlke.com</dc:creator>
  <cp:keywords/>
  <cp:lastModifiedBy>Jeremy Nathan (s)</cp:lastModifiedBy>
  <cp:revision>82</cp:revision>
  <cp:lastPrinted>2017-03-30T15:45:00Z</cp:lastPrinted>
  <dcterms:created xsi:type="dcterms:W3CDTF">2025-12-29T16:04:00Z</dcterms:created>
  <dcterms:modified xsi:type="dcterms:W3CDTF">2025-12-31T13:03:00Z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0x010100E712F4748A5A5A469FFFD6A7712C6570</vt:lpwstr>
  </property>
  <property fmtid="{D5CDD505-2E9C-101B-9397-08002B2CF9AE}" pid="3" name="MediaServiceImageTags">
    <vt:lpwstr/>
  </property>
</Properties>
</file>