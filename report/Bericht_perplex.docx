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ns1:Ignorable="w14 w15 w16se w16cid w16 w16cex w16sdtdh w16sdtfl w16du wp14">
  <ns0:body>
    <ns0:p ns2:paraId="557EFC02" ns2:textId="77777777" ns0:rsidR="00DC2A04" ns0:rsidRPr="00B5601E" ns0:rsidRDefault="00DC2A04" ns0:rsidP="00DC2A04"/>
    <ns0:p ns2:paraId="46580E65" ns2:textId="77777777" ns0:rsidR="00924D66" ns0:rsidRPr="00B5601E" ns0:rsidRDefault="00924D66" ns0:rsidP="00DC2A04"/>
    <ns0:p ns2:paraId="0396B724" ns2:textId="77777777" ns0:rsidR="00DC2A04" ns0:rsidRPr="00B5601E" ns0:rsidRDefault="00DC2A04" ns0:rsidP="00DC2A04"/>
    <ns0:p ns2:paraId="47FC8E75" ns2:textId="77777777" ns0:rsidR="00DC2A04" ns0:rsidRPr="00B5601E" ns0:rsidRDefault="00DC2A04" ns0:rsidP="00DC2A04"/>
    <ns0:p ns2:paraId="66521CCD" ns2:textId="77777777" ns0:rsidR="00DC2A04" ns0:rsidRPr="00B5601E" ns0:rsidRDefault="00DC2A04" ns0:rsidP="00DC2A04"/>
    <ns0:p ns2:paraId="7727BF95" ns2:textId="77777777" ns0:rsidR="00DC2A04" ns0:rsidRPr="00B5601E" ns0:rsidRDefault="00DC2A04" ns0:rsidP="00DC2A04"/>
    <ns0:p ns2:paraId="0A5376ED" ns2:textId="77777777" ns0:rsidR="00CD5B1E" ns0:rsidRPr="00B5601E" ns0:rsidRDefault="00CD5B1E" ns0:rsidP="00DC2A04"/>
    <ns0:p ns2:paraId="4AEDB289" ns2:textId="77777777" ns0:rsidR="00DC2A04" ns0:rsidRPr="00B5601E" ns0:rsidRDefault="00DC2A04" ns0:rsidP="00DC2A04"/>
    <ns0:p ns2:paraId="1BE711E8" ns2:textId="77777777" ns0:rsidR="00DC2A04" ns0:rsidRPr="00B5601E" ns0:rsidRDefault="00DC2A04" ns0:rsidP="00DC2A04"/>
    <ns0:p ns2:paraId="7A8FEDE3" ns2:textId="7AC3B7E9" ns0:rsidR="004E3DC9" ns0:rsidRPr="00B5601E" ns0:rsidRDefault="00F01CEB" ns0:rsidP="004E3DC9">
      <ns0:pPr>
        <ns0:pStyle ns0:val="Title"/>
        <ns0:rPr>
          <ns0:lang ns0:val="de-CH"/>
        </ns0:rPr>
      </ns0:pPr>
      <ns0:r ns0:rsidRPr="00B5601E">
        <ns0:rPr>
          <ns0:lang ns0:val="de-CH"/>
        </ns0:rPr>
        <ns0:t xml:space="preserve">Trading mit </ns0:t>
      </ns0:r>
      <ns0:proofErr ns0:type="spellStart"/>
      <ns0:r ns0:rsidRPr="00B5601E">
        <ns0:rPr>
          <ns0:lang ns0:val="de-CH"/>
        </ns0:rPr>
        <ns0:t>Machine</ns0:t>
      </ns0:r>
      <ns0:proofErr ns0:type="spellEnd"/>
      <ns0:r ns0:rsidRPr="00B5601E">
        <ns0:rPr>
          <ns0:lang ns0:val="de-CH"/>
        </ns0:rPr>
        <ns0:t xml:space="preserve"> </ns0:t>
      </ns0:r>
      <ns0:proofErr ns0:type="spellStart"/>
      <ns0:r ns0:rsidRPr="00B5601E">
        <ns0:rPr>
          <ns0:lang ns0:val="de-CH"/>
        </ns0:rPr>
        <ns0:t>learning</ns0:t>
      </ns0:r>
      <ns0:proofErr ns0:type="spellEnd"/>
    </ns0:p>
    <ns0:p ns2:paraId="0AA6A67C" ns2:textId="572968AB" ns0:rsidR="00DC2A04" ns0:rsidRPr="00B5601E" ns0:rsidRDefault="00F01CEB" ns0:rsidP="004E3DC9">
      <ns0:pPr>
        <ns0:pStyle ns0:val="Subtitle"/>
      </ns0:pPr>
      <ns0:r ns0:rsidRPr="00B5601E">
        <ns0:rPr>
          <ns0:b/>
          <ns0:bCs/>
        </ns0:rPr>
        <ns0:t xml:space="preserve">Vorhersage signifikanter Bewegungen von Euro/USD mittels </ns0:t>
      </ns0:r>
      <ns0:proofErr ns0:type="spellStart"/>
      <ns0:r ns0:rsidRPr="00B5601E">
        <ns0:rPr>
          <ns0:b/>
          <ns0:bCs/>
        </ns0:rPr>
        <ns0:t>Machine</ns0:t>
      </ns0:r>
      <ns0:proofErr ns0:type="spellEnd"/>
      <ns0:r ns0:rsidRPr="00B5601E">
        <ns0:rPr>
          <ns0:b/>
          <ns0:bCs/>
        </ns0:rPr>
        <ns0:t xml:space="preserve"> Learning und Finanznachrichten</ns0:t>
      </ns0:r>
    </ns0:p>
    <ns0:p ns2:paraId="5960A6AE" ns2:textId="77777777" ns0:rsidR="008B3282" ns0:rsidRPr="00B5601E" ns0:rsidRDefault="008B3282" ns0:rsidP="00DC2A04"/>
    <ns0:p ns2:paraId="19CF7EA3" ns2:textId="77777777" ns0:rsidR="004E3DC9" ns0:rsidRPr="00B5601E" ns0:rsidRDefault="004E3DC9" ns0:rsidP="00DC2A04"/>
    <ns0:p ns2:paraId="79C64C98" ns2:textId="77777777" ns0:rsidR="00CD5B1E" ns0:rsidRPr="00B5601E" ns0:rsidRDefault="00CD5B1E" ns0:rsidP="00DC2A04"/>
    <ns0:p ns2:paraId="58B39EAB" ns2:textId="77777777" ns0:rsidR="00CD5B1E" ns0:rsidRPr="00B5601E" ns0:rsidRDefault="00CD5B1E" ns0:rsidP="00DC2A04"/>
    <ns0:p ns2:paraId="27A9EFFD" ns2:textId="77777777" ns0:rsidR="0078583D" ns0:rsidRPr="00B5601E" ns0:rsidRDefault="0078583D" ns0:rsidP="00DC2A04"/>
    <ns0:p ns2:paraId="5317796A" ns2:textId="5A9E0F9B" ns0:rsidR="0078583D" ns0:rsidRPr="00B5601E" ns0:rsidRDefault="0078583D" ns0:rsidP="00DC2A04">
      <ns0:pPr>
        <ns0:rPr>
          <ns0:b/>
          <ns0:bCs/>
          <ns0:sz ns0:val="28"/>
          <ns0:szCs ns0:val="32"/>
        </ns0:rPr>
      </ns0:pPr>
      <ns0:r ns0:rsidRPr="00B5601E">
        <ns0:rPr>
          <ns0:b/>
          <ns0:bCs/>
          <ns0:sz ns0:val="28"/>
          <ns0:szCs ns0:val="32"/>
        </ns0:rPr>
        <ns0:t>Projek</ns0:t>
      </ns0:r>
      <ns0:r ns0:rsidR="00CD5B1E" ns0:rsidRPr="00B5601E">
        <ns0:rPr>
          <ns0:b/>
          <ns0:bCs/>
          <ns0:sz ns0:val="28"/>
          <ns0:szCs ns0:val="32"/>
        </ns0:rPr>
        <ns0:t>t</ns0:t>
      </ns0:r>
      <ns0:r ns0:rsidRPr="00B5601E">
        <ns0:rPr>
          <ns0:b/>
          <ns0:bCs/>
          <ns0:sz ns0:val="28"/>
          <ns0:szCs ns0:val="32"/>
        </ns0:rPr>
        <ns0:t>arbeit</ns0:t>
      </ns0:r>
    </ns0:p>
    <ns0:p ns2:paraId="37D184C6" ns2:textId="77777777" ns0:rsidR="0078583D" ns0:rsidRPr="00B5601E" ns0:rsidRDefault="0078583D" ns0:rsidP="004E3DC9">
      <ns0:pPr>
        <ns0:spacing ns0:line="276" ns0:lineRule="auto"/>
        <ns0:rPr>
          <ns0:sz ns0:val="28"/>
          <ns0:szCs ns0:val="28"/>
        </ns0:rPr>
      </ns0:pPr>
    </ns0:p>
    <ns0:p ns2:paraId="764A5CB0" ns2:textId="7B10F68A" ns0:rsidR="004E3DC9" ns0:rsidRPr="00B5601E" ns0:rsidRDefault="0078583D" ns0:rsidP="003E095B">
      <ns0:pPr>
        <ns0:tabs>
          <ns0:tab ns0:val="clear" ns0:pos="851"/>
          <ns0:tab ns0:val="left" ns0:pos="1440"/>
        </ns0:tabs>
        <ns0:spacing ns0:line="276" ns0:lineRule="auto"/>
        <ns0:ind ns0:left="1440" ns0:hanging="1440"/>
        <ns0:rPr>
          <ns0:sz ns0:val="24"/>
        </ns0:rPr>
      </ns0:pPr>
      <ns0:r ns0:rsidRPr="00B5601E">
        <ns0:rPr>
          <ns0:sz ns0:val="24"/>
        </ns0:rPr>
        <ns0:t>Autor:</ns0:t>
      </ns0:r>
      <ns0:r ns0:rsidR="003E095B" ns0:rsidRPr="00B5601E">
        <ns0:rPr>
          <ns0:sz ns0:val="24"/>
        </ns0:rPr>
        <ns0:tab/>
      </ns0:r>
      <ns0:r ns0:rsidR="00F01CEB" ns0:rsidRPr="00B5601E">
        <ns0:rPr>
          <ns0:sz ns0:val="24"/>
        </ns0:rPr>
        <ns0:t>Jeremy Nathan</ns0:t>
      </ns0:r>
    </ns0:p>
    <ns0:p ns2:paraId="205E3892" ns2:textId="6799A9F0" ns0:rsidR="008B3282" ns0:rsidRPr="00B5601E" ns0:rsidRDefault="003E095B" ns0:rsidP="00DC2D4E">
      <ns0:pPr>
        <ns0:tabs>
          <ns0:tab ns0:val="clear" ns0:pos="851"/>
          <ns0:tab ns0:val="left" ns0:pos="1440"/>
        </ns0:tabs>
        <ns0:spacing ns0:line="276" ns0:lineRule="auto"/>
        <ns0:ind ns0:left="1440" ns0:hanging="1440"/>
        <ns0:rPr>
          <ns0:sz ns0:val="24"/>
        </ns0:rPr>
      </ns0:pPr>
      <ns0:r ns0:rsidRPr="00B5601E">
        <ns0:rPr>
          <ns0:sz ns0:val="24"/>
        </ns0:rPr>
        <ns0:t>Modul</ns0:t>
      </ns0:r>
      <ns0:r ns0:rsidR="00DC2D4E" ns0:rsidRPr="00B5601E">
        <ns0:rPr>
          <ns0:sz ns0:val="24"/>
        </ns0:rPr>
        <ns0:t>:</ns0:t>
      </ns0:r>
      <ns0:r ns0:rsidR="00DC2D4E" ns0:rsidRPr="00B5601E">
        <ns0:rPr>
          <ns0:sz ns0:val="24"/>
        </ns0:rPr>
        <ns0:tab/>
      </ns0:r>
      <ns0:r ns0:rsidR="00F01CEB" ns0:rsidRPr="00B5601E">
        <ns0:rPr>
          <ns0:sz ns0:val="24"/>
        </ns0:rPr>
        <ns0:t>E-Maschinelles Lernen und wissensbasierte Systeme 2025</ns0:t>
      </ns0:r>
    </ns0:p>
    <ns0:p ns2:paraId="7F2180F4" ns2:textId="3FFBF9F2" ns0:rsidR="00DC2D4E" ns0:rsidRPr="00B5601E" ns0:rsidRDefault="00DC2D4E" ns0:rsidP="00DC2D4E">
      <ns0:pPr>
        <ns0:tabs>
          <ns0:tab ns0:val="clear" ns0:pos="851"/>
          <ns0:tab ns0:val="left" ns0:pos="1440"/>
        </ns0:tabs>
        <ns0:spacing ns0:line="276" ns0:lineRule="auto"/>
        <ns0:ind ns0:left="1440" ns0:hanging="1440"/>
        <ns0:rPr>
          <ns0:sz ns0:val="24"/>
        </ns0:rPr>
      </ns0:pPr>
      <ns0:r ns0:rsidRPr="00B5601E">
        <ns0:rPr>
          <ns0:sz ns0:val="24"/>
        </ns0:rPr>
        <ns0:t>Semester:</ns0:t>
      </ns0:r>
      <ns0:r ns0:rsidRPr="00B5601E">
        <ns0:rPr>
          <ns0:sz ns0:val="24"/>
        </ns0:rPr>
        <ns0:tab/>
      </ns0:r>
      <ns0:r ns0:rsidR="00F01CEB" ns0:rsidRPr="00B5601E">
        <ns0:rPr>
          <ns0:sz ns0:val="24"/>
        </ns0:rPr>
        <ns0:t>Herbst</ns0:t>
      </ns0:r>
      <ns0:r ns0:rsidRPr="00B5601E">
        <ns0:rPr>
          <ns0:sz ns0:val="24"/>
        </ns0:rPr>
        <ns0:t>semester 202</ns0:t>
      </ns0:r>
      <ns0:r ns0:rsidR="00F01CEB" ns0:rsidRPr="00B5601E">
        <ns0:rPr>
          <ns0:sz ns0:val="24"/>
        </ns0:rPr>
        <ns0:t>5</ns0:t>
      </ns0:r>
    </ns0:p>
    <ns0:p ns2:paraId="2BA4E131" ns2:textId="435CFBCA" ns0:rsidR="00DC2D4E" ns0:rsidRPr="00B5601E" ns0:rsidRDefault="00DC2D4E" ns0:rsidP="00DC2D4E">
      <ns0:pPr>
        <ns0:tabs>
          <ns0:tab ns0:val="clear" ns0:pos="851"/>
          <ns0:tab ns0:val="left" ns0:pos="1440"/>
        </ns0:tabs>
        <ns0:spacing ns0:line="276" ns0:lineRule="auto"/>
      </ns0:pPr>
    </ns0:p>
    <ns0:p ns2:paraId="383F5830" ns2:textId="4B40768E" ns0:rsidR="00DC2A04" ns0:rsidRPr="00B5601E" ns0:rsidRDefault="00DC2A04" ns0:rsidP="00696A18">
      <ns0:pPr>
        <ns0:tabs>
          <ns0:tab ns0:val="clear" ns0:pos="851"/>
          <ns0:tab ns0:val="left" ns0:pos="2835"/>
        </ns0:tabs>
        <ns0:rPr>
          <ns0:sz ns0:val="28"/>
          <ns0:szCs ns0:val="28"/>
        </ns0:rPr>
      </ns0:pPr>
    </ns0:p>
    <ns0:p ns2:paraId="00FA895D" ns2:textId="77777777" ns0:rsidR="005500E7" ns0:rsidRPr="00B5601E" ns0:rsidRDefault="005500E7" ns0:rsidP="005500E7">
      <ns0:pPr>
        <ns0:sectPr ns0:rsidR="005500E7" ns0:rsidRPr="00B5601E" ns0:rsidSect="0068649B">
          <ns0:headerReference ns0:type="default" ns3:id="rId11"/>
          <ns0:footerReference ns0:type="even" ns3:id="rId12"/>
          <ns0:headerReference ns0:type="first" ns3:id="rId13"/>
          <ns0:footerReference ns0:type="first" ns3:id="rId14"/>
          <ns0:pgSz ns0:w="11907" ns0:h="16840" ns0:code="9"/>
          <ns0:pgMar ns0:top="1701" ns0:right="851" ns0:bottom="1588" ns0:left="851" ns0:header="680" ns0:footer="1021" ns0:gutter="0"/>
          <ns0:cols ns0:space="708"/>
          <ns0:docGrid ns0:linePitch="360"/>
        </ns0:sectPr>
      </ns0:pPr>
    </ns0:p>
    <ns0:p ns2:paraId="739066DC" ns2:textId="77777777" ns0:rsidR="004E3DC9" ns0:rsidRPr="00B5601E" ns0:rsidRDefault="004E3DC9" ns0:rsidP="004E3DC9"/>
    <ns0:p ns2:paraId="52620568" ns2:textId="56D3F050" ns0:rsidR="009257B6" ns0:rsidRPr="00B5601E" ns0:rsidRDefault="004E3DC9" ns0:rsidP="00A11F72">
      <ns0:pPr>
        <ns0:pStyle ns0:val="Heading1"/>
        <ns0:numPr>
          <ns0:ilvl ns0:val="0"/>
          <ns0:numId ns0:val="0"/>
        </ns0:numPr>
        <ns0:ind ns0:left="432" ns0:hanging="432"/>
        <ns0:rPr>
          <ns0:lang ns0:val="de-CH"/>
        </ns0:rPr>
      </ns0:pPr>
      <ns0:bookmarkStart ns0:id="0" ns0:name="_Toc163133382"/>
      <ns0:bookmarkStart ns0:id="1" ns0:name="_Toc217920978"/>
      <ns0:r ns0:rsidRPr="00B5601E">
        <ns0:rPr>
          <ns0:lang ns0:val="de-CH"/>
        </ns0:rPr>
        <ns0:t>Zusammenfass</ns0:t>
      </ns0:r>
      <ns0:r ns0:rsidR="009257B6" ns0:rsidRPr="00B5601E">
        <ns0:rPr>
          <ns0:lang ns0:val="de-CH"/>
        </ns0:rPr>
        <ns0:t>ung</ns0:t>
      </ns0:r>
      <ns0:bookmarkEnd ns0:id="0"/>
      <ns0:bookmarkEnd ns0:id="1"/>
    </ns0:p>
    <ns0:p ns2:paraId="058D6199" ns2:textId="1BE5D512" ns0:rsidR="009257B6" ns0:rsidRPr="00B5601E" ns0:rsidRDefault="009257B6">
      <ns0:pPr>
        <ns0:tabs>
          <ns0:tab ns0:val="clear" ns0:pos="851"/>
        </ns0:tabs>
        <ns0:spacing ns0:after="0" ns0:line="240" ns0:lineRule="auto"/>
        <ns0:jc ns0:val="left"/>
        <ns0:rPr>
          <ns0:lang ns0:eastAsia="de-DE"/>
        </ns0:rPr>
      </ns0:pPr>
      <ns0:r ns0:rsidRPr="00B5601E">
        <ns0:rPr>
          <ns0:lang ns0:eastAsia="de-DE"/>
        </ns0:rPr>
        <ns0:br ns0:type="page"/>
      </ns0:r>
    </ns0:p>
    <ns0:p ns2:paraId="5B2BC6A4" ns2:textId="77777777" ns0:rsidR="009257B6" ns0:rsidRPr="00B5601E" ns0:rsidRDefault="009257B6" ns0:rsidP="009257B6">
      <ns0:pPr>
        <ns0:rPr>
          <ns0:lang ns0:eastAsia="de-DE"/>
        </ns0:rPr>
      </ns0:pPr>
    </ns0:p>
    <ns0:sdt>
      <ns0:sdtPr>
        <ns0:rPr>
          <ns0:rFonts ns0:ascii="Arial" ns0:eastAsia="Times New Roman" ns0:hAnsi="Arial" ns0:cs="Times New Roman"/>
          <ns0:b ns0:val="0"/>
          <ns0:bCs ns0:val="0"/>
          <ns0:color ns0:val="auto"/>
          <ns0:sz ns0:val="22"/>
          <ns0:szCs ns0:val="24"/>
          <ns0:lang ns0:val="de-CH"/>
        </ns0:rPr>
        <ns0:id ns0:val="-1990398199"/>
        <ns0:docPartObj>
          <ns0:docPartGallery ns0:val="Table of Contents"/>
          <ns0:docPartUnique/>
        </ns0:docPartObj>
      </ns0:sdtPr>
      <ns0:sdtContent>
        <ns0:p ns2:paraId="166F8A13" ns2:textId="49ECF759" ns0:rsidR="000A6DE5" ns0:rsidRPr="00B5601E" ns0:rsidRDefault="000A6DE5">
          <ns0:pPr>
            <ns0:pStyle ns0:val="TOCHeading"/>
            <ns0:rPr>
              <ns0:lang ns0:val="de-CH"/>
            </ns0:rPr>
          </ns0:pPr>
          <ns0:r ns0:rsidRPr="00B5601E">
            <ns0:rPr>
              <ns0:lang ns0:val="de-CH"/>
            </ns0:rPr>
            <ns0:t>Inhaltsverzeichnis</ns0:t>
          </ns0:r>
        </ns0:p>
        <ns0:p ns2:paraId="625A9E82" ns2:textId="717DA40B" ns0:rsidR="000A6DE5" ns0:rsidRPr="00B5601E" ns0:rsidRDefault="000A6DE5">
          <ns0:pPr>
            <ns0:pStyle ns0:val="TOC1"/>
            <ns0:tabs>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r ns0:rsidRPr="00B5601E">
            <ns0:rPr>
              <ns0:b ns0:val="0"/>
              <ns0:bCs ns0:val="0"/>
            </ns0:rPr>
            <ns0:fldChar ns0:fldCharType="begin"/>
          </ns0:r>
          <ns0:r ns0:rsidRPr="00B5601E">
            <ns0:instrText xml:space="preserve"> TOC \o "1-3" \h \z \u </ns0:instrText>
          </ns0:r>
          <ns0:r ns0:rsidRPr="00B5601E">
            <ns0:rPr>
              <ns0:b ns0:val="0"/>
              <ns0:bCs ns0:val="0"/>
            </ns0:rPr>
            <ns0:fldChar ns0:fldCharType="separate"/>
          </ns0:r>
          <ns0:hyperlink ns0:anchor="_Toc217920978" ns0:history="1">
            <ns0:r ns0:rsidRPr="00B5601E">
              <ns0:rPr>
                <ns0:rStyle ns0:val="Hyperlink"/>
              </ns0:rPr>
              <ns0:t>Zusammenfassung</ns0:t>
            </ns0:r>
            <ns0:r ns0:rsidRPr="00B5601E">
              <ns0:rPr>
                <ns0:webHidden/>
              </ns0:rPr>
              <ns0:tab/>
            </ns0:r>
            <ns0:r ns0:rsidRPr="00B5601E">
              <ns0:rPr>
                <ns0:webHidden/>
              </ns0:rPr>
              <ns0:fldChar ns0:fldCharType="begin"/>
            </ns0:r>
            <ns0:r ns0:rsidRPr="00B5601E">
              <ns0:rPr>
                <ns0:webHidden/>
              </ns0:rPr>
              <ns0:instrText xml:space="preserve"> PAGEREF _Toc217920978 \h </ns0:instrText>
            </ns0:r>
            <ns0:r ns0:rsidRPr="00B5601E">
              <ns0:rPr>
                <ns0:webHidden/>
              </ns0:rPr>
            </ns0:r>
            <ns0:r ns0:rsidRPr="00B5601E">
              <ns0:rPr>
                <ns0:webHidden/>
              </ns0:rPr>
              <ns0:fldChar ns0:fldCharType="separate"/>
            </ns0:r>
            <ns0:r ns0:rsidRPr="00B5601E">
              <ns0:rPr>
                <ns0:webHidden/>
              </ns0:rPr>
              <ns0:t>II</ns0:t>
            </ns0:r>
            <ns0:r ns0:rsidRPr="00B5601E">
              <ns0:rPr>
                <ns0:webHidden/>
              </ns0:rPr>
              <ns0:fldChar ns0:fldCharType="end"/>
            </ns0:r>
          </ns0:hyperlink>
        </ns0:p>
        <ns0:p ns2:paraId="497FCF39" ns2:textId="5534CEBD" ns0:rsidR="000A6DE5" ns0:rsidRPr="00B5601E" ns0:rsidRDefault="000A6DE5">
          <ns0:pPr>
            <ns0:pStyle ns0:val="TOC1"/>
            <ns0:tabs>
              <ns0:tab ns0:val="left" ns0:pos="440"/>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hyperlink ns0:anchor="_Toc217920979" ns0:history="1">
            <ns0:r ns0:rsidRPr="00B5601E">
              <ns0:rPr>
                <ns0:rStyle ns0:val="Hyperlink"/>
              </ns0:rPr>
              <ns0:t>1</ns0:t>
            </ns0:r>
            <ns0:r ns0:rsidRPr="00B5601E">
              <ns0:rPr>
                <ns0:rFonts ns0:eastAsiaTheme="minorEastAsia" ns0:cstheme="minorBidi"/>
                <ns0:b ns0:val="0"/>
                <ns0:bCs ns0:val="0"/>
                <ns0:caps ns0:val="0"/>
                <ns0:kern ns0:val="2"/>
                <ns0:sz ns0:val="24"/>
                <ns0:szCs ns0:val="24"/>
                <ns0:lang ns0:eastAsia="en-GB"/>
                <ns2:ligatures ns2:val="standardContextual"/>
              </ns0:rPr>
              <ns0:tab/>
            </ns0:r>
            <ns0:r ns0:rsidRPr="00B5601E">
              <ns0:rPr>
                <ns0:rStyle ns0:val="Hyperlink"/>
              </ns0:rPr>
              <ns0:t>Einleitung</ns0:t>
            </ns0:r>
            <ns0:r ns0:rsidRPr="00B5601E">
              <ns0:rPr>
                <ns0:webHidden/>
              </ns0:rPr>
              <ns0:tab/>
            </ns0:r>
            <ns0:r ns0:rsidRPr="00B5601E">
              <ns0:rPr>
                <ns0:webHidden/>
              </ns0:rPr>
              <ns0:fldChar ns0:fldCharType="begin"/>
            </ns0:r>
            <ns0:r ns0:rsidRPr="00B5601E">
              <ns0:rPr>
                <ns0:webHidden/>
              </ns0:rPr>
              <ns0:instrText xml:space="preserve"> PAGEREF _Toc217920979 \h </ns0:instrText>
            </ns0:r>
            <ns0:r ns0:rsidRPr="00B5601E">
              <ns0:rPr>
                <ns0:webHidden/>
              </ns0:rPr>
            </ns0:r>
            <ns0:r ns0:rsidRPr="00B5601E">
              <ns0:rPr>
                <ns0:webHidden/>
              </ns0:rPr>
              <ns0:fldChar ns0:fldCharType="separate"/>
            </ns0:r>
            <ns0:r ns0:rsidRPr="00B5601E">
              <ns0:rPr>
                <ns0:webHidden/>
              </ns0:rPr>
              <ns0:t>1</ns0:t>
            </ns0:r>
            <ns0:r ns0:rsidRPr="00B5601E">
              <ns0:rPr>
                <ns0:webHidden/>
              </ns0:rPr>
              <ns0:fldChar ns0:fldCharType="end"/>
            </ns0:r>
          </ns0:hyperlink>
        </ns0:p>
        <ns0:p ns2:paraId="473D8A0F" ns2:textId="2D47D639" ns0:rsidR="000A6DE5" ns0:rsidRPr="00B5601E" ns0:rsidRDefault="000A6DE5">
          <ns0:pPr>
            <ns0:pStyle ns0:val="TOC1"/>
            <ns0:tabs>
              <ns0:tab ns0:val="left" ns0:pos="440"/>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hyperlink ns0:anchor="_Toc217920980" ns0:history="1">
            <ns0:r ns0:rsidRPr="00B5601E">
              <ns0:rPr>
                <ns0:rStyle ns0:val="Hyperlink"/>
              </ns0:rPr>
              <ns0:t>2</ns0:t>
            </ns0:r>
            <ns0:r ns0:rsidRPr="00B5601E">
              <ns0:rPr>
                <ns0:rFonts ns0:eastAsiaTheme="minorEastAsia" ns0:cstheme="minorBidi"/>
                <ns0:b ns0:val="0"/>
                <ns0:bCs ns0:val="0"/>
                <ns0:caps ns0:val="0"/>
                <ns0:kern ns0:val="2"/>
                <ns0:sz ns0:val="24"/>
                <ns0:szCs ns0:val="24"/>
                <ns0:lang ns0:eastAsia="en-GB"/>
                <ns2:ligatures ns2:val="standardContextual"/>
              </ns0:rPr>
              <ns0:tab/>
            </ns0:r>
            <ns0:r ns0:rsidRPr="00B5601E">
              <ns0:rPr>
                <ns0:rStyle ns0:val="Hyperlink"/>
              </ns0:rPr>
              <ns0:t>Ziele und Aufgabenstellung</ns0:t>
            </ns0:r>
            <ns0:r ns0:rsidRPr="00B5601E">
              <ns0:rPr>
                <ns0:webHidden/>
              </ns0:rPr>
              <ns0:tab/>
            </ns0:r>
            <ns0:r ns0:rsidRPr="00B5601E">
              <ns0:rPr>
                <ns0:webHidden/>
              </ns0:rPr>
              <ns0:fldChar ns0:fldCharType="begin"/>
            </ns0:r>
            <ns0:r ns0:rsidRPr="00B5601E">
              <ns0:rPr>
                <ns0:webHidden/>
              </ns0:rPr>
              <ns0:instrText xml:space="preserve"> PAGEREF _Toc217920980 \h </ns0:instrText>
            </ns0:r>
            <ns0:r ns0:rsidRPr="00B5601E">
              <ns0:rPr>
                <ns0:webHidden/>
              </ns0:rPr>
            </ns0:r>
            <ns0:r ns0:rsidRPr="00B5601E">
              <ns0:rPr>
                <ns0:webHidden/>
              </ns0:rPr>
              <ns0:fldChar ns0:fldCharType="separate"/>
            </ns0:r>
            <ns0:r ns0:rsidRPr="00B5601E">
              <ns0:rPr>
                <ns0:webHidden/>
              </ns0:rPr>
              <ns0:t>2</ns0:t>
            </ns0:r>
            <ns0:r ns0:rsidRPr="00B5601E">
              <ns0:rPr>
                <ns0:webHidden/>
              </ns0:rPr>
              <ns0:fldChar ns0:fldCharType="end"/>
            </ns0:r>
          </ns0:hyperlink>
        </ns0:p>
        <ns0:p ns2:paraId="1EE63ED0" ns2:textId="5A1C6078" ns0:rsidR="000A6DE5" ns0:rsidRPr="00B5601E" ns0:rsidRDefault="000A6DE5">
          <ns0:pPr>
            <ns0:pStyle ns0:val="TOC2"/>
            <ns0:tabs>
              <ns0:tab ns0:val="left" ns0:pos="880"/>
              <ns0:tab ns0:val="right" ns0:leader="dot" ns0:pos="9628"/>
            </ns0:tabs>
            <ns0:rPr>
              <ns0:rFonts ns0:eastAsiaTheme="minorEastAsia" ns0:cstheme="minorBidi"/>
              <ns0:smallCaps ns0:val="0"/>
              <ns0:kern ns0:val="2"/>
              <ns0:sz ns0:val="24"/>
              <ns0:szCs ns0:val="24"/>
              <ns0:lang ns0:eastAsia="en-GB"/>
              <ns2:ligatures ns2:val="standardContextual"/>
            </ns0:rPr>
          </ns0:pPr>
          <ns0:hyperlink ns0:anchor="_Toc217920981" ns0:history="1">
            <ns0:r ns0:rsidRPr="00B5601E">
              <ns0:rPr>
                <ns0:rStyle ns0:val="Hyperlink"/>
              </ns0:rPr>
              <ns0:t>2.1</ns0:t>
            </ns0:r>
            <ns0:r ns0:rsidRPr="00B5601E">
              <ns0:rPr>
                <ns0:rFonts ns0:eastAsiaTheme="minorEastAsia" ns0:cstheme="minorBidi"/>
                <ns0:smallCaps ns0:val="0"/>
                <ns0:kern ns0:val="2"/>
                <ns0:sz ns0:val="24"/>
                <ns0:szCs ns0:val="24"/>
                <ns0:lang ns0:eastAsia="en-GB"/>
                <ns2:ligatures ns2:val="standardContextual"/>
              </ns0:rPr>
              <ns0:tab/>
            </ns0:r>
            <ns0:r ns0:rsidRPr="00B5601E">
              <ns0:rPr>
                <ns0:rStyle ns0:val="Hyperlink"/>
              </ns0:rPr>
              <ns0:t>…</ns0:t>
            </ns0:r>
            <ns0:r ns0:rsidRPr="00B5601E">
              <ns0:rPr>
                <ns0:webHidden/>
              </ns0:rPr>
              <ns0:tab/>
            </ns0:r>
            <ns0:r ns0:rsidRPr="00B5601E">
              <ns0:rPr>
                <ns0:webHidden/>
              </ns0:rPr>
              <ns0:fldChar ns0:fldCharType="begin"/>
            </ns0:r>
            <ns0:r ns0:rsidRPr="00B5601E">
              <ns0:rPr>
                <ns0:webHidden/>
              </ns0:rPr>
              <ns0:instrText xml:space="preserve"> PAGEREF _Toc217920981 \h </ns0:instrText>
            </ns0:r>
            <ns0:r ns0:rsidRPr="00B5601E">
              <ns0:rPr>
                <ns0:webHidden/>
              </ns0:rPr>
            </ns0:r>
            <ns0:r ns0:rsidRPr="00B5601E">
              <ns0:rPr>
                <ns0:webHidden/>
              </ns0:rPr>
              <ns0:fldChar ns0:fldCharType="separate"/>
            </ns0:r>
            <ns0:r ns0:rsidRPr="00B5601E">
              <ns0:rPr>
                <ns0:webHidden/>
              </ns0:rPr>
              <ns0:t>2</ns0:t>
            </ns0:r>
            <ns0:r ns0:rsidRPr="00B5601E">
              <ns0:rPr>
                <ns0:webHidden/>
              </ns0:rPr>
              <ns0:fldChar ns0:fldCharType="end"/>
            </ns0:r>
          </ns0:hyperlink>
        </ns0:p>
        <ns0:p ns2:paraId="0204717B" ns2:textId="5CBCED7E" ns0:rsidR="000A6DE5" ns0:rsidRPr="00B5601E" ns0:rsidRDefault="000A6DE5">
          <ns0:pPr>
            <ns0:pStyle ns0:val="TOC2"/>
            <ns0:tabs>
              <ns0:tab ns0:val="left" ns0:pos="880"/>
              <ns0:tab ns0:val="right" ns0:leader="dot" ns0:pos="9628"/>
            </ns0:tabs>
            <ns0:rPr>
              <ns0:rFonts ns0:eastAsiaTheme="minorEastAsia" ns0:cstheme="minorBidi"/>
              <ns0:smallCaps ns0:val="0"/>
              <ns0:kern ns0:val="2"/>
              <ns0:sz ns0:val="24"/>
              <ns0:szCs ns0:val="24"/>
              <ns0:lang ns0:eastAsia="en-GB"/>
              <ns2:ligatures ns2:val="standardContextual"/>
            </ns0:rPr>
          </ns0:pPr>
          <ns0:hyperlink ns0:anchor="_Toc217920982" ns0:history="1">
            <ns0:r ns0:rsidRPr="00B5601E">
              <ns0:rPr>
                <ns0:rStyle ns0:val="Hyperlink"/>
              </ns0:rPr>
              <ns0:t>2.2</ns0:t>
            </ns0:r>
            <ns0:r ns0:rsidRPr="00B5601E">
              <ns0:rPr>
                <ns0:rFonts ns0:eastAsiaTheme="minorEastAsia" ns0:cstheme="minorBidi"/>
                <ns0:smallCaps ns0:val="0"/>
                <ns0:kern ns0:val="2"/>
                <ns0:sz ns0:val="24"/>
                <ns0:szCs ns0:val="24"/>
                <ns0:lang ns0:eastAsia="en-GB"/>
                <ns2:ligatures ns2:val="standardContextual"/>
              </ns0:rPr>
              <ns0:tab/>
            </ns0:r>
            <ns0:r ns0:rsidRPr="00B5601E">
              <ns0:rPr>
                <ns0:rStyle ns0:val="Hyperlink"/>
              </ns0:rPr>
              <ns0:t>…</ns0:t>
            </ns0:r>
            <ns0:r ns0:rsidRPr="00B5601E">
              <ns0:rPr>
                <ns0:webHidden/>
              </ns0:rPr>
              <ns0:tab/>
            </ns0:r>
            <ns0:r ns0:rsidRPr="00B5601E">
              <ns0:rPr>
                <ns0:webHidden/>
              </ns0:rPr>
              <ns0:fldChar ns0:fldCharType="begin"/>
            </ns0:r>
            <ns0:r ns0:rsidRPr="00B5601E">
              <ns0:rPr>
                <ns0:webHidden/>
              </ns0:rPr>
              <ns0:instrText xml:space="preserve"> PAGEREF _Toc217920982 \h </ns0:instrText>
            </ns0:r>
            <ns0:r ns0:rsidRPr="00B5601E">
              <ns0:rPr>
                <ns0:webHidden/>
              </ns0:rPr>
            </ns0:r>
            <ns0:r ns0:rsidRPr="00B5601E">
              <ns0:rPr>
                <ns0:webHidden/>
              </ns0:rPr>
              <ns0:fldChar ns0:fldCharType="separate"/>
            </ns0:r>
            <ns0:r ns0:rsidRPr="00B5601E">
              <ns0:rPr>
                <ns0:webHidden/>
              </ns0:rPr>
              <ns0:t>2</ns0:t>
            </ns0:r>
            <ns0:r ns0:rsidRPr="00B5601E">
              <ns0:rPr>
                <ns0:webHidden/>
              </ns0:rPr>
              <ns0:fldChar ns0:fldCharType="end"/>
            </ns0:r>
          </ns0:hyperlink>
        </ns0:p>
        <ns0:p ns2:paraId="7F822CD5" ns2:textId="4E17AA87" ns0:rsidR="000A6DE5" ns0:rsidRPr="00B5601E" ns0:rsidRDefault="000A6DE5">
          <ns0:pPr>
            <ns0:pStyle ns0:val="TOC1"/>
            <ns0:tabs>
              <ns0:tab ns0:val="left" ns0:pos="440"/>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hyperlink ns0:anchor="_Toc217920983" ns0:history="1">
            <ns0:r ns0:rsidRPr="00B5601E">
              <ns0:rPr>
                <ns0:rStyle ns0:val="Hyperlink"/>
              </ns0:rPr>
              <ns0:t>3</ns0:t>
            </ns0:r>
            <ns0:r ns0:rsidRPr="00B5601E">
              <ns0:rPr>
                <ns0:rFonts ns0:eastAsiaTheme="minorEastAsia" ns0:cstheme="minorBidi"/>
                <ns0:b ns0:val="0"/>
                <ns0:bCs ns0:val="0"/>
                <ns0:caps ns0:val="0"/>
                <ns0:kern ns0:val="2"/>
                <ns0:sz ns0:val="24"/>
                <ns0:szCs ns0:val="24"/>
                <ns0:lang ns0:eastAsia="en-GB"/>
                <ns2:ligatures ns2:val="standardContextual"/>
              </ns0:rPr>
              <ns0:tab/>
            </ns0:r>
            <ns0:r ns0:rsidRPr="00B5601E">
              <ns0:rPr>
                <ns0:rStyle ns0:val="Hyperlink"/>
              </ns0:rPr>
              <ns0:t>Theorie</ns0:t>
            </ns0:r>
            <ns0:r ns0:rsidRPr="00B5601E">
              <ns0:rPr>
                <ns0:webHidden/>
              </ns0:rPr>
              <ns0:tab/>
            </ns0:r>
            <ns0:r ns0:rsidRPr="00B5601E">
              <ns0:rPr>
                <ns0:webHidden/>
              </ns0:rPr>
              <ns0:fldChar ns0:fldCharType="begin"/>
            </ns0:r>
            <ns0:r ns0:rsidRPr="00B5601E">
              <ns0:rPr>
                <ns0:webHidden/>
              </ns0:rPr>
              <ns0:instrText xml:space="preserve"> PAGEREF _Toc217920983 \h </ns0:instrText>
            </ns0:r>
            <ns0:r ns0:rsidRPr="00B5601E">
              <ns0:rPr>
                <ns0:webHidden/>
              </ns0:rPr>
            </ns0:r>
            <ns0:r ns0:rsidRPr="00B5601E">
              <ns0:rPr>
                <ns0:webHidden/>
              </ns0:rPr>
              <ns0:fldChar ns0:fldCharType="separate"/>
            </ns0:r>
            <ns0:r ns0:rsidRPr="00B5601E">
              <ns0:rPr>
                <ns0:webHidden/>
              </ns0:rPr>
              <ns0:t>3</ns0:t>
            </ns0:r>
            <ns0:r ns0:rsidRPr="00B5601E">
              <ns0:rPr>
                <ns0:webHidden/>
              </ns0:rPr>
              <ns0:fldChar ns0:fldCharType="end"/>
            </ns0:r>
          </ns0:hyperlink>
        </ns0:p>
        <ns0:p ns2:paraId="3FFEED94" ns2:textId="00079958" ns0:rsidR="000A6DE5" ns0:rsidRPr="00B5601E" ns0:rsidRDefault="000A6DE5">
          <ns0:pPr>
            <ns0:pStyle ns0:val="TOC1"/>
            <ns0:tabs>
              <ns0:tab ns0:val="left" ns0:pos="440"/>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hyperlink ns0:anchor="_Toc217920984" ns0:history="1">
            <ns0:r ns0:rsidRPr="00B5601E">
              <ns0:rPr>
                <ns0:rStyle ns0:val="Hyperlink"/>
              </ns0:rPr>
              <ns0:t>4</ns0:t>
            </ns0:r>
            <ns0:r ns0:rsidRPr="00B5601E">
              <ns0:rPr>
                <ns0:rFonts ns0:eastAsiaTheme="minorEastAsia" ns0:cstheme="minorBidi"/>
                <ns0:b ns0:val="0"/>
                <ns0:bCs ns0:val="0"/>
                <ns0:caps ns0:val="0"/>
                <ns0:kern ns0:val="2"/>
                <ns0:sz ns0:val="24"/>
                <ns0:szCs ns0:val="24"/>
                <ns0:lang ns0:eastAsia="en-GB"/>
                <ns2:ligatures ns2:val="standardContextual"/>
              </ns0:rPr>
              <ns0:tab/>
            </ns0:r>
            <ns0:r ns0:rsidRPr="00B5601E">
              <ns0:rPr>
                <ns0:rStyle ns0:val="Hyperlink"/>
              </ns0:rPr>
              <ns0:t>Methodik, Vorgehensweise und Prozeduren</ns0:t>
            </ns0:r>
            <ns0:r ns0:rsidRPr="00B5601E">
              <ns0:rPr>
                <ns0:webHidden/>
              </ns0:rPr>
              <ns0:tab/>
            </ns0:r>
            <ns0:r ns0:rsidRPr="00B5601E">
              <ns0:rPr>
                <ns0:webHidden/>
              </ns0:rPr>
              <ns0:fldChar ns0:fldCharType="begin"/>
            </ns0:r>
            <ns0:r ns0:rsidRPr="00B5601E">
              <ns0:rPr>
                <ns0:webHidden/>
              </ns0:rPr>
              <ns0:instrText xml:space="preserve"> PAGEREF _Toc217920984 \h </ns0:instrText>
            </ns0:r>
            <ns0:r ns0:rsidRPr="00B5601E">
              <ns0:rPr>
                <ns0:webHidden/>
              </ns0:rPr>
            </ns0:r>
            <ns0:r ns0:rsidRPr="00B5601E">
              <ns0:rPr>
                <ns0:webHidden/>
              </ns0:rPr>
              <ns0:fldChar ns0:fldCharType="separate"/>
            </ns0:r>
            <ns0:r ns0:rsidRPr="00B5601E">
              <ns0:rPr>
                <ns0:webHidden/>
              </ns0:rPr>
              <ns0:t>4</ns0:t>
            </ns0:r>
            <ns0:r ns0:rsidRPr="00B5601E">
              <ns0:rPr>
                <ns0:webHidden/>
              </ns0:rPr>
              <ns0:fldChar ns0:fldCharType="end"/>
            </ns0:r>
          </ns0:hyperlink>
        </ns0:p>
        <ns0:p ns2:paraId="31ED1D75" ns2:textId="143A7E0E" ns0:rsidR="000A6DE5" ns0:rsidRPr="00B5601E" ns0:rsidRDefault="000A6DE5">
          <ns0:pPr>
            <ns0:pStyle ns0:val="TOC1"/>
            <ns0:tabs>
              <ns0:tab ns0:val="left" ns0:pos="440"/>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hyperlink ns0:anchor="_Toc217920985" ns0:history="1">
            <ns0:r ns0:rsidRPr="00B5601E">
              <ns0:rPr>
                <ns0:rStyle ns0:val="Hyperlink"/>
              </ns0:rPr>
              <ns0:t>5</ns0:t>
            </ns0:r>
            <ns0:r ns0:rsidRPr="00B5601E">
              <ns0:rPr>
                <ns0:rFonts ns0:eastAsiaTheme="minorEastAsia" ns0:cstheme="minorBidi"/>
                <ns0:b ns0:val="0"/>
                <ns0:bCs ns0:val="0"/>
                <ns0:caps ns0:val="0"/>
                <ns0:kern ns0:val="2"/>
                <ns0:sz ns0:val="24"/>
                <ns0:szCs ns0:val="24"/>
                <ns0:lang ns0:eastAsia="en-GB"/>
                <ns2:ligatures ns2:val="standardContextual"/>
              </ns0:rPr>
              <ns0:tab/>
            </ns0:r>
            <ns0:r ns0:rsidRPr="00B5601E">
              <ns0:rPr>
                <ns0:rStyle ns0:val="Hyperlink"/>
              </ns0:rPr>
              <ns0:t>Ergebnisse</ns0:t>
            </ns0:r>
            <ns0:r ns0:rsidRPr="00B5601E">
              <ns0:rPr>
                <ns0:webHidden/>
              </ns0:rPr>
              <ns0:tab/>
            </ns0:r>
            <ns0:r ns0:rsidRPr="00B5601E">
              <ns0:rPr>
                <ns0:webHidden/>
              </ns0:rPr>
              <ns0:fldChar ns0:fldCharType="begin"/>
            </ns0:r>
            <ns0:r ns0:rsidRPr="00B5601E">
              <ns0:rPr>
                <ns0:webHidden/>
              </ns0:rPr>
              <ns0:instrText xml:space="preserve"> PAGEREF _Toc217920985 \h </ns0:instrText>
            </ns0:r>
            <ns0:r ns0:rsidRPr="00B5601E">
              <ns0:rPr>
                <ns0:webHidden/>
              </ns0:rPr>
            </ns0:r>
            <ns0:r ns0:rsidRPr="00B5601E">
              <ns0:rPr>
                <ns0:webHidden/>
              </ns0:rPr>
              <ns0:fldChar ns0:fldCharType="separate"/>
            </ns0:r>
            <ns0:r ns0:rsidRPr="00B5601E">
              <ns0:rPr>
                <ns0:webHidden/>
              </ns0:rPr>
              <ns0:t>5</ns0:t>
            </ns0:r>
            <ns0:r ns0:rsidRPr="00B5601E">
              <ns0:rPr>
                <ns0:webHidden/>
              </ns0:rPr>
              <ns0:fldChar ns0:fldCharType="end"/>
            </ns0:r>
          </ns0:hyperlink>
        </ns0:p>
        <ns0:p ns2:paraId="708FF169" ns2:textId="37864FEA" ns0:rsidR="000A6DE5" ns0:rsidRPr="00B5601E" ns0:rsidRDefault="000A6DE5">
          <ns0:pPr>
            <ns0:pStyle ns0:val="TOC1"/>
            <ns0:tabs>
              <ns0:tab ns0:val="left" ns0:pos="440"/>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hyperlink ns0:anchor="_Toc217920986" ns0:history="1">
            <ns0:r ns0:rsidRPr="00B5601E">
              <ns0:rPr>
                <ns0:rStyle ns0:val="Hyperlink"/>
              </ns0:rPr>
              <ns0:t>6</ns0:t>
            </ns0:r>
            <ns0:r ns0:rsidRPr="00B5601E">
              <ns0:rPr>
                <ns0:rFonts ns0:eastAsiaTheme="minorEastAsia" ns0:cstheme="minorBidi"/>
                <ns0:b ns0:val="0"/>
                <ns0:bCs ns0:val="0"/>
                <ns0:caps ns0:val="0"/>
                <ns0:kern ns0:val="2"/>
                <ns0:sz ns0:val="24"/>
                <ns0:szCs ns0:val="24"/>
                <ns0:lang ns0:eastAsia="en-GB"/>
                <ns2:ligatures ns2:val="standardContextual"/>
              </ns0:rPr>
              <ns0:tab/>
            </ns0:r>
            <ns0:r ns0:rsidRPr="00B5601E">
              <ns0:rPr>
                <ns0:rStyle ns0:val="Hyperlink"/>
              </ns0:rPr>
              <ns0:t>Diskussion</ns0:t>
            </ns0:r>
            <ns0:r ns0:rsidRPr="00B5601E">
              <ns0:rPr>
                <ns0:webHidden/>
              </ns0:rPr>
              <ns0:tab/>
            </ns0:r>
            <ns0:r ns0:rsidRPr="00B5601E">
              <ns0:rPr>
                <ns0:webHidden/>
              </ns0:rPr>
              <ns0:fldChar ns0:fldCharType="begin"/>
            </ns0:r>
            <ns0:r ns0:rsidRPr="00B5601E">
              <ns0:rPr>
                <ns0:webHidden/>
              </ns0:rPr>
              <ns0:instrText xml:space="preserve"> PAGEREF _Toc217920986 \h </ns0:instrText>
            </ns0:r>
            <ns0:r ns0:rsidRPr="00B5601E">
              <ns0:rPr>
                <ns0:webHidden/>
              </ns0:rPr>
            </ns0:r>
            <ns0:r ns0:rsidRPr="00B5601E">
              <ns0:rPr>
                <ns0:webHidden/>
              </ns0:rPr>
              <ns0:fldChar ns0:fldCharType="separate"/>
            </ns0:r>
            <ns0:r ns0:rsidRPr="00B5601E">
              <ns0:rPr>
                <ns0:webHidden/>
              </ns0:rPr>
              <ns0:t>6</ns0:t>
            </ns0:r>
            <ns0:r ns0:rsidRPr="00B5601E">
              <ns0:rPr>
                <ns0:webHidden/>
              </ns0:rPr>
              <ns0:fldChar ns0:fldCharType="end"/>
            </ns0:r>
          </ns0:hyperlink>
        </ns0:p>
        <ns0:p ns2:paraId="5D2D362A" ns2:textId="46584AB3" ns0:rsidR="000A6DE5" ns0:rsidRPr="00B5601E" ns0:rsidRDefault="000A6DE5">
          <ns0:pPr>
            <ns0:pStyle ns0:val="TOC1"/>
            <ns0:tabs>
              <ns0:tab ns0:val="left" ns0:pos="440"/>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hyperlink ns0:anchor="_Toc217920987" ns0:history="1">
            <ns0:r ns0:rsidRPr="00B5601E">
              <ns0:rPr>
                <ns0:rStyle ns0:val="Hyperlink"/>
              </ns0:rPr>
              <ns0:t>7</ns0:t>
            </ns0:r>
            <ns0:r ns0:rsidRPr="00B5601E">
              <ns0:rPr>
                <ns0:rFonts ns0:eastAsiaTheme="minorEastAsia" ns0:cstheme="minorBidi"/>
                <ns0:b ns0:val="0"/>
                <ns0:bCs ns0:val="0"/>
                <ns0:caps ns0:val="0"/>
                <ns0:kern ns0:val="2"/>
                <ns0:sz ns0:val="24"/>
                <ns0:szCs ns0:val="24"/>
                <ns0:lang ns0:eastAsia="en-GB"/>
                <ns2:ligatures ns2:val="standardContextual"/>
              </ns0:rPr>
              <ns0:tab/>
            </ns0:r>
            <ns0:r ns0:rsidRPr="00B5601E">
              <ns0:rPr>
                <ns0:rStyle ns0:val="Hyperlink"/>
              </ns0:rPr>
              <ns0:t>Schlussfolgerungen</ns0:t>
            </ns0:r>
            <ns0:r ns0:rsidRPr="00B5601E">
              <ns0:rPr>
                <ns0:webHidden/>
              </ns0:rPr>
              <ns0:tab/>
            </ns0:r>
            <ns0:r ns0:rsidRPr="00B5601E">
              <ns0:rPr>
                <ns0:webHidden/>
              </ns0:rPr>
              <ns0:fldChar ns0:fldCharType="begin"/>
            </ns0:r>
            <ns0:r ns0:rsidRPr="00B5601E">
              <ns0:rPr>
                <ns0:webHidden/>
              </ns0:rPr>
              <ns0:instrText xml:space="preserve"> PAGEREF _Toc217920987 \h </ns0:instrText>
            </ns0:r>
            <ns0:r ns0:rsidRPr="00B5601E">
              <ns0:rPr>
                <ns0:webHidden/>
              </ns0:rPr>
            </ns0:r>
            <ns0:r ns0:rsidRPr="00B5601E">
              <ns0:rPr>
                <ns0:webHidden/>
              </ns0:rPr>
              <ns0:fldChar ns0:fldCharType="separate"/>
            </ns0:r>
            <ns0:r ns0:rsidRPr="00B5601E">
              <ns0:rPr>
                <ns0:webHidden/>
              </ns0:rPr>
              <ns0:t>7</ns0:t>
            </ns0:r>
            <ns0:r ns0:rsidRPr="00B5601E">
              <ns0:rPr>
                <ns0:webHidden/>
              </ns0:rPr>
              <ns0:fldChar ns0:fldCharType="end"/>
            </ns0:r>
          </ns0:hyperlink>
        </ns0:p>
        <ns0:p ns2:paraId="2A83CE30" ns2:textId="7B50351C" ns0:rsidR="000A6DE5" ns0:rsidRPr="00B5601E" ns0:rsidRDefault="000A6DE5">
          <ns0:pPr>
            <ns0:pStyle ns0:val="TOC1"/>
            <ns0:tabs>
              <ns0:tab ns0:val="left" ns0:pos="440"/>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hyperlink ns0:anchor="_Toc217920988" ns0:history="1">
            <ns0:r ns0:rsidRPr="00B5601E">
              <ns0:rPr>
                <ns0:rStyle ns0:val="Hyperlink"/>
              </ns0:rPr>
              <ns0:t>8</ns0:t>
            </ns0:r>
            <ns0:r ns0:rsidRPr="00B5601E">
              <ns0:rPr>
                <ns0:rFonts ns0:eastAsiaTheme="minorEastAsia" ns0:cstheme="minorBidi"/>
                <ns0:b ns0:val="0"/>
                <ns0:bCs ns0:val="0"/>
                <ns0:caps ns0:val="0"/>
                <ns0:kern ns0:val="2"/>
                <ns0:sz ns0:val="24"/>
                <ns0:szCs ns0:val="24"/>
                <ns0:lang ns0:eastAsia="en-GB"/>
                <ns2:ligatures ns2:val="standardContextual"/>
              </ns0:rPr>
              <ns0:tab/>
            </ns0:r>
            <ns0:r ns0:rsidRPr="00B5601E">
              <ns0:rPr>
                <ns0:rStyle ns0:val="Hyperlink"/>
              </ns0:rPr>
              <ns0:t>Empfehlungen</ns0:t>
            </ns0:r>
            <ns0:r ns0:rsidRPr="00B5601E">
              <ns0:rPr>
                <ns0:webHidden/>
              </ns0:rPr>
              <ns0:tab/>
            </ns0:r>
            <ns0:r ns0:rsidRPr="00B5601E">
              <ns0:rPr>
                <ns0:webHidden/>
              </ns0:rPr>
              <ns0:fldChar ns0:fldCharType="begin"/>
            </ns0:r>
            <ns0:r ns0:rsidRPr="00B5601E">
              <ns0:rPr>
                <ns0:webHidden/>
              </ns0:rPr>
              <ns0:instrText xml:space="preserve"> PAGEREF _Toc217920988 \h </ns0:instrText>
            </ns0:r>
            <ns0:r ns0:rsidRPr="00B5601E">
              <ns0:rPr>
                <ns0:webHidden/>
              </ns0:rPr>
            </ns0:r>
            <ns0:r ns0:rsidRPr="00B5601E">
              <ns0:rPr>
                <ns0:webHidden/>
              </ns0:rPr>
              <ns0:fldChar ns0:fldCharType="separate"/>
            </ns0:r>
            <ns0:r ns0:rsidRPr="00B5601E">
              <ns0:rPr>
                <ns0:webHidden/>
              </ns0:rPr>
              <ns0:t>8</ns0:t>
            </ns0:r>
            <ns0:r ns0:rsidRPr="00B5601E">
              <ns0:rPr>
                <ns0:webHidden/>
              </ns0:rPr>
              <ns0:fldChar ns0:fldCharType="end"/>
            </ns0:r>
          </ns0:hyperlink>
        </ns0:p>
        <ns0:p ns2:paraId="1D89D49E" ns2:textId="1390283A" ns0:rsidR="000A6DE5" ns0:rsidRPr="00B5601E" ns0:rsidRDefault="000A6DE5">
          <ns0:pPr>
            <ns0:pStyle ns0:val="TOC1"/>
            <ns0:tabs>
              <ns0:tab ns0:val="left" ns0:pos="440"/>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hyperlink ns0:anchor="_Toc217920989" ns0:history="1">
            <ns0:r ns0:rsidRPr="00B5601E">
              <ns0:rPr>
                <ns0:rStyle ns0:val="Hyperlink"/>
              </ns0:rPr>
              <ns0:t>9</ns0:t>
            </ns0:r>
            <ns0:r ns0:rsidRPr="00B5601E">
              <ns0:rPr>
                <ns0:rFonts ns0:eastAsiaTheme="minorEastAsia" ns0:cstheme="minorBidi"/>
                <ns0:b ns0:val="0"/>
                <ns0:bCs ns0:val="0"/>
                <ns0:caps ns0:val="0"/>
                <ns0:kern ns0:val="2"/>
                <ns0:sz ns0:val="24"/>
                <ns0:szCs ns0:val="24"/>
                <ns0:lang ns0:eastAsia="en-GB"/>
                <ns2:ligatures ns2:val="standardContextual"/>
              </ns0:rPr>
              <ns0:tab/>
            </ns0:r>
            <ns0:r ns0:rsidRPr="00B5601E">
              <ns0:rPr>
                <ns0:rStyle ns0:val="Hyperlink"/>
              </ns0:rPr>
              <ns0:t>Referenzen</ns0:t>
            </ns0:r>
            <ns0:r ns0:rsidRPr="00B5601E">
              <ns0:rPr>
                <ns0:webHidden/>
              </ns0:rPr>
              <ns0:tab/>
            </ns0:r>
            <ns0:r ns0:rsidRPr="00B5601E">
              <ns0:rPr>
                <ns0:webHidden/>
              </ns0:rPr>
              <ns0:fldChar ns0:fldCharType="begin"/>
            </ns0:r>
            <ns0:r ns0:rsidRPr="00B5601E">
              <ns0:rPr>
                <ns0:webHidden/>
              </ns0:rPr>
              <ns0:instrText xml:space="preserve"> PAGEREF _Toc217920989 \h </ns0:instrText>
            </ns0:r>
            <ns0:r ns0:rsidRPr="00B5601E">
              <ns0:rPr>
                <ns0:webHidden/>
              </ns0:rPr>
            </ns0:r>
            <ns0:r ns0:rsidRPr="00B5601E">
              <ns0:rPr>
                <ns0:webHidden/>
              </ns0:rPr>
              <ns0:fldChar ns0:fldCharType="separate"/>
            </ns0:r>
            <ns0:r ns0:rsidRPr="00B5601E">
              <ns0:rPr>
                <ns0:webHidden/>
              </ns0:rPr>
              <ns0:t>9</ns0:t>
            </ns0:r>
            <ns0:r ns0:rsidRPr="00B5601E">
              <ns0:rPr>
                <ns0:webHidden/>
              </ns0:rPr>
              <ns0:fldChar ns0:fldCharType="end"/>
            </ns0:r>
          </ns0:hyperlink>
        </ns0:p>
        <ns0:p ns2:paraId="4BAE6852" ns2:textId="40C9E4C8" ns0:rsidR="000A6DE5" ns0:rsidRPr="00B5601E" ns0:rsidRDefault="000A6DE5">
          <ns0:pPr>
            <ns0:pStyle ns0:val="TOC1"/>
            <ns0:tabs>
              <ns0:tab ns0:val="left" ns0:pos="660"/>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hyperlink ns0:anchor="_Toc217920990" ns0:history="1">
            <ns0:r ns0:rsidRPr="00B5601E">
              <ns0:rPr>
                <ns0:rStyle ns0:val="Hyperlink"/>
              </ns0:rPr>
              <ns0:t>10</ns0:t>
            </ns0:r>
            <ns0:r ns0:rsidRPr="00B5601E">
              <ns0:rPr>
                <ns0:rFonts ns0:eastAsiaTheme="minorEastAsia" ns0:cstheme="minorBidi"/>
                <ns0:b ns0:val="0"/>
                <ns0:bCs ns0:val="0"/>
                <ns0:caps ns0:val="0"/>
                <ns0:kern ns0:val="2"/>
                <ns0:sz ns0:val="24"/>
                <ns0:szCs ns0:val="24"/>
                <ns0:lang ns0:eastAsia="en-GB"/>
                <ns2:ligatures ns2:val="standardContextual"/>
              </ns0:rPr>
              <ns0:tab/>
            </ns0:r>
            <ns0:r ns0:rsidRPr="00B5601E">
              <ns0:rPr>
                <ns0:rStyle ns0:val="Hyperlink"/>
              </ns0:rPr>
              <ns0:t>Anhang</ns0:t>
            </ns0:r>
            <ns0:r ns0:rsidRPr="00B5601E">
              <ns0:rPr>
                <ns0:webHidden/>
              </ns0:rPr>
              <ns0:tab/>
            </ns0:r>
            <ns0:r ns0:rsidRPr="00B5601E">
              <ns0:rPr>
                <ns0:webHidden/>
              </ns0:rPr>
              <ns0:fldChar ns0:fldCharType="begin"/>
            </ns0:r>
            <ns0:r ns0:rsidRPr="00B5601E">
              <ns0:rPr>
                <ns0:webHidden/>
              </ns0:rPr>
              <ns0:instrText xml:space="preserve"> PAGEREF _Toc217920990 \h </ns0:instrText>
            </ns0:r>
            <ns0:r ns0:rsidRPr="00B5601E">
              <ns0:rPr>
                <ns0:webHidden/>
              </ns0:rPr>
            </ns0:r>
            <ns0:r ns0:rsidRPr="00B5601E">
              <ns0:rPr>
                <ns0:webHidden/>
              </ns0:rPr>
              <ns0:fldChar ns0:fldCharType="separate"/>
            </ns0:r>
            <ns0:r ns0:rsidRPr="00B5601E">
              <ns0:rPr>
                <ns0:webHidden/>
              </ns0:rPr>
              <ns0:t>10</ns0:t>
            </ns0:r>
            <ns0:r ns0:rsidRPr="00B5601E">
              <ns0:rPr>
                <ns0:webHidden/>
              </ns0:rPr>
              <ns0:fldChar ns0:fldCharType="end"/>
            </ns0:r>
          </ns0:hyperlink>
        </ns0:p>
        <ns0:p ns2:paraId="7CE4F118" ns2:textId="5BF75037" ns0:rsidR="000A6DE5" ns0:rsidRPr="00B5601E" ns0:rsidRDefault="000A6DE5">
          <ns0:pPr>
            <ns0:pStyle ns0:val="TOC1"/>
            <ns0:tabs>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hyperlink ns0:anchor="_Toc217920991" ns0:history="1">
            <ns0:r ns0:rsidRPr="00B5601E">
              <ns0:rPr>
                <ns0:rStyle ns0:val="Hyperlink"/>
              </ns0:rPr>
              <ns0:t>Literatur</ns0:t>
            </ns0:r>
            <ns0:r ns0:rsidRPr="00B5601E">
              <ns0:rPr>
                <ns0:webHidden/>
              </ns0:rPr>
              <ns0:tab/>
            </ns0:r>
            <ns0:r ns0:rsidRPr="00B5601E">
              <ns0:rPr>
                <ns0:webHidden/>
              </ns0:rPr>
              <ns0:fldChar ns0:fldCharType="begin"/>
            </ns0:r>
            <ns0:r ns0:rsidRPr="00B5601E">
              <ns0:rPr>
                <ns0:webHidden/>
              </ns0:rPr>
              <ns0:instrText xml:space="preserve"> PAGEREF _Toc217920991 \h </ns0:instrText>
            </ns0:r>
            <ns0:r ns0:rsidRPr="00B5601E">
              <ns0:rPr>
                <ns0:webHidden/>
              </ns0:rPr>
            </ns0:r>
            <ns0:r ns0:rsidRPr="00B5601E">
              <ns0:rPr>
                <ns0:webHidden/>
              </ns0:rPr>
              <ns0:fldChar ns0:fldCharType="separate"/>
            </ns0:r>
            <ns0:r ns0:rsidRPr="00B5601E">
              <ns0:rPr>
                <ns0:webHidden/>
              </ns0:rPr>
              <ns0:t>11</ns0:t>
            </ns0:r>
            <ns0:r ns0:rsidRPr="00B5601E">
              <ns0:rPr>
                <ns0:webHidden/>
              </ns0:rPr>
              <ns0:fldChar ns0:fldCharType="end"/>
            </ns0:r>
          </ns0:hyperlink>
        </ns0:p>
        <ns0:p ns2:paraId="760227B7" ns2:textId="0E5256E7" ns0:rsidR="000A6DE5" ns0:rsidRPr="00B5601E" ns0:rsidRDefault="000A6DE5">
          <ns0:pPr>
            <ns0:pStyle ns0:val="TOC1"/>
            <ns0:tabs>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hyperlink ns0:anchor="_Toc217920992" ns0:history="1">
            <ns0:r ns0:rsidRPr="00B5601E">
              <ns0:rPr>
                <ns0:rStyle ns0:val="Hyperlink"/>
              </ns0:rPr>
              <ns0:t>Abkürzungen (optional)</ns0:t>
            </ns0:r>
            <ns0:r ns0:rsidRPr="00B5601E">
              <ns0:rPr>
                <ns0:webHidden/>
              </ns0:rPr>
              <ns0:tab/>
            </ns0:r>
            <ns0:r ns0:rsidRPr="00B5601E">
              <ns0:rPr>
                <ns0:webHidden/>
              </ns0:rPr>
              <ns0:fldChar ns0:fldCharType="begin"/>
            </ns0:r>
            <ns0:r ns0:rsidRPr="00B5601E">
              <ns0:rPr>
                <ns0:webHidden/>
              </ns0:rPr>
              <ns0:instrText xml:space="preserve"> PAGEREF _Toc217920992 \h </ns0:instrText>
            </ns0:r>
            <ns0:r ns0:rsidRPr="00B5601E">
              <ns0:rPr>
                <ns0:webHidden/>
              </ns0:rPr>
            </ns0:r>
            <ns0:r ns0:rsidRPr="00B5601E">
              <ns0:rPr>
                <ns0:webHidden/>
              </ns0:rPr>
              <ns0:fldChar ns0:fldCharType="separate"/>
            </ns0:r>
            <ns0:r ns0:rsidRPr="00B5601E">
              <ns0:rPr>
                <ns0:webHidden/>
              </ns0:rPr>
              <ns0:t>12</ns0:t>
            </ns0:r>
            <ns0:r ns0:rsidRPr="00B5601E">
              <ns0:rPr>
                <ns0:webHidden/>
              </ns0:rPr>
              <ns0:fldChar ns0:fldCharType="end"/>
            </ns0:r>
          </ns0:hyperlink>
        </ns0:p>
        <ns0:p ns2:paraId="4BBA9D60" ns2:textId="36E85FA9" ns0:rsidR="000A6DE5" ns0:rsidRPr="00B5601E" ns0:rsidRDefault="000A6DE5">
          <ns0:pPr>
            <ns0:pStyle ns0:val="TOC1"/>
            <ns0:tabs>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hyperlink ns0:anchor="_Toc217920993" ns0:history="1">
            <ns0:r ns0:rsidRPr="00B5601E">
              <ns0:rPr>
                <ns0:rStyle ns0:val="Hyperlink"/>
              </ns0:rPr>
              <ns0:t>Abbildungen (optional)</ns0:t>
            </ns0:r>
            <ns0:r ns0:rsidRPr="00B5601E">
              <ns0:rPr>
                <ns0:webHidden/>
              </ns0:rPr>
              <ns0:tab/>
            </ns0:r>
            <ns0:r ns0:rsidRPr="00B5601E">
              <ns0:rPr>
                <ns0:webHidden/>
              </ns0:rPr>
              <ns0:fldChar ns0:fldCharType="begin"/>
            </ns0:r>
            <ns0:r ns0:rsidRPr="00B5601E">
              <ns0:rPr>
                <ns0:webHidden/>
              </ns0:rPr>
              <ns0:instrText xml:space="preserve"> PAGEREF _Toc217920993 \h </ns0:instrText>
            </ns0:r>
            <ns0:r ns0:rsidRPr="00B5601E">
              <ns0:rPr>
                <ns0:webHidden/>
              </ns0:rPr>
            </ns0:r>
            <ns0:r ns0:rsidRPr="00B5601E">
              <ns0:rPr>
                <ns0:webHidden/>
              </ns0:rPr>
              <ns0:fldChar ns0:fldCharType="separate"/>
            </ns0:r>
            <ns0:r ns0:rsidRPr="00B5601E">
              <ns0:rPr>
                <ns0:webHidden/>
              </ns0:rPr>
              <ns0:t>13</ns0:t>
            </ns0:r>
            <ns0:r ns0:rsidRPr="00B5601E">
              <ns0:rPr>
                <ns0:webHidden/>
              </ns0:rPr>
              <ns0:fldChar ns0:fldCharType="end"/>
            </ns0:r>
          </ns0:hyperlink>
        </ns0:p>
        <ns0:p ns2:paraId="51345C7E" ns2:textId="2E461ED3" ns0:rsidR="000A6DE5" ns0:rsidRPr="00B5601E" ns0:rsidRDefault="000A6DE5">
          <ns0:pPr>
            <ns0:pStyle ns0:val="TOC1"/>
            <ns0:tabs>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hyperlink ns0:anchor="_Toc217920994" ns0:history="1">
            <ns0:r ns0:rsidRPr="00B5601E">
              <ns0:rPr>
                <ns0:rStyle ns0:val="Hyperlink"/>
              </ns0:rPr>
              <ns0:t>Tabellen (optional)</ns0:t>
            </ns0:r>
            <ns0:r ns0:rsidRPr="00B5601E">
              <ns0:rPr>
                <ns0:webHidden/>
              </ns0:rPr>
              <ns0:tab/>
            </ns0:r>
            <ns0:r ns0:rsidRPr="00B5601E">
              <ns0:rPr>
                <ns0:webHidden/>
              </ns0:rPr>
              <ns0:fldChar ns0:fldCharType="begin"/>
            </ns0:r>
            <ns0:r ns0:rsidRPr="00B5601E">
              <ns0:rPr>
                <ns0:webHidden/>
              </ns0:rPr>
              <ns0:instrText xml:space="preserve"> PAGEREF _Toc217920994 \h </ns0:instrText>
            </ns0:r>
            <ns0:r ns0:rsidRPr="00B5601E">
              <ns0:rPr>
                <ns0:webHidden/>
              </ns0:rPr>
            </ns0:r>
            <ns0:r ns0:rsidRPr="00B5601E">
              <ns0:rPr>
                <ns0:webHidden/>
              </ns0:rPr>
              <ns0:fldChar ns0:fldCharType="separate"/>
            </ns0:r>
            <ns0:r ns0:rsidRPr="00B5601E">
              <ns0:rPr>
                <ns0:webHidden/>
              </ns0:rPr>
              <ns0:t>14</ns0:t>
            </ns0:r>
            <ns0:r ns0:rsidRPr="00B5601E">
              <ns0:rPr>
                <ns0:webHidden/>
              </ns0:rPr>
              <ns0:fldChar ns0:fldCharType="end"/>
            </ns0:r>
          </ns0:hyperlink>
        </ns0:p>
        <ns0:p ns2:paraId="60CD27D6" ns2:textId="0C231DCA" ns0:rsidR="000A6DE5" ns0:rsidRPr="00B5601E" ns0:rsidRDefault="000A6DE5">
          <ns0:pPr>
            <ns0:pStyle ns0:val="TOC1"/>
            <ns0:tabs>
              <ns0:tab ns0:val="right" ns0:leader="dot" ns0:pos="9628"/>
            </ns0:tabs>
            <ns0:rPr>
              <ns0:rFonts ns0:eastAsiaTheme="minorEastAsia" ns0:cstheme="minorBidi"/>
              <ns0:b ns0:val="0"/>
              <ns0:bCs ns0:val="0"/>
              <ns0:caps ns0:val="0"/>
              <ns0:kern ns0:val="2"/>
              <ns0:sz ns0:val="24"/>
              <ns0:szCs ns0:val="24"/>
              <ns0:lang ns0:eastAsia="en-GB"/>
              <ns2:ligatures ns2:val="standardContextual"/>
            </ns0:rPr>
          </ns0:pPr>
          <ns0:hyperlink ns0:anchor="_Toc217920995" ns0:history="1">
            <ns0:r ns0:rsidRPr="00B5601E">
              <ns0:rPr>
                <ns0:rStyle ns0:val="Hyperlink"/>
              </ns0:rPr>
              <ns0:t>Anhang/Anhänge</ns0:t>
            </ns0:r>
            <ns0:r ns0:rsidRPr="00B5601E">
              <ns0:rPr>
                <ns0:webHidden/>
              </ns0:rPr>
              <ns0:tab/>
            </ns0:r>
            <ns0:r ns0:rsidRPr="00B5601E">
              <ns0:rPr>
                <ns0:webHidden/>
              </ns0:rPr>
              <ns0:fldChar ns0:fldCharType="begin"/>
            </ns0:r>
            <ns0:r ns0:rsidRPr="00B5601E">
              <ns0:rPr>
                <ns0:webHidden/>
              </ns0:rPr>
              <ns0:instrText xml:space="preserve"> PAGEREF _Toc217920995 \h </ns0:instrText>
            </ns0:r>
            <ns0:r ns0:rsidRPr="00B5601E">
              <ns0:rPr>
                <ns0:webHidden/>
              </ns0:rPr>
            </ns0:r>
            <ns0:r ns0:rsidRPr="00B5601E">
              <ns0:rPr>
                <ns0:webHidden/>
              </ns0:rPr>
              <ns0:fldChar ns0:fldCharType="separate"/>
            </ns0:r>
            <ns0:r ns0:rsidRPr="00B5601E">
              <ns0:rPr>
                <ns0:webHidden/>
              </ns0:rPr>
              <ns0:t>15</ns0:t>
            </ns0:r>
            <ns0:r ns0:rsidRPr="00B5601E">
              <ns0:rPr>
                <ns0:webHidden/>
              </ns0:rPr>
              <ns0:fldChar ns0:fldCharType="end"/>
            </ns0:r>
          </ns0:hyperlink>
        </ns0:p>
        <ns0:p ns2:paraId="5010B220" ns2:textId="397E2352" ns0:rsidR="000A6DE5" ns0:rsidRPr="00B5601E" ns0:rsidRDefault="000A6DE5">
          <ns0:r ns0:rsidRPr="00B5601E">
            <ns0:rPr>
              <ns0:b/>
              <ns0:bCs/>
            </ns0:rPr>
            <ns0:fldChar ns0:fldCharType="end"/>
          </ns0:r>
        </ns0:p>
      </ns0:sdtContent>
    </ns0:sdt>
    <ns0:p ns2:paraId="436CE396" ns2:textId="7902B81C" ns0:rsidR="00F7330E" ns0:rsidRPr="00B5601E" ns0:rsidRDefault="00F7330E" ns0:rsidP="00BE208C">
      <ns0:pPr>
        <ns0:pStyle ns0:val="Heading1"/>
        <ns0:numPr>
          <ns0:ilvl ns0:val="0"/>
          <ns0:numId ns0:val="0"/>
        </ns0:numPr>
        <ns0:rPr>
          <ns0:lang ns0:val="de-CH"/>
        </ns0:rPr>
        <ns0:sectPr ns0:rsidR="00F7330E" ns0:rsidRPr="00B5601E" ns0:rsidSect="0068649B">
          <ns0:headerReference ns0:type="default" ns3:id="rId15"/>
          <ns0:footerReference ns0:type="default" ns3:id="rId16"/>
          <ns0:headerReference ns0:type="first" ns3:id="rId17"/>
          <ns0:footerReference ns0:type="first" ns3:id="rId18"/>
          <ns0:pgSz ns0:w="11907" ns0:h="16840" ns0:code="9"/>
          <ns0:pgMar ns0:top="1701" ns0:right="851" ns0:bottom="1588" ns0:left="851" ns0:header="680" ns0:footer="1021" ns0:gutter="0"/>
          <ns0:pgNumType ns0:fmt="upperRoman"/>
          <ns0:cols ns0:space="708"/>
          <ns0:docGrid ns0:linePitch="360"/>
        </ns0:sectPr>
      </ns0:pPr>
    </ns0:p>
    <ns0:p ns2:paraId="268A4C9C" ns2:textId="0A11A1A3" ns0:rsidR="00A11F72" ns0:rsidRPr="00BE208C" ns0:rsidRDefault="009257B6" ns0:rsidP="00BE208C">
      <ns0:pPr>
        <ns0:pStyle ns0:val="Heading1"/>
      </ns0:pPr>
      <ns0:bookmarkStart ns0:id="2" ns0:name="_Toc163133384"/>
      <ns0:bookmarkStart ns0:id="3" ns0:name="_Toc217920979"/>
      <ns0:proofErr ns0:type="spellStart"/>
      <ns0:r ns0:rsidRPr="00BE208C">
        <ns0:lastRenderedPageBreak/>
        <ns0:t>Einleitung</ns0:t>
      </ns0:r>
      <ns0:bookmarkEnd ns0:id="2"/>
      <ns0:bookmarkEnd ns0:id="3"/>
      <ns0:proofErr ns0:type="spellEnd"/>
    </ns0:p>
    <ns0:p ns2:paraId="53766115" ns2:textId="77777777" ns0:rsidR="001710CD" ns0:rsidRPr="00B5601E" ns0:rsidRDefault="001710CD" ns0:rsidP="001710CD">
      <ns0:pPr>
        <ns0:tabs>
          <ns0:tab ns0:val="clear" ns0:pos="851"/>
        </ns0:tabs>
        <ns0:spacing ns0:after="0" ns0:line="240" ns0:lineRule="auto"/>
        <ns0:jc ns0:val="left"/>
        <ns0:rPr>
          <ns0:lang ns0:eastAsia="de-DE"/>
        </ns0:rPr>
      </ns0:pPr>
      <ns0:r ns0:rsidRPr="00B5601E">
        <ns0:rPr>
          <ns0:lang ns0:eastAsia="de-DE"/>
        </ns0:rPr>
        <ns0:t xml:space="preserve">Der Devisenmarkt (FX – </ns0:t>
      </ns0:r>
      <ns0:proofErr ns0:type="spellStart"/>
      <ns0:r ns0:rsidRPr="00B5601E">
        <ns0:rPr>
          <ns0:lang ns0:eastAsia="de-DE"/>
        </ns0:rPr>
        <ns0:t>Foreign</ns0:t>
      </ns0:r>
      <ns0:proofErr ns0:type="spellEnd"/>
      <ns0:r ns0:rsidRPr="00B5601E">
        <ns0:rPr>
          <ns0:lang ns0:eastAsia="de-DE"/>
        </ns0:rPr>
        <ns0:t xml:space="preserve"> Exchange) ist ein dezentralisierter Markt ohne zentrale Börse. Das Währungspaar EUR/USD wird rund um die Uhr gehandelt und gehört zu den liquidesten Finanzinstrumenten der Welt. Kursbewegungen entstehen durch das Zusammenspiel vieler Faktoren: makroökonomische Daten, geldpolitische Entscheidungen, politische Ereignisse sowie Marktteilnehmer-Erwartungen. Diese Komplexität macht den Devisenmarkt aus Datenanalyse-Perspektive besonders herausfordernd.</ns0:t>
      </ns0:r>
    </ns0:p>
    <ns0:p ns2:paraId="7F773AE4" ns2:textId="77777777" ns0:rsidR="001710CD" ns0:rsidRPr="00B5601E" ns0:rsidRDefault="001710CD" ns0:rsidP="001710CD">
      <ns0:pPr>
        <ns0:tabs>
          <ns0:tab ns0:val="clear" ns0:pos="851"/>
        </ns0:tabs>
        <ns0:spacing ns0:after="0" ns0:line="240" ns0:lineRule="auto"/>
        <ns0:jc ns0:val="left"/>
        <ns0:rPr>
          <ns0:lang ns0:eastAsia="de-DE"/>
        </ns0:rPr>
      </ns0:pPr>
    </ns0:p>
    <ns0:p ns2:paraId="1C1B3BFC" ns2:textId="77777777" ns0:rsidR="001710CD" ns0:rsidRPr="00B5601E" ns0:rsidRDefault="001710CD" ns0:rsidP="001710CD">
      <ns0:pPr>
        <ns0:tabs>
          <ns0:tab ns0:val="clear" ns0:pos="851"/>
        </ns0:tabs>
        <ns0:spacing ns0:after="0" ns0:line="240" ns0:lineRule="auto"/>
        <ns0:jc ns0:val="left"/>
        <ns0:rPr>
          <ns0:lang ns0:eastAsia="de-DE"/>
        </ns0:rPr>
      </ns0:pPr>
      <ns0:r ns0:rsidRPr="00B5601E">
        <ns0:rPr>
          <ns0:lang ns0:eastAsia="de-DE"/>
        </ns0:rPr>
        <ns0:t>Der klassische Einstieg in den EUR/USD-Handel erfolgt häufig über technische Chartanalyse, bei der historische Kursmuster analysiert und Trends erkannt werden, um darauf Handelsentscheidungen zu treffen. Ein grundlegendes Problem zeigt sich jedoch, wenn externe Faktoren wie neue Importzölle in Kraft treten – diese können etablierte Muster stören und zu unerwarteten starken Kursschwankungen führen. Dieses Projekt wurde konzipiert, um mit Methoden des maschinellen Lernens und unter Berücksichtigung von Finanznachrichten genau solche signifikanten Bewegungen vorherzusagen. Die Hypothese lautet, dass bei grösseren Bewegungen Hinweise in historischen Kursdaten und Nachrichteninformationen erkennbar sind.</ns0:t>
      </ns0:r>
    </ns0:p>
    <ns0:p ns2:paraId="5BD8EF76" ns2:textId="77777777" ns0:rsidR="001710CD" ns0:rsidRPr="00B5601E" ns0:rsidRDefault="001710CD" ns0:rsidP="001710CD">
      <ns0:pPr>
        <ns0:tabs>
          <ns0:tab ns0:val="clear" ns0:pos="851"/>
        </ns0:tabs>
        <ns0:spacing ns0:after="0" ns0:line="240" ns0:lineRule="auto"/>
        <ns0:jc ns0:val="left"/>
        <ns0:rPr>
          <ns0:lang ns0:eastAsia="de-DE"/>
        </ns0:rPr>
      </ns0:pPr>
    </ns0:p>
    <ns0:p ns2:paraId="2C67758F" ns2:textId="77777777" ns0:rsidR="001710CD" ns0:rsidRPr="00B5601E" ns0:rsidRDefault="001710CD" ns0:rsidP="001710CD">
      <ns0:pPr>
        <ns0:tabs>
          <ns0:tab ns0:val="clear" ns0:pos="851"/>
        </ns0:tabs>
        <ns0:spacing ns0:after="0" ns0:line="240" ns0:lineRule="auto"/>
        <ns0:jc ns0:val="left"/>
        <ns0:rPr>
          <ns0:lang ns0:eastAsia="de-DE"/>
        </ns0:rPr>
      </ns0:pPr>
      <ns0:r ns0:rsidRPr="00B5601E">
        <ns0:rPr>
          <ns0:lang ns0:eastAsia="de-DE"/>
        </ns0:rPr>
        <ns0:t>Eine zentrale Herausforderung liegt in der Definition von „signifikanten Bewegungen": Werden die Schwellen zu hoch angesetzt, entstehen zu wenige Trainingsbeispiele. Werden sie zu niedrig angesetzt, entstehen zu viele Falschsignale. Daher werden in diesem Projekt experimentell verschiedene Definitionen getestet, um eine Balance zu erreichen. Das Endergebnis soll täglich anzeigen, ob eine Long- oder Short-Position eingegangen werden sollte. Durch symbolische künstliche Intelligenz (Fuzzy-Logik) soll zusätzlich ein transparentes Risikomanagement-System entstehen, das entscheidet, wie viel Kapital pro Trade eingesetzt wird.</ns0:t>
      </ns0:r>
    </ns0:p>
    <ns0:p ns2:paraId="1815B3D0" ns2:textId="77777777" ns0:rsidR="001710CD" ns0:rsidRPr="00B5601E" ns0:rsidRDefault="001710CD" ns0:rsidP="001710CD">
      <ns0:pPr>
        <ns0:tabs>
          <ns0:tab ns0:val="clear" ns0:pos="851"/>
        </ns0:tabs>
        <ns0:spacing ns0:after="0" ns0:line="240" ns0:lineRule="auto"/>
        <ns0:jc ns0:val="left"/>
        <ns0:rPr>
          <ns0:lang ns0:eastAsia="de-DE"/>
        </ns0:rPr>
      </ns0:pPr>
    </ns0:p>
    <ns0:p ns2:paraId="653B191E" ns2:textId="1B64B9C1" ns0:rsidR="00CD4EF9" ns0:rsidRDefault="001710CD" ns0:rsidP="00CD4EF9">
      <ns0:pPr>
        <ns0:tabs>
          <ns0:tab ns0:val="clear" ns0:pos="851"/>
        </ns0:tabs>
        <ns0:spacing ns0:after="0" ns0:line="240" ns0:lineRule="auto"/>
        <ns0:jc ns0:val="left"/>
        <ns0:rPr>
          <ns0:lang ns0:eastAsia="de-DE"/>
        </ns0:rPr>
      </ns0:pPr>
      <ns0:r ns0:rsidRPr="00B5601E">
        <ns0:rPr>
          <ns0:lang ns0:eastAsia="de-DE"/>
        </ns0:rPr>
        <ns0:t>Das Thema Algorithmen-gestützter Handel hat mich seit längerer Zeit interessiert, und dieses Projekt bot die Gelegenheit, ein solches System eigenständig von Grund auf zu entwickeln.</ns0:t>
      </ns0:r>
    </ns0:p>
    <ns0:p ns2:paraId="00AFC5C6" ns2:textId="4AA40B4A" ns0:rsidR="00D768E9" ns0:rsidRPr="00B5601E" ns0:rsidRDefault="00D768E9" ns0:rsidP="00CD4EF9">
      <ns0:pPr>
        <ns0:tabs>
          <ns0:tab ns0:val="clear" ns0:pos="851"/>
        </ns0:tabs>
        <ns0:spacing ns0:after="0" ns0:line="240" ns0:lineRule="auto"/>
        <ns0:jc ns0:val="left"/>
        <ns0:rPr>
          <ns0:lang ns0:eastAsia="de-DE"/>
        </ns0:rPr>
      </ns0:pPr>
      <ns0:r>
        <ns0:rPr>
          <ns0:lang ns0:eastAsia="de-DE"/>
        </ns0:rPr>
        <ns0:br ns0:type="page"/>
      </ns0:r>
    </ns0:p>
    <ns0:p ns2:paraId="0733438D" ns2:textId="5A37116D" ns0:rsidR="009257B6" ns0:rsidRPr="00B5601E" ns0:rsidRDefault="00ED58F2" ns0:rsidP="00CD4EF9">
      <ns0:pPr>
        <ns0:pStyle ns0:val="Heading1"/>
        <ns0:rPr>
          <ns0:lang ns0:val="de-CH"/>
        </ns0:rPr>
      </ns0:pPr>
      <ns0:r ns0:rsidRPr="00B5601E">
        <ns0:rPr>
          <ns0:lang ns0:val="de-CH"/>
        </ns0:rPr>
        <ns0:lastRenderedPageBreak/>
        <ns0:t xml:space="preserve"> </ns0:t>
      </ns0:r>
      <ns0:bookmarkStart ns0:id="4" ns0:name="_Toc217920980"/>
      <ns0:r ns0:rsidR="00234E36" ns0:rsidRPr="00B5601E">
        <ns0:rPr>
          <ns0:lang ns0:val="de-CH"/>
        </ns0:rPr>
        <ns0:t>Ziele und Aufgabenstellung</ns0:t>
      </ns0:r>
      <ns0:bookmarkEnd ns0:id="4"/>
    </ns0:p>
    <ns0:p ns2:paraId="72553183" ns2:textId="2A0D0186" ns0:rsidR="00476CBD" ns0:rsidRPr="00B5601E" ns0:rsidRDefault="003E1585" ns0:rsidP="009257B6">
      <ns0:pPr>
        <ns0:pStyle ns0:val="Heading2"/>
        <ns0:rPr>
          <ns0:lang ns0:val="de-CH"/>
        </ns0:rPr>
      </ns0:pPr>
      <ns0:r ns0:rsidRPr="00B5601E">
        <ns0:rPr>
          <ns0:lang ns0:val="de-CH"/>
        </ns0:rPr>
        <ns0:t>Aufgabenstellung</ns0:t>
      </ns0:r>
    </ns0:p>
    <ns0:p ns2:paraId="5BD89F98" ns2:textId="114CE18D" ns0:rsidR="003E1585" ns0:rsidRPr="00B5601E" ns0:rsidRDefault="004A260D" ns0:rsidP="009257B6">
      <ns0:r ns0:rsidRPr="00B5601E">
        <ns0:t>Die Aufgabenstellung dieses Projekts bestand darin, ein reales Beispiel für den Einsatz von künstlicher Intelligenz zu bearbeiten und umzusetzen. Dabei mussten geeignete Methoden analysiert, ausgewählt und sinnvoll eingesetzt werden.</ns0:t>
      </ns0:r>
    </ns0:p>
    <ns0:p ns2:paraId="38993C90" ns2:textId="645D1E8D" ns0:rsidR="003E1585" ns0:rsidRPr="00B5601E" ns0:rsidRDefault="003E1585" ns0:rsidP="003E1585">
      <ns0:pPr>
        <ns0:pStyle ns0:val="Heading2"/>
        <ns0:rPr>
          <ns0:lang ns0:val="de-CH"/>
        </ns0:rPr>
      </ns0:pPr>
      <ns0:r ns0:rsidRPr="00B5601E">
        <ns0:rPr>
          <ns0:lang ns0:val="de-CH"/>
        </ns0:rPr>
        <ns0:t>Ziele</ns0:t>
      </ns0:r>
    </ns0:p>
    <ns0:p ns2:paraId="44D56C09" ns2:textId="77777777" ns0:rsidR="004A260D" ns0:rsidRPr="00B5601E" ns0:rsidRDefault="004A260D" ns0:rsidP="004A260D">
      <ns0:pPr>
        <ns0:pStyle ns0:val="Heading3"/>
        <ns0:rPr>
          <ns0:lang ns0:val="de-CH"/>
        </ns0:rPr>
      </ns0:pPr>
      <ns0:r ns0:rsidRPr="00B5601E">
        <ns0:rPr>
          <ns0:lang ns0:val="de-CH"/>
        </ns0:rPr>
        <ns0:t>Modul-Ziele (gemäss Modulbeschreibung):</ns0:t>
      </ns0:r>
    </ns0:p>
    <ns0:p ns2:paraId="4A9E6106" ns2:textId="77777777" ns0:rsidR="004A260D" ns0:rsidRPr="00B5601E" ns0:rsidRDefault="004A260D" ns0:rsidP="004A260D">
      <ns0:pPr>
        <ns0:numPr>
          <ns0:ilvl ns0:val="0"/>
          <ns0:numId ns0:val="93"/>
        </ns0:numPr>
      </ns0:pPr>
      <ns0:r ns0:rsidRPr="00B5601E">
        <ns0:t>Eine Anwendungssituation analysieren und geeignete Methoden auswählen</ns0:t>
      </ns0:r>
    </ns0:p>
    <ns0:p ns2:paraId="38FCEF28" ns2:textId="77777777" ns0:rsidR="004A260D" ns0:rsidRPr="00B5601E" ns0:rsidRDefault="004A260D" ns0:rsidP="004A260D">
      <ns0:pPr>
        <ns0:numPr>
          <ns0:ilvl ns0:val="0"/>
          <ns0:numId ns0:val="93"/>
        </ns0:numPr>
      </ns0:pPr>
      <ns0:r ns0:rsidRPr="00B5601E">
        <ns0:t>Daten für maschinelles Lernen aufbereiten und verarbeiten</ns0:t>
      </ns0:r>
    </ns0:p>
    <ns0:p ns2:paraId="5A6FB26A" ns2:textId="77777777" ns0:rsidR="004A260D" ns0:rsidRPr="00B5601E" ns0:rsidRDefault="004A260D" ns0:rsidP="004A260D">
      <ns0:pPr>
        <ns0:numPr>
          <ns0:ilvl ns0:val="0"/>
          <ns0:numId ns0:val="93"/>
        </ns0:numPr>
      </ns0:pPr>
      <ns0:r ns0:rsidRPr="00B5601E">
        <ns0:t>Wissen über die Anwendung geeignet repräsentieren</ns0:t>
      </ns0:r>
    </ns0:p>
    <ns0:p ns2:paraId="0A1C6108" ns2:textId="77777777" ns0:rsidR="004A260D" ns0:rsidRPr="00B5601E" ns0:rsidRDefault="004A260D" ns0:rsidP="004A260D">
      <ns0:pPr>
        <ns0:numPr>
          <ns0:ilvl ns0:val="0"/>
          <ns0:numId ns0:val="93"/>
        </ns0:numPr>
      </ns0:pPr>
      <ns0:r ns0:rsidRPr="00B5601E">
        <ns0:t>Methoden der symbolischen KI und des maschinellen Lernens kombinieren</ns0:t>
      </ns0:r>
    </ns0:p>
    <ns0:p ns2:paraId="7DC31F2F" ns2:textId="77777777" ns0:rsidR="004A260D" ns0:rsidRPr="00B5601E" ns0:rsidRDefault="004A260D" ns0:rsidP="004A260D">
      <ns0:pPr>
        <ns0:numPr>
          <ns0:ilvl ns0:val="0"/>
          <ns0:numId ns0:val="93"/>
        </ns0:numPr>
      </ns0:pPr>
      <ns0:r ns0:rsidRPr="00B5601E">
        <ns0:t>Ethische Überlegungen in die Anwendung von KI-Technologien einbeziehen</ns0:t>
      </ns0:r>
    </ns0:p>
    <ns0:p ns2:paraId="41903F84" ns2:textId="77777777" ns0:rsidR="004A260D" ns0:rsidRPr="00B5601E" ns0:rsidRDefault="004A260D" ns0:rsidP="004A260D">
      <ns0:pPr>
        <ns0:numPr>
          <ns0:ilvl ns0:val="0"/>
          <ns0:numId ns0:val="93"/>
        </ns0:numPr>
      </ns0:pPr>
      <ns0:r ns0:rsidRPr="00B5601E">
        <ns0:t>Innovative Lösungen für die Zukunft gestalten</ns0:t>
      </ns0:r>
    </ns0:p>
    <ns0:p ns2:paraId="55E184F1" ns2:textId="77777777" ns0:rsidR="004A260D" ns0:rsidRPr="00B5601E" ns0:rsidRDefault="004A260D" ns0:rsidP="004A260D">
      <ns0:pPr>
        <ns0:pStyle ns0:val="Heading3"/>
        <ns0:rPr>
          <ns0:lang ns0:val="de-CH"/>
        </ns0:rPr>
      </ns0:pPr>
      <ns0:r ns0:rsidRPr="00B5601E">
        <ns0:rPr>
          <ns0:lang ns0:val="de-CH"/>
        </ns0:rPr>
        <ns0:t>Projektbezogene Ziele:</ns0:t>
      </ns0:r>
    </ns0:p>
    <ns0:p ns2:paraId="47B5F129" ns2:textId="77777777" ns0:rsidR="004A260D" ns0:rsidRPr="00B5601E" ns0:rsidRDefault="004A260D" ns0:rsidP="004A260D">
      <ns0:pPr>
        <ns0:numPr>
          <ns0:ilvl ns0:val="0"/>
          <ns0:numId ns0:val="94"/>
        </ns0:numPr>
      </ns0:pPr>
      <ns0:r ns0:rsidRPr="00B5601E">
        <ns0:t xml:space="preserve">Historische EUR/USD-Kursdaten beschaffen und </ns0:t>
      </ns0:r>
      <ns0:proofErr ns0:type="spellStart"/>
      <ns0:r ns0:rsidRPr="00B5601E">
        <ns0:t>saubern</ns0:t>
      </ns0:r>
      <ns0:proofErr ns0:type="spellEnd"/>
    </ns0:p>
    <ns0:p ns2:paraId="29F1830B" ns2:textId="77777777" ns0:rsidR="004A260D" ns0:rsidRPr="00B5601E" ns0:rsidRDefault="004A260D" ns0:rsidP="004A260D">
      <ns0:pPr>
        <ns0:numPr>
          <ns0:ilvl ns0:val="0"/>
          <ns0:numId ns0:val="94"/>
        </ns0:numPr>
      </ns0:pPr>
      <ns0:r ns0:rsidRPr="00B5601E">
        <ns0:t>Finanznachrichten als zusätzliche Informationsquelle integrieren</ns0:t>
      </ns0:r>
    </ns0:p>
    <ns0:p ns2:paraId="313D0BF9" ns2:textId="77777777" ns0:rsidR="004A260D" ns0:rsidRPr="00B5601E" ns0:rsidRDefault="004A260D" ns0:rsidP="004A260D">
      <ns0:pPr>
        <ns0:numPr>
          <ns0:ilvl ns0:val="0"/>
          <ns0:numId ns0:val="94"/>
        </ns0:numPr>
      </ns0:pPr>
      <ns0:r ns0:rsidRPr="00B5601E">
        <ns0:t xml:space="preserve">Geeignete </ns0:t>
      </ns0:r>
      <ns0:proofErr ns0:type="spellStart"/>
      <ns0:r ns0:rsidRPr="00B5601E">
        <ns0:t>Labeling</ns0:t>
      </ns0:r>
      <ns0:proofErr ns0:type="spellEnd"/>
      <ns0:r ns0:rsidRPr="00B5601E">
        <ns0:t>-Definitionen entwickeln, um signifikante Kursbewegungen zu definieren</ns0:t>
      </ns0:r>
    </ns0:p>
    <ns0:p ns2:paraId="0E01142B" ns2:textId="77777777" ns0:rsidR="004A260D" ns0:rsidRPr="00B5601E" ns0:rsidRDefault="004A260D" ns0:rsidP="004A260D">
      <ns0:pPr>
        <ns0:numPr>
          <ns0:ilvl ns0:val="0"/>
          <ns0:numId ns0:val="94"/>
        </ns0:numPr>
      </ns0:pPr>
      <ns0:r ns0:rsidRPr="00B5601E">
        <ns0:t xml:space="preserve">Relevante Features aus Kurs- und Nachrichtendaten </ns0:t>
      </ns0:r>
      <ns0:proofErr ns0:type="spellStart"/>
      <ns0:r ns0:rsidRPr="00B5601E">
        <ns0:t>engineeren</ns0:t>
      </ns0:r>
      <ns0:proofErr ns0:type="spellEnd"/>
    </ns0:p>
    <ns0:p ns2:paraId="5A6F7EC0" ns2:textId="77777777" ns0:rsidR="004A260D" ns0:rsidRPr="00B5601E" ns0:rsidRDefault="004A260D" ns0:rsidP="004A260D">
      <ns0:pPr>
        <ns0:numPr>
          <ns0:ilvl ns0:val="0"/>
          <ns0:numId ns0:val="94"/>
        </ns0:numPr>
      </ns0:pPr>
      <ns0:r ns0:rsidRPr="00B5601E">
        <ns0:t>Ein Klassifikationsmodell trainieren, das signifikante Bewegungen vorhersagt</ns0:t>
      </ns0:r>
    </ns0:p>
    <ns0:p ns2:paraId="025E7062" ns2:textId="77777777" ns0:rsidR="004A260D" ns0:rsidRPr="00B5601E" ns0:rsidRDefault="004A260D" ns0:rsidP="004A260D">
      <ns0:pPr>
        <ns0:numPr>
          <ns0:ilvl ns0:val="0"/>
          <ns0:numId ns0:val="94"/>
        </ns0:numPr>
      </ns0:pPr>
      <ns0:r ns0:rsidRPr="00B5601E">
        <ns0:t>Modell-Vorhersagen mit ML-Metriken und Trading-Simulation evaluieren</ns0:t>
      </ns0:r>
    </ns0:p>
    <ns0:p ns2:paraId="7C0A10E7" ns2:textId="77777777" ns0:rsidR="004A260D" ns0:rsidRPr="00B5601E" ns0:rsidRDefault="004A260D" ns0:rsidP="004A260D">
      <ns0:pPr>
        <ns0:numPr>
          <ns0:ilvl ns0:val="0"/>
          <ns0:numId ns0:val="94"/>
        </ns0:numPr>
      </ns0:pPr>
      <ns0:r ns0:rsidRPr="00B5601E">
        <ns0:t>Symbolische KI für transparentes Risikomanagement einsetzen</ns0:t>
      </ns0:r>
    </ns0:p>
    <ns0:p ns2:paraId="29375BB1" ns2:textId="77777777" ns0:rsidR="004A260D" ns0:rsidRPr="00B5601E" ns0:rsidRDefault="004A260D" ns0:rsidP="004A260D">
      <ns0:pPr>
        <ns0:numPr>
          <ns0:ilvl ns0:val="0"/>
          <ns0:numId ns0:val="94"/>
        </ns0:numPr>
      </ns0:pPr>
      <ns0:r ns0:rsidRPr="00B5601E">
        <ns0:t>ML und symbolische KI kombinieren und bewerten</ns0:t>
      </ns0:r>
    </ns0:p>
    <ns0:p ns2:paraId="4BC563C0" ns2:textId="77777777" ns0:rsidR="004A260D" ns0:rsidRPr="00B5601E" ns0:rsidRDefault="004A260D" ns0:rsidP="004A260D">
      <ns0:pPr>
        <ns0:numPr>
          <ns0:ilvl ns0:val="0"/>
          <ns0:numId ns0:val="94"/>
        </ns0:numPr>
      </ns0:pPr>
      <ns0:r ns0:rsidRPr="00B5601E">
        <ns0:t>Gesamtes System dokumentieren und reproduzierbar machen</ns0:t>
      </ns0:r>
    </ns0:p>
    <ns0:p ns2:paraId="6E909D68" ns2:textId="77777777" ns0:rsidR="004A260D" ns0:rsidRPr="00B5601E" ns0:rsidRDefault="004A260D" ns0:rsidP="00700744">
      <ns0:pPr>
        <ns0:pStyle ns0:val="Heading3"/>
        <ns0:rPr>
          <ns0:lang ns0:val="de-CH"/>
        </ns0:rPr>
      </ns0:pPr>
      <ns0:r ns0:rsidRPr="00B5601E">
        <ns0:rPr>
          <ns0:lang ns0:val="de-CH"/>
        </ns0:rPr>
        <ns0:t>Persönliche Lernziele:</ns0:t>
      </ns0:r>
    </ns0:p>
    <ns0:p ns2:paraId="3CF384C2" ns2:textId="77777777" ns0:rsidR="004A260D" ns0:rsidRPr="00B5601E" ns0:rsidRDefault="004A260D" ns0:rsidP="004A260D">
      <ns0:pPr>
        <ns0:numPr>
          <ns0:ilvl ns0:val="0"/>
          <ns0:numId ns0:val="95"/>
        </ns0:numPr>
      </ns0:pPr>
      <ns0:r ns0:rsidRPr="00B5601E">
        <ns0:t>Python verwenden und die Programmiersprache vertiefen</ns0:t>
      </ns0:r>
    </ns0:p>
    <ns0:p ns2:paraId="6538E88E" ns2:textId="77777777" ns0:rsidR="004A260D" ns0:rsidRPr="00B5601E" ns0:rsidRDefault="004A260D" ns0:rsidP="004A260D">
      <ns0:pPr>
        <ns0:numPr>
          <ns0:ilvl ns0:val="0"/>
          <ns0:numId ns0:val="95"/>
        </ns0:numPr>
      </ns0:pPr>
      <ns0:r ns0:rsidRPr="00B5601E">
        <ns0:t>Erfahrungen zur Umsetzung eines selbstständigen Projekts sammeln</ns0:t>
      </ns0:r>
    </ns0:p>
    <ns0:p ns2:paraId="533E86DF" ns2:textId="77777777" ns0:rsidR="004A260D" ns0:rsidRPr="00B5601E" ns0:rsidRDefault="004A260D" ns0:rsidP="004A260D">
      <ns0:pPr>
        <ns0:numPr>
          <ns0:ilvl ns0:val="0"/>
          <ns0:numId ns0:val="95"/>
        </ns0:numPr>
      </ns0:pPr>
      <ns0:r ns0:rsidRPr="00B5601E">
        <ns0:lastRenderedPageBreak/>
        <ns0:t>Kenntnisse über maschinelles Lernen, Zeitreihenanalyse und Fuzzy-Logik aufbauen</ns0:t>
      </ns0:r>
    </ns0:p>
    <ns0:p ns2:paraId="483BBBC9" ns2:textId="0C450D32" ns0:rsidR="009257B6" ns0:rsidRPr="00B5601E" ns0:rsidRDefault="004A260D" ns0:rsidP="009257B6">
      <ns0:pPr>
        <ns0:numPr>
          <ns0:ilvl ns0:val="0"/>
          <ns0:numId ns0:val="95"/>
        </ns0:numPr>
      </ns0:pPr>
      <ns0:r ns0:rsidRPr="00B5601E">
        <ns0:t>Reproduzierbarkeit und saubere Dokumentation praktizieren</ns0:t>
      </ns0:r>
    </ns0:p>
    <ns0:p ns2:paraId="4B6C2A98" ns2:textId="38900BF9" ns0:rsidR="00175D09" ns0:rsidRPr="00BE208C" ns0:rsidRDefault="007415DB" ns0:rsidP="00BE208C">
      <ns0:pPr>
        <ns0:pStyle ns0:val="Heading1"/>
      </ns0:pPr>
      <ns0:bookmarkStart ns0:id="5" ns0:name="_Toc217920983"/>
      <ns0:proofErr ns0:type="spellStart"/>
      <ns0:r ns0:rsidRPr="00BE208C">
        <ns0:t>Theorie</ns0:t>
      </ns0:r>
      <ns0:bookmarkEnd ns0:id="5"/>
      <ns0:proofErr ns0:type="spellEnd"/>
    </ns0:p>
    <ns0:p ns2:paraId="28F55236" ns2:textId="41643C74" ns0:rsidR="00175D09" ns0:rsidRPr="00B5601E" ns0:rsidRDefault="00175D09" ns0:rsidP="00175D09">
      <ns0:pPr>
        <ns0:rPr>
          <ns0:lang ns0:eastAsia="de-DE"/>
        </ns0:rPr>
      </ns0:pPr>
      <ns0:r ns0:rsidRPr="00B5601E">
        <ns0:rPr>
          <ns0:lang ns0:eastAsia="de-DE"/>
        </ns0:rPr>
        <ns0:t>Dieses Kapitel erläutert die grundlegenden Konzepte und Methoden, die im Projekt verwendet werden. Der Fokus liegt auf der Erklärung fachlicher Begriffe, ohne dabei auf projektspezifische Details einzugehen.</ns0:t>
      </ns0:r>
    </ns0:p>
    <ns0:p ns2:paraId="7E03F313" ns2:textId="3DC3724B" ns0:rsidR="00175D09" ns0:rsidRPr="00B5601E" ns0:rsidRDefault="00175D09" ns0:rsidP="00700744">
      <ns0:pPr>
        <ns0:pStyle ns0:val="Heading2"/>
        <ns0:rPr>
          <ns0:lang ns0:val="de-CH"/>
        </ns0:rPr>
      </ns0:pPr>
      <ns0:r ns0:rsidRPr="00B5601E">
        <ns0:rPr>
          <ns0:lang ns0:val="de-CH"/>
        </ns0:rPr>
        <ns0:t xml:space="preserve">Klassifikationsprobleme und </ns0:t>
      </ns0:r>
      <ns0:proofErr ns0:type="spellStart"/>
      <ns0:r ns0:rsidRPr="00B5601E">
        <ns0:rPr>
          <ns0:lang ns0:val="de-CH"/>
        </ns0:rPr>
        <ns0:t>unbalancierte</ns0:t>
      </ns0:r>
      <ns0:proofErr ns0:type="spellEnd"/>
      <ns0:r ns0:rsidRPr="00B5601E">
        <ns0:rPr>
          <ns0:lang ns0:val="de-CH"/>
        </ns0:rPr>
        <ns0:t xml:space="preserve"> Klassen</ns0:t>
      </ns0:r>
    </ns0:p>
    <ns0:p ns2:paraId="7158CB43" ns2:textId="7C7C9C6D" ns0:rsidR="00175D09" ns0:rsidRPr="00B5601E" ns0:rsidRDefault="00175D09" ns0:rsidP="00175D09">
      <ns0:pPr>
        <ns0:rPr>
          <ns0:lang ns0:eastAsia="de-DE"/>
        </ns0:rPr>
      </ns0:pPr>
      <ns0:r ns0:rsidRPr="00B5601E">
        <ns0:rPr>
          <ns0:lang ns0:eastAsia="de-DE"/>
        </ns0:rPr>
        <ns0:t xml:space="preserve">Bei klassischen Klassifikationsproblemen wird versucht, Daten in verschiedene Kategorien einzuteilen. Ein häufiges Problem tritt auf, wenn die Klassen stark </ns0:t>
      </ns0:r>
      <ns0:proofErr ns0:type="spellStart"/>
      <ns0:r ns0:rsidRPr="00B5601E">
        <ns0:rPr>
          <ns0:lang ns0:eastAsia="de-DE"/>
        </ns0:rPr>
        <ns0:t>unbalanciert</ns0:t>
      </ns0:r>
      <ns0:proofErr ns0:type="spellEnd"/>
      <ns0:r ns0:rsidRPr="00B5601E">
        <ns0:rPr>
          <ns0:lang ns0:eastAsia="de-DE"/>
        </ns0:rPr>
        <ns0:t xml:space="preserve"> sind – das bedeutet, dass eine Klasse deutlich häufiger vorkommt als die andere. Ein einfaches Beispiel: Wenn 95% der Daten der Klasse „neutral" angehören und nur 5% der Klasse „Bewegung", kann ein Modell sehr hohe </ns0:t>
      </ns0:r>
      <ns0:proofErr ns0:type="spellStart"/>
      <ns0:r ns0:rsidRPr="00B5601E">
        <ns0:rPr>
          <ns0:lang ns0:eastAsia="de-DE"/>
        </ns0:rPr>
        <ns0:t>Accuracy</ns0:t>
      </ns0:r>
      <ns0:proofErr ns0:type="spellEnd"/>
      <ns0:r ns0:rsidRPr="00B5601E">
        <ns0:rPr>
          <ns0:lang ns0:eastAsia="de-DE"/>
        </ns0:rPr>
        <ns0:t xml:space="preserve"> erreichen, indem es einfach immer „neutral" vorhersagt – ohne dabei echte Muster zu lernen.</ns0:t>
      </ns0:r>
    </ns0:p>
    <ns0:p ns2:paraId="5D090878" ns2:textId="449B634E" ns0:rsidR="00175D09" ns0:rsidRPr="00B5601E" ns0:rsidRDefault="00175D09" ns0:rsidP="00175D09">
      <ns0:pPr>
        <ns0:rPr>
          <ns0:lang ns0:eastAsia="de-DE"/>
        </ns0:rPr>
      </ns0:pPr>
      <ns0:r ns0:rsidRPr="00B5601E">
        <ns0:rPr>
          <ns0:lang ns0:eastAsia="de-DE"/>
        </ns0:rPr>
        <ns0:t xml:space="preserve">Daher ist bei </ns0:t>
      </ns0:r>
      <ns0:proofErr ns0:type="spellStart"/>
      <ns0:r ns0:rsidRPr="00B5601E">
        <ns0:rPr>
          <ns0:lang ns0:eastAsia="de-DE"/>
        </ns0:rPr>
        <ns0:t>unbalancierten</ns0:t>
      </ns0:r>
      <ns0:proofErr ns0:type="spellEnd"/>
      <ns0:r ns0:rsidRPr="00B5601E">
        <ns0:rPr>
          <ns0:lang ns0:eastAsia="de-DE"/>
        </ns0:rPr>
        <ns0:t xml:space="preserve"> Klassen die </ns0:t>
      </ns0:r>
      <ns0:proofErr ns0:type="spellStart"/>
      <ns0:r ns0:rsidRPr="00B5601E">
        <ns0:rPr>
          <ns0:lang ns0:eastAsia="de-DE"/>
        </ns0:rPr>
        <ns0:t>Accuracy</ns0:t>
      </ns0:r>
      <ns0:proofErr ns0:type="spellEnd"/>
      <ns0:r ns0:rsidRPr="00B5601E">
        <ns0:rPr>
          <ns0:lang ns0:eastAsia="de-DE"/>
        </ns0:rPr>
        <ns0:t xml:space="preserve"> allein ein schlechter Massstab. Wichtiger sind Metriken wie Precision (wie oft ist eine positive Vorhersage richtig?), Recall (wie viele positive Fälle werden gefunden?) und F1 (ein ausgewogener Mittelwert aus Precision und Recall). Noch besser ist Macro-F1, bei dem die F1-Werte aller Klassen berechnet und dann gemittelt werden, ohne dabei die Häufigkeit der Klassen zu berücksichtigen. So wird jede Klasse gleich wichtig bewertet.</ns0:t>
      </ns0:r>
    </ns0:p>
    <ns0:p ns2:paraId="3A833F40" ns2:textId="56FF93A1" ns0:rsidR="00175D09" ns0:rsidRPr="00B5601E" ns0:rsidRDefault="00175D09" ns0:rsidP="00700744">
      <ns0:pPr>
        <ns0:pStyle ns0:val="Heading2"/>
        <ns0:rPr>
          <ns0:lang ns0:val="de-CH"/>
        </ns0:rPr>
      </ns0:pPr>
      <ns0:proofErr ns0:type="spellStart"/>
      <ns0:r ns0:rsidRPr="00B5601E">
        <ns0:rPr>
          <ns0:lang ns0:val="de-CH"/>
        </ns0:rPr>
        <ns0:t>Two</ns0:t>
      </ns0:r>
      <ns0:proofErr ns0:type="spellEnd"/>
      <ns0:r ns0:rsidRPr="00B5601E">
        <ns0:rPr>
          <ns0:lang ns0:val="de-CH"/>
        </ns0:rPr>
        <ns0:t>-Stage-Klassifikation</ns0:t>
      </ns0:r>
    </ns0:p>
    <ns0:p ns2:paraId="202AB568" ns2:textId="1BEA9C9E" ns0:rsidR="00175D09" ns0:rsidRPr="00B5601E" ns0:rsidRDefault="00175D09" ns0:rsidP="00175D09">
      <ns0:pPr>
        <ns0:rPr>
          <ns0:lang ns0:eastAsia="de-DE"/>
        </ns0:rPr>
      </ns0:pPr>
      <ns0:r ns0:rsidRPr="00B5601E">
        <ns0:rPr>
          <ns0:lang ns0:eastAsia="de-DE"/>
        </ns0:rPr>
        <ns0:t xml:space="preserve">Eine Strategie, um mit stark </ns0:t>
      </ns0:r>
      <ns0:proofErr ns0:type="spellStart"/>
      <ns0:r ns0:rsidRPr="00B5601E">
        <ns0:rPr>
          <ns0:lang ns0:eastAsia="de-DE"/>
        </ns0:rPr>
        <ns0:t>unbalancierten</ns0:t>
      </ns0:r>
      <ns0:proofErr ns0:type="spellEnd"/>
      <ns0:r ns0:rsidRPr="00B5601E">
        <ns0:rPr>
          <ns0:lang ns0:eastAsia="de-DE"/>
        </ns0:rPr>
        <ns0:t xml:space="preserve"> Klassen umzugehen, besteht darin, das Problem in zwei Schritte aufzuteilen. Im ersten Schritt wird entschieden: „Gibt es überhaupt eine signifikante Bewegung?" (Ja/Nein). Nur wenn die Antwort ja lautet, wird der zweite Schritt ausgeführt: „In welche Richtung bewegt sich der Kurs?" (Auf/Ab).</ns0:t>
      </ns0:r>
    </ns0:p>
    <ns0:p ns2:paraId="7E58F53F" ns2:textId="7F428F7A" ns0:rsidR="00175D09" ns0:rsidRPr="00B5601E" ns0:rsidRDefault="00175D09" ns0:rsidP="00175D09">
      <ns0:pPr>
        <ns0:rPr>
          <ns0:lang ns0:eastAsia="de-DE"/>
        </ns0:rPr>
      </ns0:pPr>
      <ns0:r ns0:rsidRPr="00B5601E">
        <ns0:rPr>
          <ns0:lang ns0:eastAsia="de-DE"/>
        </ns0:rPr>
        <ns0:t>Der Vorteil ist, dass der zweite Klassifikator nur auf den Fällen trainiert wird, bei denen tatsächlich eine Bewegung stattgefunden hat. Dadurch wird die Neutral-Klasse aus dem zweiten Schritt eliminiert, und das Modell kann sich besser auf die Richtungserkennung konzentrieren. Die beiden Modelle werden unabhängig trainiert und dann kombiniert.</ns0:t>
      </ns0:r>
    </ns0:p>
    <ns0:p ns2:paraId="6F5854E6" ns2:textId="2DDF604A" ns0:rsidR="00175D09" ns0:rsidRPr="00B5601E" ns0:rsidRDefault="00175D09" ns0:rsidP="00700744">
      <ns0:pPr>
        <ns0:pStyle ns0:val="Heading2"/>
        <ns0:rPr>
          <ns0:lang ns0:val="de-CH"/>
        </ns0:rPr>
      </ns0:pPr>
      <ns0:r ns0:rsidRPr="00B5601E">
        <ns0:rPr>
          <ns0:lang ns0:val="de-CH"/>
        </ns0:rPr>
        <ns0:lastRenderedPageBreak/>
        <ns0:t xml:space="preserve">Gradient Boosting mit </ns0:t>
      </ns0:r>
      <ns0:proofErr ns0:type="spellStart"/>
      <ns0:r ns0:rsidRPr="00B5601E">
        <ns0:rPr>
          <ns0:lang ns0:val="de-CH"/>
        </ns0:rPr>
        <ns0:t>XGBoost</ns0:t>
      </ns0:r>
      <ns0:proofErr ns0:type="spellEnd"/>
    </ns0:p>
    <ns0:p ns2:paraId="51F7DB1C" ns2:textId="068B8B63" ns0:rsidR="00175D09" ns0:rsidRPr="00B5601E" ns0:rsidRDefault="00175D09" ns0:rsidP="00175D09">
      <ns0:pPr>
        <ns0:rPr>
          <ns0:lang ns0:eastAsia="de-DE"/>
        </ns0:rPr>
      </ns0:pPr>
      <ns0:proofErr ns0:type="spellStart"/>
      <ns0:r ns0:rsidRPr="00B5601E">
        <ns0:rPr>
          <ns0:lang ns0:eastAsia="de-DE"/>
        </ns0:rPr>
        <ns0:t>XGBoost</ns0:t>
      </ns0:r>
      <ns0:proofErr ns0:type="spellEnd"/>
      <ns0:r ns0:rsidRPr="00B5601E">
        <ns0:rPr>
          <ns0:lang ns0:eastAsia="de-DE"/>
        </ns0:rPr>
        <ns0:t xml:space="preserve"> (Extreme Gradient Boosting) ist ein Ensemble-Lernverfahren, das Entscheidungsbäume kombiniert. Die grundlegende Idee: Das Modell trainiert viele kleine Bäume nacheinander. Jeder neue Baum konzentriert sich darauf, die Fehler der bisherigen Bäume zu korrigieren. Dies funktioniert besonders gut bei tabellarischen (strukturierten) Daten mit vielen Features.</ns0:t>
      </ns0:r>
    </ns0:p>
    <ns0:p ns2:paraId="365BE7BC" ns2:textId="676983A9" ns0:rsidR="00175D09" ns0:rsidRPr="00B5601E" ns0:rsidRDefault="00175D09" ns0:rsidP="00175D09">
      <ns0:pPr>
        <ns0:rPr>
          <ns0:lang ns0:eastAsia="de-DE"/>
        </ns0:rPr>
      </ns0:pPr>
      <ns0:r ns0:rsidRPr="00B5601E">
        <ns0:rPr>
          <ns0:lang ns0:eastAsia="de-DE"/>
        </ns0:rPr>
        <ns0:t xml:space="preserve">Ein wesentlicher Vorteil von </ns0:t>
      </ns0:r>
      <ns0:proofErr ns0:type="spellStart"/>
      <ns0:r ns0:rsidRPr="00B5601E">
        <ns0:rPr>
          <ns0:lang ns0:eastAsia="de-DE"/>
        </ns0:rPr>
        <ns0:t>XGBoost</ns0:t>
      </ns0:r>
      <ns0:proofErr ns0:type="spellEnd"/>
      <ns0:r ns0:rsidRPr="00B5601E">
        <ns0:rPr>
          <ns0:lang ns0:eastAsia="de-DE"/>
        </ns0:rPr>
        <ns0:t xml:space="preserve"> ist, dass es automatisch Abhängigkeiten zwischen Features erkennen kann. Das bedeutet, dass das Modell lernt, dass eine Entscheidung nicht nur vom Wert eines einzelnen Features abhängt, sondern von der Kombination mehrerer Features. Beispiel: „Wenn Volatilität hoch UND Sentiment negativ, dann sinkt der Kurs" – solche komplexen Zusammenhänge können Entscheidungsbäume natürlicherweise abbilden, ohne dass diese manuell definiert werden müssen.</ns0:t>
      </ns0:r>
    </ns0:p>
    <ns0:p ns2:paraId="708DBD83" ns2:textId="0888ECC4" ns0:rsidR="00175D09" ns0:rsidRPr="00B5601E" ns0:rsidRDefault="00175D09" ns0:rsidP="00175D09">
      <ns0:pPr>
        <ns0:rPr>
          <ns0:lang ns0:eastAsia="de-DE"/>
        </ns0:rPr>
      </ns0:pPr>
      <ns0:r ns0:rsidRPr="00B5601E">
        <ns0:rPr>
          <ns0:lang ns0:eastAsia="de-DE"/>
        </ns0:rPr>
        <ns0:t xml:space="preserve">Ein weiterer Vorteil ist, dass </ns0:t>
      </ns0:r>
      <ns0:proofErr ns0:type="spellStart"/>
      <ns0:r ns0:rsidRPr="00B5601E">
        <ns0:rPr>
          <ns0:lang ns0:eastAsia="de-DE"/>
        </ns0:rPr>
        <ns0:t>XGBoost</ns0:t>
      </ns0:r>
      <ns0:proofErr ns0:type="spellEnd"/>
      <ns0:r ns0:rsidRPr="00B5601E">
        <ns0:rPr>
          <ns0:lang ns0:eastAsia="de-DE"/>
        </ns0:rPr>
        <ns0:t xml:space="preserve"> native Funktionen zur Behandlung </ns0:t>
      </ns0:r>
      <ns0:proofErr ns0:type="spellStart"/>
      <ns0:r ns0:rsidRPr="00B5601E">
        <ns0:rPr>
          <ns0:lang ns0:eastAsia="de-DE"/>
        </ns0:rPr>
        <ns0:t>unbalancierter</ns0:t>
      </ns0:r>
      <ns0:proofErr ns0:type="spellEnd"/>
      <ns0:r ns0:rsidRPr="00B5601E">
        <ns0:rPr>
          <ns0:lang ns0:eastAsia="de-DE"/>
        </ns0:rPr>
        <ns0:t xml:space="preserve"> Klassen bietet – beispielsweise durch einen Parameter namens </ns0:t>
      </ns0:r>
      <ns0:proofErr ns0:type="spellStart"/>
      <ns0:r ns0:rsidRPr="00B5601E">
        <ns0:rPr>
          <ns0:lang ns0:eastAsia="de-DE"/>
        </ns0:rPr>
        <ns0:t>scale_pos_weight</ns0:t>
      </ns0:r>
      <ns0:proofErr ns0:type="spellEnd"/>
      <ns0:r ns0:rsidRPr="00B5601E">
        <ns0:rPr>
          <ns0:lang ns0:eastAsia="de-DE"/>
        </ns0:rPr>
        <ns0:t>, der das Gewicht der kleineren Klasse erhöht, damit das Modell diese besser lernt.</ns0:t>
      </ns0:r>
    </ns0:p>
    <ns0:p ns2:paraId="554DD907" ns2:textId="6B032E8B" ns0:rsidR="00175D09" ns0:rsidRPr="00B5601E" ns0:rsidRDefault="00175D09" ns0:rsidP="00175D09">
      <ns0:pPr>
        <ns0:rPr>
          <ns0:lang ns0:eastAsia="de-DE"/>
        </ns0:rPr>
      </ns0:pPr>
      <ns0:proofErr ns0:type="spellStart"/>
      <ns0:r ns0:rsidRPr="00B5601E">
        <ns0:rPr>
          <ns0:lang ns0:eastAsia="de-DE"/>
        </ns0:rPr>
        <ns0:t>XGBoost</ns0:t>
      </ns0:r>
      <ns0:proofErr ns0:type="spellEnd"/>
      <ns0:r ns0:rsidRPr="00B5601E">
        <ns0:rPr>
          <ns0:lang ns0:eastAsia="de-DE"/>
        </ns0:rPr>
        <ns0:t xml:space="preserve"> liefert als Ausgabe Wahrscheinlichkeiten (zwischen 0 und 1) für jede Klasse. Um eine endgültige Vorhersage zu treffen, muss ein Threshold gesetzt werden – beispielsweise: „Wenn die Wahrscheinlichkeit grösser als 0.5 ist, sage Klasse A voraus." Dieser Threshold kann optimiert werden.</ns0:t>
      </ns0:r>
    </ns0:p>
    <ns0:p ns2:paraId="58785D98" ns2:textId="288F35C5" ns0:rsidR="00175D09" ns0:rsidRPr="00B5601E" ns0:rsidRDefault="00175D09" ns0:rsidP="00700744">
      <ns0:pPr>
        <ns0:pStyle ns0:val="Heading2"/>
        <ns0:rPr>
          <ns0:lang ns0:val="de-CH"/>
        </ns0:rPr>
      </ns0:pPr>
      <ns0:r ns0:rsidRPr="00B5601E">
        <ns0:rPr>
          <ns0:lang ns0:val="de-CH"/>
        </ns0:rPr>
        <ns0:t>Zeitreihen-Evaluierung und Leakage</ns0:t>
      </ns0:r>
    </ns0:p>
    <ns0:p ns2:paraId="775E2FA0" ns2:textId="36A3E725" ns0:rsidR="00175D09" ns0:rsidRPr="00B5601E" ns0:rsidRDefault="00175D09" ns0:rsidP="00175D09">
      <ns0:pPr>
        <ns0:rPr>
          <ns0:lang ns0:eastAsia="de-DE"/>
        </ns0:rPr>
      </ns0:pPr>
      <ns0:r ns0:rsidRPr="00B5601E">
        <ns0:rPr>
          <ns0:lang ns0:eastAsia="de-DE"/>
        </ns0:rPr>
        <ns0:t>Bei der Evaluierung von Modellen auf Zeitreihendaten (wie Börsenkurse) ist ein häufiger Fehler das sogenannte Leakage: Das bedeutet, dass das Modell indirekt Informationen aus der Zukunft sieht und diese für Vorhersagen nutzt. Dies führt zu überoptimistischen Ergebnissen im Backtest, die sich in der Praxis nicht wiederholen.</ns0:t>
      </ns0:r>
    </ns0:p>
    <ns0:p ns2:paraId="44728DBE" ns2:textId="640679BC" ns0:rsidR="00FC7F90" ns0:rsidRPr="00B5601E" ns0:rsidRDefault="00175D09" ns0:rsidP="00175D09">
      <ns0:pPr>
        <ns0:rPr>
          <ns0:lang ns0:eastAsia="de-DE"/>
        </ns0:rPr>
      </ns0:pPr>
      <ns0:r ns0:rsidRPr="00B5601E">
        <ns0:rPr>
          <ns0:lang ns0:eastAsia="de-DE"/>
        </ns0:rPr>
        <ns0:t>Um Leakage zu vermeiden, wird beim Zeitreihensplitting chronologisch vorgegangen: Die Trainingsdaten liegen zeitlich vor den Validierungsdaten, und diese wiederum vor den Testdaten. Das Modell wird nur auf Daten trainiert, die zeitlich früher liegen, und wird auf zukünftige Daten getestet. Dies entspricht einer realistischen Situation: Das Modell muss zukünftige Bewegungen anhand von historischen Daten vorhersagen.</ns0:t>
      </ns0:r>
    </ns0:p>
    <ns0:p ns2:paraId="72E8DEBB" ns2:textId="5A68EC0E" ns0:rsidR="00FC7F90" ns0:rsidRPr="00B5601E" ns0:rsidRDefault="00FC7F90" ns0:rsidP="00700744">
      <ns0:pPr>
        <ns0:pStyle ns0:val="Heading2"/>
        <ns0:rPr>
          <ns0:lang ns0:val="de-CH"/>
        </ns0:rPr>
      </ns0:pPr>
      <ns0:r ns0:rsidRPr="00B5601E">
        <ns0:rPr>
          <ns0:lang ns0:val="de-CH"/>
        </ns0:rPr>
        <ns0:t>Symbolische KI und Fuzzy-Logik</ns0:t>
      </ns0:r>
    </ns0:p>
    <ns0:p ns2:paraId="53BF6D4F" ns2:textId="1526B8F2" ns0:rsidR="00FC7F90" ns0:rsidRPr="00B5601E" ns0:rsidRDefault="00FC7F90" ns0:rsidP="00FC7F90">
      <ns0:pPr>
        <ns0:rPr>
          <ns0:lang ns0:eastAsia="de-DE"/>
        </ns0:rPr>
      </ns0:pPr>
      <ns0:r ns0:rsidRPr="00B5601E">
        <ns0:rPr>
          <ns0:lang ns0:eastAsia="de-DE"/>
        </ns0:rPr>
        <ns0:t xml:space="preserve">Während maschinelles Lernen (wie </ns0:t>
      </ns0:r>
      <ns0:proofErr ns0:type="spellStart"/>
      <ns0:r ns0:rsidRPr="00B5601E">
        <ns0:rPr>
          <ns0:lang ns0:eastAsia="de-DE"/>
        </ns0:rPr>
        <ns0:t>XGBoost</ns0:t>
      </ns0:r>
      <ns0:proofErr ns0:type="spellEnd"/>
      <ns0:r ns0:rsidRPr="00B5601E">
        <ns0:rPr>
          <ns0:lang ns0:eastAsia="de-DE"/>
        </ns0:rPr>
        <ns0:t>) aus vielen kombinierten Entscheidungsbäumen besteht, die zusammen zu komplex sind, um die genaue Entscheidungslogik nachzuvollziehen, bietet symbolische KI eine alternative Herangehensweise: Entscheidungen werden durch explizite, lesbare Regeln getroffen.</ns0:t>
      </ns0:r>
    </ns0:p>
    <ns0:p ns2:paraId="079CC6AD" ns2:textId="163B969B" ns0:rsidR="00FC7F90" ns0:rsidRPr="00B5601E" ns0:rsidRDefault="00FC7F90" ns0:rsidP="00FC7F90">
      <ns0:pPr>
        <ns0:rPr>
          <ns0:lang ns0:eastAsia="de-DE"/>
        </ns0:rPr>
      </ns0:pPr>
      <ns0:r ns0:rsidRPr="00B5601E">
        <ns0:rPr>
          <ns0:lang ns0:eastAsia="de-DE"/>
        </ns0:rPr>
        <ns0:lastRenderedPageBreak/>
        <ns0:t>Fuzzy-Logik ist ein Ansatz der symbolischen KI, bei dem Aussagen nicht nur wahr oder falsch sein können, sondern verschiedene Grade von Wahrheit annehmen. Ein Beispiel: „Volatilität ist hoch" – diese Aussage kann teilweise wahr sein (z.B. zu 60%). Mehrere solche unscharfen Aussagen werden kombiniert, um zu einer Entscheidung zu gelangen. Der Vorteil gegenüber klassischen Regeln ist, dass Übergänge fliessend sind – es gibt keine scharfen Grenzen, sondern graduelle Abstufungen.</ns0:t>
      </ns0:r>
    </ns0:p>
    <ns0:p ns2:paraId="5C3EFF37" ns2:textId="7D27AD04" ns0:rsidR="009257B6" ns0:rsidRPr="00B5601E" ns0:rsidRDefault="00FC7F90" ns0:rsidP="002213E4">
      <ns0:pPr>
        <ns0:rPr>
          <ns0:lang ns0:eastAsia="de-DE"/>
        </ns0:rPr>
      </ns0:pPr>
      <ns0:r ns0:rsidRPr="00B5601E">
        <ns0:rPr>
          <ns0:lang ns0:eastAsia="de-DE"/>
        </ns0:rPr>
        <ns0:t>Der wesentliche Vorteil der Fuzzy-Logik gegenüber reinen ML-Modellen ist die Transparenz und Interpretierbarkeit – jede Entscheidung kann durch ihre Regeln erklärt und nachvollzogen werden. Dies macht sie besonders wertvoll für Anwendungen, bei denen Nachvollziehbarkeit wichtig ist, wie beispielsweise beim Risikomanagement in Handelssystemen.</ns0:t>
      </ns0:r>
    </ns0:p>
    <ns0:p ns2:paraId="263B831A" ns2:textId="161ED472" ns0:rsidR="009257B6" ns0:rsidRPr="00B5601E" ns0:rsidRDefault="007415DB" ns0:rsidP="009257B6">
      <ns0:pPr>
        <ns0:pStyle ns0:val="Heading1"/>
        <ns0:rPr>
          <ns0:lang ns0:val="de-CH"/>
        </ns0:rPr>
      </ns0:pPr>
      <ns0:bookmarkStart ns0:id="6" ns0:name="_Toc217920984"/>
      <ns0:r ns0:rsidRPr="00B5601E">
        <ns0:rPr>
          <ns0:lang ns0:val="de-CH"/>
        </ns0:rPr>
        <ns0:t>Methodik, Vorgehensweise und Prozeduren</ns0:t>
      </ns0:r>
      <ns0:bookmarkEnd ns0:id="6"/>
    </ns0:p>
    <ns0:p ns2:paraId="5589B835" ns2:textId="642BF0B1" ns0:rsidR="0078590B" ns0:rsidRPr="00B5601E" ns0:rsidRDefault="00A877CC" ns0:rsidP="0078590B">
      <ns0:pPr>
        <ns0:pStyle ns0:val="Heading2"/>
        <ns0:rPr>
          <ns0:lang ns0:val="de-CH"/>
        </ns0:rPr>
      </ns0:pPr>
      <ns0:r ns0:rsidRPr="00B5601E">
        <ns0:rPr>
          <ns0:lang ns0:val="de-CH"/>
        </ns0:rPr>
        <ns0:t>Projektverlauf</ns0:t>
      </ns0:r>
    </ns0:p>
    <ns0:p ns2:paraId="1F6CA7F7" ns2:textId="77777777" ns0:rsidR="0078590B" ns0:rsidRPr="0078590B" ns0:rsidRDefault="0078590B" ns0:rsidP="0078590B">
      <ns0:pPr>
        <ns0:rPr>
          <ns0:lang ns0:eastAsia="de-DE"/>
        </ns0:rPr>
      </ns0:pPr>
      <ns0:r ns0:rsidRPr="0078590B">
        <ns0:rPr>
          <ns0:lang ns0:eastAsia="de-DE"/>
        </ns0:rPr>
        <ns0:t xml:space="preserve">Das Vorgehen orientierte sich am CRISP-DM-Prozessmodell (Cross Industry Standard </ns0:t>
      </ns0:r>
      <ns0:proofErr ns0:type="spellStart"/>
      <ns0:r ns0:rsidRPr="0078590B">
        <ns0:rPr>
          <ns0:lang ns0:eastAsia="de-DE"/>
        </ns0:rPr>
        <ns0:t>Process</ns0:t>
      </ns0:r>
      <ns0:proofErr ns0:type="spellEnd"/>
      <ns0:r ns0:rsidRPr="0078590B">
        <ns0:rPr>
          <ns0:lang ns0:eastAsia="de-DE"/>
        </ns0:rPr>
        <ns0:t xml:space="preserve"> </ns0:t>
      </ns0:r>
      <ns0:proofErr ns0:type="spellStart"/>
      <ns0:r ns0:rsidRPr="0078590B">
        <ns0:rPr>
          <ns0:lang ns0:eastAsia="de-DE"/>
        </ns0:rPr>
        <ns0:t>for</ns0:t>
      </ns0:r>
      <ns0:proofErr ns0:type="spellEnd"/>
      <ns0:r ns0:rsidRPr="0078590B">
        <ns0:rPr>
          <ns0:lang ns0:eastAsia="de-DE"/>
        </ns0:rPr>
        <ns0:t xml:space="preserve"> Data Mining), das als Standard für Data-Mining-Projekte gilt. Das Vorgehen war iterativ: Nach jeder Evaluierung wurden Datenaufbereitung und Modelltraining angepasst und der Prozess wiederholt. Zuletzt wurde die symbolische KI als Erweiterung für das Risikomanagementintegriert.</ns0:t>
      </ns0:r>
    </ns0:p>
    <ns0:p ns2:paraId="267478FC" ns2:textId="77777777" ns0:rsidR="0078590B" ns0:rsidRPr="0078590B" ns0:rsidRDefault="0078590B" ns0:rsidP="0078590B">
      <ns0:pPr>
        <ns0:rPr>
          <ns0:lang ns0:eastAsia="de-DE"/>
        </ns0:rPr>
      </ns0:pPr>
      <ns0:r ns0:rsidRPr="0078590B">
        <ns0:rPr>
          <ns0:lang ns0:eastAsia="de-DE"/>
        </ns0:rPr>
        <ns0:t>Die Arbeit gliederte sich in sechs Phasen (chronologische Reihenfolge, wie sie technisch umgesetzt wurden):</ns0:t>
      </ns0:r>
    </ns0:p>
    <ns0:p ns2:paraId="5D52359C" ns2:textId="77777777" ns0:rsidR="0078590B" ns0:rsidRPr="0078590B" ns0:rsidRDefault="0078590B" ns0:rsidP="0078590B">
      <ns0:pPr>
        <ns0:numPr>
          <ns0:ilvl ns0:val="0"/>
          <ns0:numId ns0:val="98"/>
        </ns0:numPr>
        <ns0:rPr>
          <ns0:lang ns0:eastAsia="de-DE"/>
        </ns0:rPr>
      </ns0:pPr>
      <ns0:r ns0:rsidRPr="0078590B">
        <ns0:rPr>
          <ns0:lang ns0:eastAsia="de-DE"/>
        </ns0:rPr>
        <ns0:t>Phase 1: Projektstruktur vorbereiten, erste vollständige Datenverarbeitungspipelineaufbauen – zunächst wurden EUR/USD-Kursdaten aus Yahoo Finance geladen</ns0:t>
      </ns0:r>
    </ns0:p>
    <ns0:p ns2:paraId="35DF8840" ns2:textId="77777777" ns0:rsidR="0078590B" ns0:rsidRPr="0078590B" ns0:rsidRDefault="0078590B" ns0:rsidP="0078590B">
      <ns0:pPr>
        <ns0:numPr>
          <ns0:ilvl ns0:val="0"/>
          <ns0:numId ns0:val="98"/>
        </ns0:numPr>
        <ns0:rPr>
          <ns0:lang ns0:eastAsia="de-DE"/>
        </ns0:rPr>
      </ns0:pPr>
      <ns0:r ns0:rsidRPr="0078590B">
        <ns0:rPr>
          <ns0:lang ns0:eastAsia="de-DE"/>
        </ns0:rPr>
        <ns0:t xml:space="preserve">Phase 2: Finanznachrichten mit FX-Daten verbinden und erste </ns0:t>
      </ns0:r>
      <ns0:proofErr ns0:type="spellStart"/>
      <ns0:r ns0:rsidRPr="0078590B">
        <ns0:rPr>
          <ns0:lang ns0:eastAsia="de-DE"/>
        </ns0:rPr>
        <ns0:t>Labeling</ns0:t>
      </ns0:r>
      <ns0:proofErr ns0:type="spellEnd"/>
      <ns0:r ns0:rsidRPr="0078590B">
        <ns0:rPr>
          <ns0:lang ns0:eastAsia="de-DE"/>
        </ns0:rPr>
        <ns0:t>-Logik implementieren</ns0:t>
      </ns0:r>
    </ns0:p>
    <ns0:p ns2:paraId="5B7ACC46" ns2:textId="77777777" ns0:rsidR="0078590B" ns0:rsidRPr="0078590B" ns0:rsidRDefault="0078590B" ns0:rsidP="0078590B">
      <ns0:pPr>
        <ns0:numPr>
          <ns0:ilvl ns0:val="0"/>
          <ns0:numId ns0:val="98"/>
        </ns0:numPr>
        <ns0:rPr>
          <ns0:lang ns0:eastAsia="de-DE"/>
        </ns0:rPr>
      </ns0:pPr>
      <ns0:r ns0:rsidRPr="0078590B">
        <ns0:rPr>
          <ns0:lang ns0:eastAsia="de-DE"/>
        </ns0:rPr>
        <ns0:t>Phase 3: Feature-Engineering erweitern (Preis-, News-, Kalender-Features)</ns0:t>
      </ns0:r>
    </ns0:p>
    <ns0:p ns2:paraId="10FB8F25" ns2:textId="77777777" ns0:rsidR="0078590B" ns0:rsidRPr="0078590B" ns0:rsidRDefault="0078590B" ns0:rsidP="0078590B">
      <ns0:pPr>
        <ns0:numPr>
          <ns0:ilvl ns0:val="0"/>
          <ns0:numId ns0:val="98"/>
        </ns0:numPr>
        <ns0:rPr>
          <ns0:lang ns0:eastAsia="de-DE"/>
        </ns0:rPr>
      </ns0:pPr>
      <ns0:r ns0:rsidRPr="0078590B">
        <ns0:rPr>
          <ns0:lang ns0:eastAsia="de-DE"/>
        </ns0:rPr>
        <ns0:t>Phase 4: </ns0:t>
      </ns0:r>
      <ns0:proofErr ns0:type="spellStart"/>
      <ns0:r ns0:rsidRPr="0078590B">
        <ns0:rPr>
          <ns0:lang ns0:eastAsia="de-DE"/>
        </ns0:rPr>
        <ns0:t>Two</ns0:t>
      </ns0:r>
      <ns0:proofErr ns0:type="spellEnd"/>
      <ns0:r ns0:rsidRPr="0078590B">
        <ns0:rPr>
          <ns0:lang ns0:eastAsia="de-DE"/>
        </ns0:rPr>
        <ns0:t>-Stage-Modell (Signal + Richtung) trainieren</ns0:t>
      </ns0:r>
    </ns0:p>
    <ns0:p ns2:paraId="1DAF3FA2" ns2:textId="77777777" ns0:rsidR="0078590B" ns0:rsidRPr="0078590B" ns0:rsidRDefault="0078590B" ns0:rsidP="0078590B">
      <ns0:pPr>
        <ns0:numPr>
          <ns0:ilvl ns0:val="0"/>
          <ns0:numId ns0:val="98"/>
        </ns0:numPr>
        <ns0:rPr>
          <ns0:lang ns0:eastAsia="de-DE"/>
        </ns0:rPr>
      </ns0:pPr>
      <ns0:r ns0:rsidRPr="0078590B">
        <ns0:rPr>
          <ns0:lang ns0:eastAsia="de-DE"/>
        </ns0:rPr>
        <ns0:t>Phase 5: Experiment-Management (EXP_ID-System) und </ns0:t>
      </ns0:r>
      <ns0:proofErr ns0:type="spellStart"/>
      <ns0:r ns0:rsidRPr="0078590B">
        <ns0:rPr>
          <ns0:lang ns0:eastAsia="de-DE"/>
        </ns0:rPr>
        <ns0:t>MetaTrader</ns0:t>
      </ns0:r>
      <ns0:proofErr ns0:type="spellEnd"/>
      <ns0:r ns0:rsidRPr="0078590B">
        <ns0:rPr>
          <ns0:lang ns0:eastAsia="de-DE"/>
        </ns0:rPr>
        <ns0:t xml:space="preserve"> 5 (MT</ns0:t>
      </ns0:r>
      <ns0:proofErr ns0:type="gramStart"/>
      <ns0:r ns0:rsidRPr="0078590B">
        <ns0:rPr>
          <ns0:lang ns0:eastAsia="de-DE"/>
        </ns0:rPr>
        <ns0:t>5)-</ns0:t>
      </ns0:r>
      <ns0:proofErr ns0:type="gramEnd"/>
      <ns0:r ns0:rsidRPr="0078590B">
        <ns0:rPr>
          <ns0:lang ns0:eastAsia="de-DE"/>
        </ns0:rPr>
        <ns0:t>Integration für broker-nahe Daily- (D1) und stündliche (H</ns0:t>
      </ns0:r>
      <ns0:proofErr ns0:type="gramStart"/>
      <ns0:r ns0:rsidRPr="0078590B">
        <ns0:rPr>
          <ns0:lang ns0:eastAsia="de-DE"/>
        </ns0:rPr>
        <ns0:t>1)-</ns0:t>
      </ns0:r>
      <ns0:proofErr ns0:type="gramEnd"/>
      <ns0:r ns0:rsidRPr="0078590B">
        <ns0:rPr>
          <ns0:lang ns0:eastAsia="de-DE"/>
        </ns0:rPr>
        <ns0:t>Daten</ns0:t>
      </ns0:r>
    </ns0:p>
    <ns0:p ns2:paraId="6728DE60" ns2:textId="77777777" ns0:rsidR="0078590B" ns0:rsidRPr="0078590B" ns0:rsidRDefault="0078590B" ns0:rsidP="0078590B">
      <ns0:pPr>
        <ns0:numPr>
          <ns0:ilvl ns0:val="0"/>
          <ns0:numId ns0:val="98"/>
        </ns0:numPr>
        <ns0:rPr>
          <ns0:lang ns0:eastAsia="de-DE"/>
        </ns0:rPr>
      </ns0:pPr>
      <ns0:r ns0:rsidRPr="0078590B">
        <ns0:rPr>
          <ns0:lang ns0:eastAsia="de-DE"/>
        </ns0:rPr>
        <ns0:t>Phase 6: Symbolische KI (Fuzzy-Logik) für dynamisches Risikomanagement implementieren</ns0:t>
      </ns0:r>
    </ns0:p>
    <ns0:p ns2:paraId="21260728" ns2:textId="50A150E5" ns0:rsidR="00E85BD8" ns0:rsidRPr="0078590B" ns0:rsidRDefault="0078590B" ns0:rsidP="0078590B">
      <ns0:pPr>
        <ns0:rPr>
          <ns0:lang ns0:eastAsia="de-DE"/>
        </ns0:rPr>
      </ns0:pPr>
      <ns0:r ns0:rsidRPr="0078590B">
        <ns0:rPr>
          <ns0:lang ns0:eastAsia="de-DE"/>
        </ns0:rPr>
        <ns0:t xml:space="preserve">Die Entwicklung ist vollständig </ns0:t>
      </ns0:r>
      <ns0:proofErr ns0:type="spellStart"/>
      <ns0:r ns0:rsidRPr="0078590B">
        <ns0:rPr>
          <ns0:lang ns0:eastAsia="de-DE"/>
        </ns0:rPr>
        <ns0:t>commit</ns0:t>
      </ns0:r>
      <ns0:proofErr ns0:type="spellEnd"/>
      <ns0:r ns0:rsidRPr="0078590B">
        <ns0:rPr>
          <ns0:lang ns0:eastAsia="de-DE"/>
        </ns0:rPr>
        <ns0:t xml:space="preserve">-basiert dokumentiert. Eine Übersicht über alle </ns0:t>
      </ns0:r>
      <ns0:proofErr ns0:type="spellStart"/>
      <ns0:r ns0:rsidRPr="0078590B">
        <ns0:rPr>
          <ns0:lang ns0:eastAsia="de-DE"/>
        </ns0:rPr>
        <ns0:t>Commits</ns0:t>
      </ns0:r>
      <ns0:proofErr ns0:type="spellEnd"/>
      <ns0:r ns0:rsidRPr="0078590B">
        <ns0:rPr>
          <ns0:lang ns0:eastAsia="de-DE"/>
        </ns0:rPr>
        <ns0:t xml:space="preserve"> und betroffene Dateien findet sich in der </ns0:t>
      </ns0:r>
      <ns0:proofErr ns0:type="spellStart"/>
      <ns0:r ns0:rsidRPr="0078590B">
        <ns0:rPr>
          <ns0:lang ns0:eastAsia="de-DE"/>
        </ns0:rPr>
        <ns0:t>Git</ns0:t>
      </ns0:r>
      <ns0:proofErr ns0:type="spellEnd"/>
      <ns0:r ns0:rsidRPr="0078590B">
        <ns0:rPr>
          <ns0:lang ns0:eastAsia="de-DE"/>
        </ns0:rPr>
        <ns0:t>-Dokumentation.</ns0:t>
      </ns0:r>
    </ns0:p>
    <ns0:p ns2:paraId="4DD7224C" ns2:textId="72323454" ns0:rsidR="0078590B" ns0:rsidRPr="00B5601E" ns0:rsidRDefault="0078590B" ns0:rsidP="00AA6580">
      <ns0:pPr>
        <ns0:pStyle ns0:val="Heading2"/>
        <ns0:rPr>
          <ns0:lang ns0:val="de-CH"/>
        </ns0:rPr>
      </ns0:pPr>
      <ns0:r ns0:rsidRPr="00B5601E">
        <ns0:rPr>
          <ns0:lang ns0:val="de-CH"/>
        </ns0:rPr>
        <ns0:lastRenderedPageBreak/>
        <ns0:t>Projektstruktur</ns0:t>
      </ns0:r>
    </ns0:p>
    <ns0:p ns2:paraId="45425ADF" ns2:textId="644FEBC6" ns0:rsidR="0078590B" ns0:rsidRPr="00B5601E" ns0:rsidRDefault="0078590B" ns0:rsidP="0078590B">
      <ns0:pPr>
        <ns0:rPr>
          <ns0:lang ns0:eastAsia="de-DE"/>
        </ns0:rPr>
      </ns0:pPr>
      <ns0:r ns0:rsidRPr="0078590B">
        <ns0:rPr>
          <ns0:lang ns0:eastAsia="de-DE"/>
        </ns0:rPr>
        <ns0:t>Die Projektstruktur wurde bewusst modular aufgebaut, um Reproduzierbarkeit zu gewährleisten:</ns0:t>
      </ns0:r>
    </ns0:p>
    <ns0:p ns2:paraId="36C8DFCC" ns2:textId="2644A943" ns0:rsidR="00A7478C" ns0:rsidRPr="00B5601E" ns0:rsidRDefault="0078590B" ns0:rsidP="00A7478C">
      <ns0:pPr>
        <ns0:rPr>
          <ns0:lang ns0:eastAsia="de-DE"/>
        </ns0:rPr>
      </ns0:pPr>
      <ns0:r ns0:rsidRPr="00B5601E">
        <ns0:rPr>
          <ns0:lang ns0:eastAsia="de-DE"/>
        </ns0:rPr>
        <ns0:drawing>
          <ns4:inline distT="0" distB="0" distL="0" distR="0" ns5:anchorId="35AA0CEC" ns5:editId="7F569EB7">
            <ns4:extent cx="6120130" cy="2629535"/>
            <ns4:effectExtent l="0" t="0" r="0" b="0"/>
            <ns4:docPr id="489669025" name="Picture 1" descr="A screenshot of a computer code&#10;&#10;AI-generated content may be incorrect."/>
            <ns4:cNvGraphicFramePr>
              <ns6:graphicFrameLocks noChangeAspect="1"/>
            </ns4:cNvGraphicFramePr>
            <ns6:graphic>
              <ns6:graphicData uri="http://schemas.openxmlformats.org/drawingml/2006/picture">
                <ns7:pic>
                  <ns7:nvPicPr>
                    <ns7:cNvPr id="489669025" name="Picture 1" descr="A screenshot of a computer code&#10;&#10;AI-generated content may be incorrect."/>
                    <ns7:cNvPicPr/>
                  </ns7:nvPicPr>
                  <ns7:blipFill>
                    <ns6:blip ns3:embed="rId19"/>
                    <ns6:stretch>
                      <ns6:fillRect/>
                    </ns6:stretch>
                  </ns7:blipFill>
                  <ns7:spPr>
                    <ns6:xfrm>
                      <ns6:off x="0" y="0"/>
                      <ns6:ext cx="6120130" cy="2629535"/>
                    </ns6:xfrm>
                    <ns6:prstGeom prst="rect">
                      <ns6:avLst/>
                    </ns6:prstGeom>
                  </ns7:spPr>
                </ns7:pic>
              </ns6:graphicData>
            </ns6:graphic>
          </ns4:inline>
        </ns0:drawing>
      </ns0:r>
    </ns0:p>
    <ns0:p ns2:paraId="36E48405" ns2:textId="77777777" ns0:rsidR="00ED5088" ns0:rsidRPr="00B5601E" ns0:rsidRDefault="0078590B" ns0:rsidP="0078590B">
      <ns0:pPr>
        <ns0:rPr>
          <ns0:lang ns0:eastAsia="de-DE"/>
        </ns0:rPr>
      </ns0:pPr>
      <ns0:r ns0:rsidRPr="00B5601E">
        <ns0:rPr>
          <ns0:lang ns0:eastAsia="de-DE"/>
        </ns0:rPr>
        <ns0:t xml:space="preserve">Wichtiger Hinweis zu Reproduzierbarkeit: </ns0:t>
      </ns0:r>
    </ns0:p>
    <ns0:p ns2:paraId="72842844" ns2:textId="0D7AB0FD" ns0:rsidR="0078590B" ns0:rsidRPr="00B5601E" ns0:rsidRDefault="0078590B" ns0:rsidP="0078590B">
      <ns0:pPr>
        <ns0:rPr>
          <ns0:lang ns0:eastAsia="de-DE"/>
        </ns0:rPr>
      </ns0:pPr>
      <ns0:r ns0:rsidRPr="00B5601E">
        <ns0:rPr>
          <ns0:lang ns0:eastAsia="de-DE"/>
        </ns0:rPr>
        <ns0:t xml:space="preserve">Rohdaten liegen unter data/raw/ und werden aus Lizenzgründen nicht versioniert (.gitignore). Unter data/processed/ wird nur data/processed/fx/eurusd_labels.csv versioniert; alle anderen abgeleiteten Dateien werden bei Bedarf neu generiert.</ns0:t>
      </ns0:r>
      <ns0:proofErr ns0:type="spellStart"/>
      <ns0:r ns0:rsidRPr="00B5601E">
        <ns0:rPr>
          <ns0:lang ns0:eastAsia="de-DE"/>
        </ns0:rPr>
        <ns0:t/>
      </ns0:r>
      <ns0:proofErr ns0:type="spellEnd"/>
      <ns0:r ns0:rsidRPr="00B5601E">
        <ns0:rPr>
          <ns0:lang ns0:eastAsia="de-DE"/>
        </ns0:rPr>
        <ns0:t/>
      </ns0:r>
      <ns0:proofErr ns0:type="spellStart"/>
      <ns0:r ns0:rsidRPr="00B5601E">
        <ns0:rPr>
          <ns0:lang ns0:eastAsia="de-DE"/>
        </ns0:rPr>
        <ns0:t/>
      </ns0:r>
      <ns0:proofErr ns0:type="spellEnd"/>
      <ns0:r ns0:rsidRPr="00B5601E">
        <ns0:rPr>
          <ns0:lang ns0:eastAsia="de-DE"/>
        </ns0:rPr>
        <ns0:t xml:space="preserve"/>
      </ns0:r>
      <ns0:proofErr ns0:type="gramStart"/>
      <ns0:r ns0:rsidRPr="00B5601E">
        <ns0:rPr>
          <ns0:lang ns0:eastAsia="de-DE"/>
        </ns0:rPr>
        <ns0:t/>
      </ns0:r>
      <ns0:proofErr ns0:type="spellStart"/>
      <ns0:r ns0:rsidRPr="00B5601E">
        <ns0:rPr>
          <ns0:lang ns0:eastAsia="de-DE"/>
        </ns0:rPr>
        <ns0:t/>
      </ns0:r>
      <ns0:proofErr ns0:type="spellEnd"/>
      <ns0:proofErr ns0:type="gram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ns0:r>
      <ns0:proofErr ns0:type="spellStart"/>
      <ns0:r ns0:rsidRPr="00B5601E">
        <ns0:rPr>
          <ns0:lang ns0:eastAsia="de-DE"/>
        </ns0:rPr>
        <ns0:t/>
      </ns0:r>
      <ns0:proofErr ns0:type="spellEnd"/>
      <ns0:r ns0:rsidRPr="00B5601E">
        <ns0:rPr>
          <ns0:lang ns0:eastAsia="de-DE"/>
        </ns0:rPr>
        <ns0:t/>
      </ns0:r>
    </ns0:p>
    <ns0:p ns2:paraId="7CFB41B7" ns2:textId="63B9F3DC" ns0:rsidR="0078590B" ns0:rsidRPr="00B5601E" ns0:rsidRDefault="0078590B" ns0:rsidP="00A7478C">
      <ns0:pPr>
        <ns0:rPr>
          <ns0:lang ns0:eastAsia="de-DE"/>
        </ns0:rPr>
      </ns0:pPr>
      <ns0:r ns0:rsidRPr="00B5601E">
        <ns0:rPr>
          <ns0:lang ns0:eastAsia="de-DE"/>
        </ns0:rPr>
        <ns0:t>Aktuelle Pipelines (Ist-Zustand): Drei parallele Workflows, jeweils mit 3 Notebooks:</ns0:t>
      </ns0:r>
    </ns0:p>
    <ns0:tbl>
      <ns0:tblPr>
        <ns0:tblW ns0:w="10057"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1393"/>
        <ns0:gridCol ns0:w="2952"/>
        <ns0:gridCol ns0:w="3323"/>
        <ns0:gridCol ns0:w="2389"/>
      </ns0:tblGrid>
      <ns0:tr ns0:rsidR="00266089" ns0:rsidRPr="00B5601E" ns2:paraId="5A4B14B0" ns2:textId="77777777" ns0:rsidTr="00266089">
        <ns0:trPr>
          <ns0:trHeight ns0:val="506"/>
          <ns0:tblHeader/>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23DA404D" ns2:textId="77777777" ns0:rsidR="00A7478C" ns0:rsidRPr="00A7478C" ns0:rsidRDefault="00A7478C" ns0:rsidP="00A7478C">
            <ns0:pPr>
              <ns0:rPr>
                <ns0:b/>
                <ns0:bCs/>
                <ns0:lang ns0:eastAsia="de-DE"/>
              </ns0:rPr>
            </ns0:pPr>
            <ns0:r ns0:rsidRPr="00A7478C">
              <ns0:rPr>
                <ns0:b/>
                <ns0:bCs/>
                <ns0:lang ns0:eastAsia="de-DE"/>
              </ns0:rPr>
              <ns0:t>Pipeline</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06E1944E" ns2:textId="77777777" ns0:rsidR="00A7478C" ns0:rsidRPr="00A7478C" ns0:rsidRDefault="00A7478C" ns0:rsidP="00A7478C">
            <ns0:pPr>
              <ns0:rPr>
                <ns0:b/>
                <ns0:bCs/>
                <ns0:lang ns0:eastAsia="de-DE"/>
              </ns0:rPr>
            </ns0:pPr>
            <ns0:r ns0:rsidRPr="00A7478C">
              <ns0:rPr>
                <ns0:b/>
                <ns0:bCs/>
                <ns0:lang ns0:eastAsia="de-DE"/>
              </ns0:rPr>
              <ns0:t>Input-Daten</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17032F02" ns2:textId="77777777" ns0:rsidR="00A7478C" ns0:rsidRPr="00A7478C" ns0:rsidRDefault="00A7478C" ns0:rsidP="00A7478C">
            <ns0:pPr>
              <ns0:rPr>
                <ns0:b/>
                <ns0:bCs/>
                <ns0:lang ns0:eastAsia="de-DE"/>
              </ns0:rPr>
            </ns0:pPr>
            <ns0:r ns0:rsidRPr="00A7478C">
              <ns0:rPr>
                <ns0:b/>
                <ns0:bCs/>
                <ns0:lang ns0:eastAsia="de-DE"/>
              </ns0:rPr>
              <ns0:t>Notebooks</ns0:t>
            </ns0:r>
          </ns0:p>
        </ns0:tc>
        <ns0:tc>
          <ns0:tcPr>
            <ns0:tcW ns0:w="2389" ns0:type="dxa"/>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702F1BD1" ns2:textId="77777777" ns0:rsidR="00A7478C" ns0:rsidRPr="00A7478C" ns0:rsidRDefault="00A7478C" ns0:rsidP="00A7478C">
            <ns0:pPr>
              <ns0:rPr>
                <ns0:b/>
                <ns0:bCs/>
                <ns0:lang ns0:eastAsia="de-DE"/>
              </ns0:rPr>
            </ns0:pPr>
            <ns0:r ns0:rsidRPr="00A7478C">
              <ns0:rPr>
                <ns0:b/>
                <ns0:bCs/>
                <ns0:lang ns0:eastAsia="de-DE"/>
              </ns0:rPr>
              <ns0:t>Output</ns0:t>
            </ns0:r>
          </ns0:p>
        </ns0:tc>
      </ns0:tr>
      <ns0:tr ns0:rsidR="00266089" ns0:rsidRPr="00B5601E" ns2:paraId="1AFD5175" ns2:textId="77777777" ns0:rsidTr="00E642E9">
        <ns0:trPr>
          <ns0:trHeight ns0:val="1166"/>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0D659635" ns2:textId="77777777" ns0:rsidR="00A7478C" ns0:rsidRPr="00A7478C" ns0:rsidRDefault="00A7478C" ns0:rsidP="00A7478C">
            <ns0:pPr>
              <ns0:rPr>
                <ns0:lang ns0:eastAsia="de-DE"/>
              </ns0:rPr>
            </ns0:pPr>
            <ns0:r ns0:rsidRPr="00A7478C">
              <ns0:rPr>
                <ns0:b/>
                <ns0:bCs/>
                <ns0:lang ns0:eastAsia="de-DE"/>
              </ns0:rPr>
              <ns0:t>MT5 H1</ns0:t>
            </ns0:r>
            <ns0:r ns0:rsidRPr="00A7478C">
              <ns0:rPr>
                <ns0:lang ns0:eastAsia="de-DE"/>
              </ns0:rPr>
              <ns0:t>(Hauptfall)</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0D4022CF" ns2:textId="77777777" ns0:rsidR="00A7478C" ns0:rsidRPr="00A7478C" ns0:rsidRDefault="00A7478C" ns0:rsidP="00E642E9">
            <ns0:pPr>
              <ns0:jc ns0:val="center"/>
              <ns0:rPr>
                <ns0:lang ns0:eastAsia="de-DE"/>
              </ns0:rPr>
            </ns0:pPr>
            <ns0:r ns0:rsidRPr="00A7478C">
              <ns0:rPr>
                <ns0:lang ns0:eastAsia="de-DE"/>
              </ns0:rPr>
              <ns0:t>data/raw/fx/EURUSD_mt5_H1_2015_2025.csv + News (optional)</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336432BF" ns2:textId="77777777" ns0:rsidR="00266089" ns0:rsidRPr="00B5601E" ns0:rsidRDefault="00A7478C" ns0:rsidP="00A7478C">
            <ns0:pPr>
              <ns0:rPr>
                <ns0:lang ns0:eastAsia="de-DE"/>
              </ns0:rPr>
            </ns0:pPr>
            <ns0:r ns0:rsidRPr="00A7478C">
              <ns0:rPr>
                <ns0:lang ns0:eastAsia="de-DE"/>
              </ns0:rPr>
              <ns0:t>notebooks/final_two_stage_h1/1_data_prep_h1.ipynb →</ns0:t>
            </ns0:r>
          </ns0:p>
          <ns0:p ns2:paraId="70841179" ns2:textId="08125D8F" ns0:rsidR="00A7478C" ns0:rsidRPr="00A7478C" ns0:rsidRDefault="00A7478C" ns0:rsidP="00A7478C">
            <ns0:pPr>
              <ns0:rPr>
                <ns0:lang ns0:eastAsia="de-DE"/>
              </ns0:rPr>
            </ns0:pPr>
            <ns0:r ns0:rsidRPr="00A7478C">
              <ns0:rPr>
                <ns0:lang ns0:eastAsia="de-DE"/>
              </ns0:rPr>
              <ns0:t>notebooks/final_two_stage_h1/2_train_h1.ipynb → notebooks/final_two_stage_h1/3_eval_h1.ipynb</ns0:t>
            </ns0:r>
          </ns0:p>
        </ns0:tc>
        <ns0:tc>
          <ns0:tcPr>
            <ns0:tcW ns0:w="2389" ns0:type="dxa"/>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159F4A97" ns2:textId="77777777" ns0:rsidR="00A7478C" ns0:rsidRPr="00A7478C" ns0:rsidRDefault="00A7478C" ns0:rsidP="00E642E9">
            <ns0:pPr>
              <ns0:jc ns0:val="center"/>
              <ns0:rPr>
                <ns0:lang ns0:eastAsia="de-DE"/>
              </ns0:rPr>
            </ns0:pPr>
            <ns0:proofErr ns0:type="spellStart"/>
            <ns0:r ns0:rsidRPr="00A7478C">
              <ns0:rPr>
                <ns0:lang ns0:eastAsia="de-DE"/>
              </ns0:rPr>
              <ns0:t>Config</ns0:t>
            </ns0:r>
            <ns0:proofErr ns0:type="spellEnd"/>
            <ns0:r ns0:rsidRPr="00A7478C">
              <ns0:rPr>
                <ns0:lang ns0:eastAsia="de-DE"/>
              </ns0:rPr>
              <ns0:t xml:space="preserve">, Labels, Dataset, </ns0:t>
            </ns0:r>
            <ns0:proofErr ns0:type="spellStart"/>
            <ns0:r ns0:rsidRPr="00A7478C">
              <ns0:rPr>
                <ns0:lang ns0:eastAsia="de-DE"/>
              </ns0:rPr>
              <ns0:t>Predictions</ns0:t>
            </ns0:r>
            <ns0:proofErr ns0:type="spellEnd"/>
            <ns0:r ns0:rsidRPr="00A7478C">
              <ns0:rPr>
                <ns0:lang ns0:eastAsia="de-DE"/>
              </ns0:rPr>
              <ns0:t>, PDF-Report</ns0:t>
            </ns0:r>
          </ns0:p>
        </ns0:tc>
      </ns0:tr>
      <ns0:tr ns0:rsidR="00266089" ns0:rsidRPr="00B5601E" ns2:paraId="3480C220" ns2:textId="77777777" ns0:rsidTr="00E642E9">
        <ns0:trPr>
          <ns0:trHeight ns0:val="778"/>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032ABDBD" ns2:textId="77777777" ns0:rsidR="00A7478C" ns0:rsidRPr="00A7478C" ns0:rsidRDefault="00A7478C" ns0:rsidP="00A7478C">
            <ns0:pPr>
              <ns0:rPr>
                <ns0:lang ns0:eastAsia="de-DE"/>
              </ns0:rPr>
            </ns0:pPr>
            <ns0:r ns0:rsidRPr="00A7478C">
              <ns0:rPr>
                <ns0:b/>
                <ns0:bCs/>
                <ns0:lang ns0:eastAsia="de-DE"/>
              </ns0:rPr>
              <ns0:t>Yahoo Daily</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19BDB309" ns2:textId="77777777" ns0:rsidR="00A7478C" ns0:rsidRPr="00A7478C" ns0:rsidRDefault="00A7478C" ns0:rsidP="00E642E9">
            <ns0:pPr>
              <ns0:jc ns0:val="center"/>
              <ns0:rPr>
                <ns0:lang ns0:eastAsia="de-DE"/>
              </ns0:rPr>
            </ns0:pPr>
            <ns0:r ns0:rsidRPr="00A7478C">
              <ns0:rPr>
                <ns0:lang ns0:eastAsia="de-DE"/>
              </ns0:rPr>
              <ns0:t>data/raw/fx/EURUSDX.csv + News (optional)</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3DD66C6F" ns2:textId="77777777" ns0:rsidR="00266089" ns0:rsidRPr="00B5601E" ns0:rsidRDefault="00A7478C" ns0:rsidP="00A7478C">
            <ns0:pPr>
              <ns0:rPr>
                <ns0:lang ns0:eastAsia="de-DE"/>
              </ns0:rPr>
            </ns0:pPr>
            <ns0:proofErr ns0:type="spellStart"/>
            <ns0:r ns0:rsidRPr="00A7478C">
              <ns0:rPr>
                <ns0:lang ns0:eastAsia="de-DE"/>
              </ns0:rPr>
              <ns0:t>notebooks/final_two_stage/1_data_prep_final.ipynb →</ns0:t>
            </ns0:r>
            <ns0:proofErr ns0:type="gramStart"/>
            <ns0:r ns0:rsidRPr="00A7478C">
              <ns0:rPr>
                <ns0:lang ns0:eastAsia="de-DE"/>
              </ns0:rPr>
              <ns0:t/>
            </ns0:r>
            <ns0:proofErr ns0:type="spellEnd"/>
            <ns0:proofErr ns0:type="gramEnd"/>
            <ns0:r ns0:rsidRPr="00A7478C">
              <ns0:rPr>
                <ns0:lang ns0:eastAsia="de-DE"/>
              </ns0:rPr>
              <ns0:t/>
            </ns0:r>
          </ns0:p>
          <ns0:p ns2:paraId="49F97802" ns2:textId="40868A3D" ns0:rsidR="00266089" ns0:rsidRPr="00B5601E" ns0:rsidRDefault="00A7478C" ns0:rsidP="00A7478C">
            <ns0:pPr>
              <ns0:rPr>
                <ns0:lang ns0:eastAsia="de-DE"/>
              </ns0:rPr>
            </ns0:pPr>
            <ns0:proofErr ns0:type="spellStart"/>
            <ns0:r ns0:rsidRPr="00A7478C">
              <ns0:rPr>
                <ns0:lang ns0:eastAsia="de-DE"/>
              </ns0:rPr>
              <ns0:t>notebooks/final_two_stage/2_train_final.ipynb →</ns0:t>
            </ns0:r>
            <ns0:proofErr ns0:type="gramStart"/>
            <ns0:r ns0:rsidRPr="00A7478C">
              <ns0:rPr>
                <ns0:lang ns0:eastAsia="de-DE"/>
              </ns0:rPr>
              <ns0:t/>
            </ns0:r>
            <ns0:proofErr ns0:type="spellEnd"/>
            <ns0:proofErr ns0:type="gramEnd"/>
            <ns0:r ns0:rsidRPr="00A7478C">
              <ns0:rPr>
                <ns0:lang ns0:eastAsia="de-DE"/>
              </ns0:rPr>
              <ns0:t/>
            </ns0:r>
          </ns0:p>
          <ns0:p ns2:paraId="1D8A1CAB" ns2:textId="0C739A77" ns0:rsidR="00A7478C" ns0:rsidRPr="00A7478C" ns0:rsidRDefault="00A7478C" ns0:rsidP="00A7478C">
            <ns0:pPr>
              <ns0:rPr>
                <ns0:lang ns0:eastAsia="de-DE"/>
              </ns0:rPr>
            </ns0:pPr>
            <ns0:proofErr ns0:type="spellStart"/>
            <ns0:r ns0:rsidRPr="00A7478C">
              <ns0:rPr>
                <ns0:lang ns0:eastAsia="de-DE"/>
              </ns0:rPr>
              <ns0:t>notebooks/final_two_stage/3_eval_final.ipynb</ns0:t>
            </ns0:r>
            <ns0:proofErr ns0:type="gramStart"/>
            <ns0:r ns0:rsidRPr="00A7478C">
              <ns0:rPr>
                <ns0:lang ns0:eastAsia="de-DE"/>
              </ns0:rPr>
              <ns0:t/>
            </ns0:r>
            <ns0:proofErr ns0:type="spellEnd"/>
            <ns0:proofErr ns0:type="gramEnd"/>
          </ns0:p>
        </ns0:tc>
        <ns0:tc>
          <ns0:tcPr>
            <ns0:tcW ns0:w="2389" ns0:type="dxa"/>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567A7FAC" ns2:textId="77777777" ns0:rsidR="00A7478C" ns0:rsidRPr="00A7478C" ns0:rsidRDefault="00A7478C" ns0:rsidP="00E642E9">
            <ns0:pPr>
              <ns0:jc ns0:val="center"/>
              <ns0:rPr>
                <ns0:lang ns0:eastAsia="de-DE"/>
              </ns0:rPr>
            </ns0:pPr>
            <ns0:proofErr ns0:type="spellStart"/>
            <ns0:r ns0:rsidRPr="00A7478C">
              <ns0:rPr>
                <ns0:lang ns0:eastAsia="de-DE"/>
              </ns0:rPr>
              <ns0:t>Config</ns0:t>
            </ns0:r>
            <ns0:proofErr ns0:type="spellEnd"/>
            <ns0:r ns0:rsidRPr="00A7478C">
              <ns0:rPr>
                <ns0:lang ns0:eastAsia="de-DE"/>
              </ns0:rPr>
              <ns0:t xml:space="preserve">, Labels, Dataset, </ns0:t>
            </ns0:r>
            <ns0:proofErr ns0:type="spellStart"/>
            <ns0:r ns0:rsidRPr="00A7478C">
              <ns0:rPr>
                <ns0:lang ns0:eastAsia="de-DE"/>
              </ns0:rPr>
              <ns0:t>Predictions</ns0:t>
            </ns0:r>
            <ns0:proofErr ns0:type="spellEnd"/>
            <ns0:r ns0:rsidRPr="00A7478C">
              <ns0:rPr>
                <ns0:lang ns0:eastAsia="de-DE"/>
              </ns0:rPr>
              <ns0:t>, PDF-Report</ns0:t>
            </ns0:r>
          </ns0:p>
        </ns0:tc>
      </ns0:tr>
      <ns0:tr ns0:rsidR="00266089" ns0:rsidRPr="00B5601E" ns2:paraId="57078E57" ns2:textId="77777777" ns0:rsidTr="00E642E9">
        <ns0:trPr>
          <ns0:trHeight ns0:val="604"/>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4AA41AE5" ns2:textId="77777777" ns0:rsidR="00A7478C" ns0:rsidRPr="00A7478C" ns0:rsidRDefault="00A7478C" ns0:rsidP="00A7478C">
            <ns0:pPr>
              <ns0:rPr>
                <ns0:lang ns0:eastAsia="de-DE"/>
              </ns0:rPr>
            </ns0:pPr>
            <ns0:r ns0:rsidRPr="00A7478C">
              <ns0:rPr>
                <ns0:b/>
                <ns0:bCs/>
                <ns0:lang ns0:eastAsia="de-DE"/>
              </ns0:rPr>
              <ns0:t>EODHD Daily</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14A891CB" ns2:textId="77777777" ns0:rsidR="00A7478C" ns0:rsidRPr="00A7478C" ns0:rsidRDefault="00A7478C" ns0:rsidP="00E642E9">
            <ns0:pPr>
              <ns0:jc ns0:val="center"/>
              <ns0:rPr>
                <ns0:lang ns0:eastAsia="de-DE"/>
              </ns0:rPr>
            </ns0:pPr>
            <ns0:r ns0:rsidRPr="00A7478C">
              <ns0:rPr>
                <ns0:lang ns0:eastAsia="de-DE"/>
              </ns0:rPr>
              <ns0:t>data/raw/fx/EURUSDX_eodhd.csv + News (optional)</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16272F3E" ns2:textId="77777777" ns0:rsidR="00266089" ns0:rsidRPr="00B5601E" ns0:rsidRDefault="00A7478C" ns0:rsidP="00A7478C">
            <ns0:pPr>
              <ns0:rPr>
                <ns0:lang ns0:eastAsia="de-DE"/>
              </ns0:rPr>
            </ns0:pPr>
            <ns0:proofErr ns0:type="spellStart"/>
            <ns0:r ns0:rsidRPr="00A7478C">
              <ns0:rPr>
                <ns0:lang ns0:eastAsia="de-DE"/>
              </ns0:rPr>
              <ns0:t>notebooks/eodhd_two_stage/1_data_prep_eodhd.ipynb →</ns0:t>
            </ns0:r>
            <ns0:proofErr ns0:type="gramStart"/>
            <ns0:r ns0:rsidRPr="00A7478C">
              <ns0:rPr>
                <ns0:lang ns0:eastAsia="de-DE"/>
              </ns0:rPr>
              <ns0:t/>
            </ns0:r>
            <ns0:proofErr ns0:type="spellEnd"/>
            <ns0:proofErr ns0:type="gramEnd"/>
            <ns0:r ns0:rsidRPr="00A7478C">
              <ns0:rPr>
                <ns0:lang ns0:eastAsia="de-DE"/>
              </ns0:rPr>
              <ns0:t/>
            </ns0:r>
          </ns0:p>
          <ns0:p ns2:paraId="47E4F465" ns2:textId="77777777" ns0:rsidR="00266089" ns0:rsidRPr="00B5601E" ns0:rsidRDefault="00A7478C" ns0:rsidP="00A7478C">
            <ns0:pPr>
              <ns0:rPr>
                <ns0:lang ns0:eastAsia="de-DE"/>
              </ns0:rPr>
            </ns0:pPr>
            <ns0:proofErr ns0:type="spellStart"/>
            <ns0:r ns0:rsidRPr="00A7478C">
              <ns0:rPr>
                <ns0:lang ns0:eastAsia="de-DE"/>
              </ns0:rPr>
              <ns0:t>notebooks/eodhd_two_stage/2_train_eodhd.ipynb →</ns0:t>
            </ns0:r>
            <ns0:proofErr ns0:type="gramStart"/>
            <ns0:r ns0:rsidRPr="00A7478C">
              <ns0:rPr>
                <ns0:lang ns0:eastAsia="de-DE"/>
              </ns0:rPr>
              <ns0:t/>
            </ns0:r>
            <ns0:proofErr ns0:type="spellEnd"/>
            <ns0:proofErr ns0:type="gramEnd"/>
            <ns0:r ns0:rsidRPr="00A7478C">
              <ns0:rPr>
                <ns0:lang ns0:eastAsia="de-DE"/>
              </ns0:rPr>
              <ns0:t/>
            </ns0:r>
          </ns0:p>
          <ns0:p ns2:paraId="21EDE0FB" ns2:textId="4C432B67" ns0:rsidR="00A7478C" ns0:rsidRPr="00A7478C" ns0:rsidRDefault="00A7478C" ns0:rsidP="00A7478C">
            <ns0:pPr>
              <ns0:rPr>
                <ns0:lang ns0:eastAsia="de-DE"/>
              </ns0:rPr>
            </ns0:pPr>
            <ns0:proofErr ns0:type="spellStart"/>
            <ns0:r ns0:rsidRPr="00A7478C">
              <ns0:rPr>
                <ns0:lang ns0:eastAsia="de-DE"/>
              </ns0:rPr>
              <ns0:t>notebooks/eodhd_two_stage/3_eval_eodhd.ipynb</ns0:t>
            </ns0:r>
            <ns0:proofErr ns0:type="gramStart"/>
            <ns0:r ns0:rsidRPr="00A7478C">
              <ns0:rPr>
                <ns0:lang ns0:eastAsia="de-DE"/>
              </ns0:rPr>
              <ns0:t/>
            </ns0:r>
            <ns0:proofErr ns0:type="spellEnd"/>
            <ns0:proofErr ns0:type="gramEnd"/>
          </ns0:p>
        </ns0:tc>
        <ns0:tc>
          <ns0:tcPr>
            <ns0:tcW ns0:w="2389" ns0:type="dxa"/>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3DDCB48E" ns2:textId="77777777" ns0:rsidR="00A7478C" ns0:rsidRPr="00A7478C" ns0:rsidRDefault="00A7478C" ns0:rsidP="00E642E9">
            <ns0:pPr>
              <ns0:jc ns0:val="center"/>
              <ns0:rPr>
                <ns0:lang ns0:eastAsia="de-DE"/>
              </ns0:rPr>
            </ns0:pPr>
            <ns0:proofErr ns0:type="spellStart"/>
            <ns0:r ns0:rsidRPr="00A7478C">
              <ns0:rPr>
                <ns0:lang ns0:eastAsia="de-DE"/>
              </ns0:rPr>
              <ns0:t>Config</ns0:t>
            </ns0:r>
            <ns0:proofErr ns0:type="spellEnd"/>
            <ns0:r ns0:rsidRPr="00A7478C">
              <ns0:rPr>
                <ns0:lang ns0:eastAsia="de-DE"/>
              </ns0:rPr>
              <ns0:t xml:space="preserve">, Labels, Dataset, </ns0:t>
            </ns0:r>
            <ns0:proofErr ns0:type="spellStart"/>
            <ns0:r ns0:rsidRPr="00A7478C">
              <ns0:rPr>
                <ns0:lang ns0:eastAsia="de-DE"/>
              </ns0:rPr>
              <ns0:t>Predictions</ns0:t>
            </ns0:r>
            <ns0:proofErr ns0:type="spellEnd"/>
            <ns0:r ns0:rsidRPr="00A7478C">
              <ns0:rPr>
                <ns0:lang ns0:eastAsia="de-DE"/>
              </ns0:rPr>
              <ns0:t>, PDF-Report</ns0:t>
            </ns0:r>
          </ns0:p>
        </ns0:tc>
      </ns0:tr>
    </ns0:tbl>
    <ns0:p ns2:paraId="3E8ECEFA" ns2:textId="77777777" ns0:rsidR="00F35818" ns0:rsidRPr="00B5601E" ns0:rsidRDefault="00F35818" ns0:rsidP="00F35818">
      <ns0:pPr>
        <ns0:rPr>
          <ns0:lang ns0:eastAsia="de-DE"/>
        </ns0:rPr>
      </ns0:pPr>
      <ns0:r ns0:rsidRPr="00B5601E">
        <ns0:rPr>
          <ns0:lang ns0:eastAsia="de-DE"/>
        </ns0:rPr>
        <ns0:lastRenderedPageBreak/>
        <ns0:t xml:space="preserve">EXP_ID-Workflow: Jede Pipeline verwendet eine eindeutige EXP_ID pro Experiment. Alle Ausgabedateien tragen diese ID im Dateinamen, oft mit </ns0:t>
      </ns0:r>
      <ns0:proofErr ns0:type="spellStart"/>
      <ns0:r ns0:rsidRPr="00B5601E">
        <ns0:rPr>
          <ns0:lang ns0:eastAsia="de-DE"/>
        </ns0:rPr>
        <ns0:t>Prefix</ns0:t>
      </ns0:r>
      <ns0:proofErr ns0:type="spellEnd"/>
      <ns0:r ns0:rsidRPr="00B5601E">
        <ns0:rPr>
          <ns0:lang ns0:eastAsia="de-DE"/>
        </ns0:rPr>
        <ns0:t>, z.B.:</ns0:t>
      </ns0:r>
    </ns0:p>
    <ns0:p ns2:paraId="07A713EE" ns2:textId="595594DF" ns0:rsidR="00F35818" ns0:rsidRPr="00B5601E" ns0:rsidRDefault="00F35818" ns0:rsidP="00256864">
      <ns0:pPr>
        <ns0:pStyle ns0:val="ListParagraph"/>
        <ns0:numPr>
          <ns0:ilvl ns0:val="0"/>
          <ns0:numId ns0:val="99"/>
        </ns0:numPr>
        <ns0:rPr>
          <ns0:lang ns0:eastAsia="de-DE"/>
        </ns0:rPr>
      </ns0:pPr>
      <ns0:proofErr ns0:type="spellStart"/>
      <ns0:r ns0:rsidRPr="00B5601E">
        <ns0:rPr>
          <ns0:lang ns0:eastAsia="de-DE"/>
        </ns0:rPr>
        <ns0:t>Config/Ergebnis: notebooks/results/two_stage__&lt;EXP_ID&gt;.json</ns0:t>
      </ns0:r>
      <ns0:proofErr ns0:type="spellEnd"/>
      <ns0:r ns0:rsidRPr="00B5601E">
        <ns0:rPr>
          <ns0:lang ns0:eastAsia="de-DE"/>
        </ns0:rPr>
        <ns0:t/>
      </ns0:r>
      <ns0:proofErr ns0:type="spellStart"/>
      <ns0:proofErr ns0:type="gramStart"/>
      <ns0:r ns0:rsidRPr="00B5601E">
        <ns0:rPr>
          <ns0:lang ns0:eastAsia="de-DE"/>
        </ns0:rPr>
        <ns0:t/>
      </ns0:r>
      <ns0:proofErr ns0:type="spellEnd"/>
      <ns0:proofErr ns0:type="gramEnd"/>
    </ns0:p>
    <ns0:p ns2:paraId="2FB45366" ns2:textId="128E37CE" ns0:rsidR="00F35818" ns0:rsidRPr="00B5601E" ns0:rsidRDefault="00F35818" ns0:rsidP="00256864">
      <ns0:pPr>
        <ns0:pStyle ns0:val="ListParagraph"/>
        <ns0:numPr>
          <ns0:ilvl ns0:val="0"/>
          <ns0:numId ns0:val="99"/>
        </ns0:numPr>
        <ns0:rPr>
          <ns0:lang ns0:eastAsia="de-DE"/>
        </ns0:rPr>
      </ns0:pPr>
      <ns0:proofErr ns0:type="spellStart"/>
      <ns0:r ns0:rsidRPr="00B5601E">
        <ns0:rPr>
          <ns0:lang ns0:eastAsia="de-DE"/>
        </ns0:rPr>
        <ns0:t>Predictions: notebooks/results/final_two_stage/two_stage_final__&lt;EXP_ID&gt;_predictions.csv</ns0:t>
      </ns0:r>
      <ns0:proofErr ns0:type="spell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ns0:r>
    </ns0:p>
    <ns0:p ns2:paraId="33F043E7" ns2:textId="55512240" ns0:rsidR="00F35818" ns0:rsidRPr="00B5601E" ns0:rsidRDefault="00F35818" ns0:rsidP="00256864">
      <ns0:pPr>
        <ns0:pStyle ns0:val="ListParagraph"/>
        <ns0:numPr>
          <ns0:ilvl ns0:val="0"/>
          <ns0:numId ns0:val="99"/>
        </ns0:numPr>
        <ns0:rPr>
          <ns0:lang ns0:eastAsia="de-DE"/>
        </ns0:rPr>
      </ns0:pPr>
      <ns0:r ns0:rsidRPr="00B5601E">
        <ns0:rPr>
          <ns0:lang ns0:eastAsia="de-DE"/>
        </ns0:rPr>
        <ns0:t xml:space="preserve">Final-Report: notebooks/results/final_two_stage/two_stage_final__&lt;EXP_ID&gt;_report.pdf</ns0:t>
      </ns0:r>
      <ns0:proofErr ns0:type="spellStart"/>
      <ns0:r ns0:rsidRPr="00B5601E">
        <ns0:rPr>
          <ns0:lang ns0:eastAsia="de-DE"/>
        </ns0:rPr>
        <ns0:t/>
      </ns0:r>
      <ns0:proofErr ns0:type="spellEnd"/>
      <ns0:r ns0:rsidRPr="00B5601E">
        <ns0:rPr>
          <ns0:lang ns0:eastAsia="de-DE"/>
        </ns0:rPr>
        <ns0:t/>
      </ns0:r>
    </ns0:p>
    <ns0:p ns2:paraId="4C065AAD" ns2:textId="0E49C36B" ns0:rsidR="00561E07" ns0:rsidRPr="00B5601E" ns0:rsidRDefault="00F35818" ns0:rsidP="00561E07">
      <ns0:pPr>
        <ns0:rPr>
          <ns0:lang ns0:eastAsia="de-DE"/>
        </ns0:rPr>
      </ns0:pPr>
      <ns0:r ns0:rsidRPr="00B5601E">
        <ns0:rPr>
          <ns0:lang ns0:eastAsia="de-DE"/>
        </ns0:rPr>
        <ns0:t>Dadurch lassen sich Experimente eindeutig zuordnen und direkt vergleichen.</ns0:t>
      </ns0:r>
    </ns0:p>
    <ns0:p ns2:paraId="02D3FF05" ns2:textId="02E0EDDA" ns0:rsidR="00700744" ns0:rsidRPr="00B5601E" ns0:rsidRDefault="00700744" ns0:rsidP="00700744">
      <ns0:pPr>
        <ns0:pStyle ns0:val="Heading2"/>
        <ns0:rPr>
          <ns0:lang ns0:val="de-CH"/>
        </ns0:rPr>
      </ns0:pPr>
      <ns0:r ns0:rsidRPr="00B5601E">
        <ns0:rPr>
          <ns0:lang ns0:val="de-CH"/>
        </ns0:rPr>
        <ns0:t>Datenquellen (Optimiert)</ns0:t>
      </ns0:r>
    </ns0:p>
    <ns0:p ns2:paraId="6A221429" ns2:textId="32F7F1A9" ns0:rsidR="00700744" ns0:rsidRPr="00B5601E" ns0:rsidRDefault="00700744" ns0:rsidP="00700744">
      <ns0:pPr>
        <ns0:rPr>
          <ns0:lang ns0:eastAsia="de-DE"/>
        </ns0:rPr>
      </ns0:pPr>
      <ns0:r ns0:rsidRPr="00B5601E">
        <ns0:rPr>
          <ns0:lang ns0:eastAsia="de-DE"/>
        </ns0:rPr>
        <ns0:t>Für die EUR/USD-Kursdaten wurden drei verschiedene Quellen verwendet, um verschiedene Aspekte zu testen und Vergleiche durchzuführen.</ns0:t>
      </ns0:r>
    </ns0:p>
    <ns0:p ns2:paraId="2FC13002" ns2:textId="57D56694" ns0:rsidR="00700744" ns0:rsidRPr="00B5601E" ns0:rsidRDefault="00700744" ns0:rsidP="00700744">
      <ns0:pPr>
        <ns0:pStyle ns0:val="Heading3"/>
        <ns0:rPr>
          <ns0:lang ns0:val="de-CH"/>
        </ns0:rPr>
      </ns0:pPr>
      <ns0:r ns0:rsidRPr="00B5601E">
        <ns0:rPr>
          <ns0:lang ns0:val="de-CH"/>
        </ns0:rPr>
        <ns0:t>Yahoo Finance (Daily)</ns0:t>
      </ns0:r>
    </ns0:p>
    <ns0:p ns2:paraId="507E37ED" ns2:textId="6E3CC3A1" ns0:rsidR="00700744" ns0:rsidRPr="00B5601E" ns0:rsidRDefault="00700744" ns0:rsidP="00700744">
      <ns0:pPr>
        <ns0:rPr>
          <ns0:lang ns0:eastAsia="de-DE"/>
        </ns0:rPr>
      </ns0:pPr>
      <ns0:r ns0:rsidRPr="00B5601E">
        <ns0:rPr>
          <ns0:lang ns0:eastAsia="de-DE"/>
        </ns0:rPr>
        <ns0:t>Die EUR/USD-Kursdaten wurden zunächst von Yahoo Finance geladen. Diese Daten sind leicht zugänglich und kostenlos. Jeder Datensatz enthält:</ns0:t>
      </ns0:r>
    </ns0:p>
    <ns0:p ns2:paraId="15CE8F25" ns2:textId="617E38D3" ns0:rsidR="00700744" ns0:rsidRPr="00B5601E" ns0:rsidRDefault="00700744" ns0:rsidP="00700744">
      <ns0:pPr>
        <ns0:pStyle ns0:val="ListParagraph"/>
        <ns0:numPr>
          <ns0:ilvl ns0:val="0"/>
          <ns0:numId ns0:val="100"/>
        </ns0:numPr>
        <ns0:rPr>
          <ns0:lang ns0:eastAsia="de-DE"/>
        </ns0:rPr>
      </ns0:pPr>
      <ns0:r ns0:rsidRPr="00B5601E">
        <ns0:rPr>
          <ns0:lang ns0:eastAsia="de-DE"/>
        </ns0:rPr>
        <ns0:t xml:space="preserve">Datum des </ns0:t>
      </ns0:r>
      <ns0:proofErr ns0:type="spellStart"/>
      <ns0:r ns0:rsidRPr="00B5601E">
        <ns0:rPr>
          <ns0:lang ns0:eastAsia="de-DE"/>
        </ns0:rPr>
        <ns0:t>Handlestages</ns0:t>
      </ns0:r>
      <ns0:proofErr ns0:type="spellEnd"/>
      <ns0:r ns0:rsidRPr="00B5601E">
        <ns0:rPr>
          <ns0:lang ns0:eastAsia="de-DE"/>
        </ns0:rPr>
        <ns0:t xml:space="preserve"> (Date)</ns0:t>
      </ns0:r>
    </ns0:p>
    <ns0:p ns2:paraId="77556410" ns2:textId="2081EA72" ns0:rsidR="00700744" ns0:rsidRPr="00B5601E" ns0:rsidRDefault="00700744" ns0:rsidP="00700744">
      <ns0:pPr>
        <ns0:pStyle ns0:val="ListParagraph"/>
        <ns0:numPr>
          <ns0:ilvl ns0:val="0"/>
          <ns0:numId ns0:val="100"/>
        </ns0:numPr>
        <ns0:rPr>
          <ns0:lang ns0:eastAsia="de-DE"/>
        </ns0:rPr>
      </ns0:pPr>
      <ns0:r ns0:rsidRPr="00B5601E">
        <ns0:rPr>
          <ns0:lang ns0:eastAsia="de-DE"/>
        </ns0:rPr>
        <ns0:t>Eröffnungskurs des Tages (Open)</ns0:t>
      </ns0:r>
    </ns0:p>
    <ns0:p ns2:paraId="11FC5961" ns2:textId="071DDE2F" ns0:rsidR="00700744" ns0:rsidRPr="00B5601E" ns0:rsidRDefault="00700744" ns0:rsidP="00700744">
      <ns0:pPr>
        <ns0:pStyle ns0:val="ListParagraph"/>
        <ns0:numPr>
          <ns0:ilvl ns0:val="0"/>
          <ns0:numId ns0:val="100"/>
        </ns0:numPr>
        <ns0:rPr>
          <ns0:lang ns0:eastAsia="de-DE"/>
        </ns0:rPr>
      </ns0:pPr>
      <ns0:r ns0:rsidRPr="00B5601E">
        <ns0:rPr>
          <ns0:lang ns0:eastAsia="de-DE"/>
        </ns0:rPr>
        <ns0:t>Höchster Kurs des Tages (High)</ns0:t>
      </ns0:r>
    </ns0:p>
    <ns0:p ns2:paraId="5211138F" ns2:textId="2401A8BB" ns0:rsidR="00700744" ns0:rsidRPr="00B5601E" ns0:rsidRDefault="00700744" ns0:rsidP="00700744">
      <ns0:pPr>
        <ns0:pStyle ns0:val="ListParagraph"/>
        <ns0:numPr>
          <ns0:ilvl ns0:val="0"/>
          <ns0:numId ns0:val="100"/>
        </ns0:numPr>
        <ns0:rPr>
          <ns0:lang ns0:eastAsia="de-DE"/>
        </ns0:rPr>
      </ns0:pPr>
      <ns0:r ns0:rsidRPr="00B5601E">
        <ns0:rPr>
          <ns0:lang ns0:eastAsia="de-DE"/>
        </ns0:rPr>
        <ns0:t>Tiefster Kurs des Tages (Low)</ns0:t>
      </ns0:r>
    </ns0:p>
    <ns0:p ns2:paraId="446CAEFF" ns2:textId="31BDD735" ns0:rsidR="00700744" ns0:rsidRPr="00B5601E" ns0:rsidRDefault="00700744" ns0:rsidP="00700744">
      <ns0:pPr>
        <ns0:pStyle ns0:val="ListParagraph"/>
        <ns0:numPr>
          <ns0:ilvl ns0:val="0"/>
          <ns0:numId ns0:val="100"/>
        </ns0:numPr>
        <ns0:rPr>
          <ns0:lang ns0:eastAsia="de-DE"/>
        </ns0:rPr>
      </ns0:pPr>
      <ns0:r ns0:rsidRPr="00B5601E">
        <ns0:rPr>
          <ns0:lang ns0:eastAsia="de-DE"/>
        </ns0:rPr>
        <ns0:t>Schlusskurs des Tages (Close)</ns0:t>
      </ns0:r>
    </ns0:p>
    <ns0:p ns2:paraId="568C2260" ns2:textId="6298DF04" ns0:rsidR="00700744" ns0:rsidRPr="00B5601E" ns0:rsidRDefault="00700744" ns0:rsidP="00700744">
      <ns0:pPr>
        <ns0:rPr>
          <ns0:lang ns0:eastAsia="de-DE"/>
        </ns0:rPr>
      </ns0:pPr>
      <ns0:r ns0:rsidRPr="00B5601E">
        <ns0:rPr>
          <ns0:lang ns0:eastAsia="de-DE"/>
        </ns0:rPr>
        <ns0:t>Die Daten wurden ab 2015 geladen. Yahoo Finance hat jedoch Limits für lange Zeiträume, weshalb die Daten in Chunks geladen wurden. Diese Quelle diente als Baseline für die erste stabile Pipeline.</ns0:t>
      </ns0:r>
    </ns0:p>
    <ns0:p ns2:paraId="4586029E" ns2:textId="6575190E" ns0:rsidR="00700744" ns0:rsidRPr="00B5601E" ns0:rsidRDefault="00700744" ns0:rsidP="00700744">
      <ns0:pPr>
        <ns0:pStyle ns0:val="Heading3"/>
        <ns0:rPr>
          <ns0:lang ns0:val="de-CH"/>
        </ns0:rPr>
      </ns0:pPr>
      <ns0:r ns0:rsidRPr="00B5601E">
        <ns0:rPr>
          <ns0:lang ns0:val="de-CH"/>
        </ns0:rPr>
        <ns0:t>EODHD APIs</ns0:t>
      </ns0:r>
    </ns0:p>
    <ns0:p ns2:paraId="69277B09" ns2:textId="182571CB" ns0:rsidR="00700744" ns0:rsidRPr="00B5601E" ns0:rsidRDefault="00700744" ns0:rsidP="00700744">
      <ns0:pPr>
        <ns0:rPr>
          <ns0:lang ns0:eastAsia="de-DE"/>
        </ns0:rPr>
      </ns0:pPr>
      <ns0:r ns0:rsidRPr="00B5601E">
        <ns0:rPr>
          <ns0:lang ns0:eastAsia="de-DE"/>
        </ns0:rPr>
        <ns0:t>EODHD ist ein Anbieter historischer Finanzdaten weltweit, inklusive Finanznachrichten mit Sentiment-Analyse. Von dieser Plattform wurden:</ns0:t>
      </ns0:r>
    </ns0:p>
    <ns0:p ns2:paraId="06E1CF1B" ns2:textId="75ADAAB4" ns0:rsidR="00700744" ns0:rsidRPr="00B5601E" ns0:rsidRDefault="00700744" ns0:rsidP="00700744">
      <ns0:pPr>
        <ns0:rPr>
          <ns0:lang ns0:eastAsia="de-DE"/>
        </ns0:rPr>
      </ns0:pPr>
      <ns0:r ns0:rsidRPr="00B5601E">
        <ns0:rPr>
          <ns0:lang ns0:eastAsia="de-DE"/>
        </ns0:rPr>
        <ns0:t>a) EUR/USD-Kursdaten als Alternative zu Yahoo Finance bezogen</ns0:t>
      </ns0:r>
    </ns0:p>
    <ns0:p ns2:paraId="792A3D42" ns2:textId="7F287A58" ns0:rsidR="00700744" ns0:rsidRPr="00B5601E" ns0:rsidRDefault="00700744" ns0:rsidP="00700744">
      <ns0:pPr>
        <ns0:rPr>
          <ns0:lang ns0:eastAsia="de-DE"/>
        </ns0:rPr>
      </ns0:pPr>
      <ns0:r ns0:rsidRPr="00B5601E">
        <ns0:rPr>
          <ns0:lang ns0:eastAsia="de-DE"/>
        </ns0:rPr>
        <ns0:t>b) Finanznachrichten mit Sentiment-Analyse als Features:</ns0:t>
      </ns0:r>
    </ns0:p>
    <ns0:p ns2:paraId="491DF1D2" ns2:textId="77777777" ns0:rsidR="00700744" ns0:rsidRPr="00B5601E" ns0:rsidRDefault="00700744" ns0:rsidP="00700744">
      <ns0:pPr>
        <ns0:pStyle ns0:val="ListParagraph"/>
        <ns0:numPr>
          <ns0:ilvl ns0:val="0"/>
          <ns0:numId ns0:val="101"/>
        </ns0:numPr>
        <ns0:rPr>
          <ns0:lang ns0:eastAsia="de-DE"/>
        </ns0:rPr>
      </ns0:pPr>
      <ns0:r ns0:rsidRPr="00B5601E">
        <ns0:rPr>
          <ns0:lang ns0:eastAsia="de-DE"/>
        </ns0:rPr>
        <ns0:t>Veröffentlichungsdatum, Titel, Inhaltstext, Quelle, zugehörige Symbole (EURUSD.FOREX)</ns0:t>
      </ns0:r>
    </ns0:p>
    <ns0:p ns2:paraId="0DBDC8D5" ns2:textId="73FD373E" ns0:rsidR="00700744" ns0:rsidRPr="00B5601E" ns0:rsidRDefault="00700744" ns0:rsidP="00700744">
      <ns0:pPr>
        <ns0:pStyle ns0:val="ListParagraph"/>
        <ns0:numPr>
          <ns0:ilvl ns0:val="0"/>
          <ns0:numId ns0:val="101"/>
        </ns0:numPr>
        <ns0:rPr>
          <ns0:lang ns0:eastAsia="de-DE"/>
        </ns0:rPr>
      </ns0:pPr>
      <ns0:r ns0:rsidRPr="00B5601E">
        <ns0:rPr>
          <ns0:lang ns0:eastAsia="de-DE"/>
        </ns0:rPr>
        <ns0:t>Automatisch berechnete Sentiment-Analyse (positiv/neutral/negativ)</ns0:t>
      </ns0:r>
    </ns0:p>
    <ns0:p ns2:paraId="370E41EA" ns2:textId="1A7EED22" ns0:rsidR="00700744" ns0:rsidRPr="00B5601E" ns0:rsidRDefault="00700744" ns0:rsidP="00700744">
      <ns0:pPr>
        <ns0:rPr>
          <ns0:lang ns0:eastAsia="de-DE"/>
        </ns0:rPr>
      </ns0:pPr>
      <ns0:r ns0:rsidRPr="00B5601E">
        <ns0:rPr>
          <ns0:lang ns0:eastAsia="de-DE"/>
        </ns0:rPr>
        <ns0:t xml:space="preserve">Die Nachrichten wurden pro Tag aggregiert (Anzahl Artikel, Sentiment-Durchschnitt) und mit den Kursdaten per </ns0:t>
      </ns0:r>
      <ns0:proofErr ns0:type="spellStart"/>
      <ns0:r ns0:rsidRPr="00B5601E">
        <ns0:rPr>
          <ns0:lang ns0:eastAsia="de-DE"/>
        </ns0:rPr>
        <ns0:t>inner</ns0:t>
      </ns0:r>
      <ns0:proofErr ns0:type="spellEnd"/>
      <ns0:r ns0:rsidRPr="00B5601E">
        <ns0:rPr>
          <ns0:lang ns0:eastAsia="de-DE"/>
        </ns0:rPr>
        <ns0:t xml:space="preserve"> </ns0:t>
      </ns0:r>
      <ns0:proofErr ns0:type="spellStart"/>
      <ns0:r ns0:rsidRPr="00B5601E">
        <ns0:rPr>
          <ns0:lang ns0:eastAsia="de-DE"/>
        </ns0:rPr>
        <ns0:t>join</ns0:t>
      </ns0:r>
      <ns0:proofErr ns0:type="spellEnd"/>
      <ns0:r ns0:rsidRPr="00B5601E">
        <ns0:rPr>
          <ns0:lang ns0:eastAsia="de-DE"/>
        </ns0:rPr>
        <ns0:t xml:space="preserve"> on date verknüpft. Für EODHD ist ein API-Key erforderlich.</ns0:t>
      </ns0:r>
    </ns0:p>
    <ns0:p ns2:paraId="569C4BB8" ns2:textId="4D89D814" ns0:rsidR="00700744" ns0:rsidRPr="00B5601E" ns0:rsidRDefault="00700744" ns0:rsidP="00700744">
      <ns0:pPr>
        <ns0:pStyle ns0:val="Heading3"/>
        <ns0:rPr>
          <ns0:lang ns0:val="de-CH"/>
        </ns0:rPr>
      </ns0:pPr>
      <ns0:proofErr ns0:type="spellStart"/>
      <ns0:r ns0:rsidRPr="00B5601E">
        <ns0:rPr>
          <ns0:lang ns0:val="de-CH"/>
        </ns0:rPr>
        <ns0:lastRenderedPageBreak/>
        <ns0:t>MetaTrader</ns0:t>
      </ns0:r>
      <ns0:proofErr ns0:type="spellEnd"/>
      <ns0:r ns0:rsidRPr="00B5601E">
        <ns0:rPr>
          <ns0:lang ns0:val="de-CH"/>
        </ns0:rPr>
        <ns0:t xml:space="preserve"> 5 (MT5) – </ns0:t>
      </ns0:r>
      <ns0:proofErr ns0:type="spellStart"/>
      <ns0:r ns0:rsidRPr="00B5601E">
        <ns0:rPr>
          <ns0:lang ns0:val="de-CH"/>
        </ns0:rPr>
        <ns0:t>ActiveTrades</ns0:t>
      </ns0:r>
      <ns0:proofErr ns0:type="spellEnd"/>
    </ns0:p>
    <ns0:p ns2:paraId="54AEAAD2" ns2:textId="3AA7EBC7" ns0:rsidR="00700744" ns0:rsidRPr="00B5601E" ns0:rsidRDefault="00700744" ns0:rsidP="00700744">
      <ns0:pPr>
        <ns0:rPr>
          <ns0:lang ns0:eastAsia="de-DE"/>
        </ns0:rPr>
      </ns0:pPr>
      <ns0:r ns0:rsidRPr="00B5601E">
        <ns0:rPr>
          <ns0:lang ns0:eastAsia="de-DE"/>
        </ns0:rPr>
        <ns0:t xml:space="preserve">Für die praktische Anwendung sind broker-nahe Daten entscheidend. Ein Demokonto bei </ns0:t>
      </ns0:r>
      <ns0:proofErr ns0:type="spellStart"/>
      <ns0:r ns0:rsidRPr="00B5601E">
        <ns0:rPr>
          <ns0:lang ns0:eastAsia="de-DE"/>
        </ns0:rPr>
        <ns0:t>ActiveTrades</ns0:t>
      </ns0:r>
      <ns0:proofErr ns0:type="spellEnd"/>
      <ns0:r ns0:rsidRPr="00B5601E">
        <ns0:rPr>
          <ns0:lang ns0:eastAsia="de-DE"/>
        </ns0:rPr>
        <ns0:t xml:space="preserve"> (</ns0:t>
      </ns0:r>
      <ns0:proofErr ns0:type="spellStart"/>
      <ns0:r ns0:rsidRPr="00B5601E">
        <ns0:rPr>
          <ns0:lang ns0:eastAsia="de-DE"/>
        </ns0:rPr>
        <ns0:t>MetaTrader</ns0:t>
      </ns0:r>
      <ns0:proofErr ns0:type="spellEnd"/>
      <ns0:r ns0:rsidRPr="00B5601E">
        <ns0:rPr>
          <ns0:lang ns0:eastAsia="de-DE"/>
        </ns0:rPr>
        <ns0:t xml:space="preserve"> 5) wurde eingerichtet, um historische Daten direkt vom Broker zu laden.</ns0:t>
      </ns0:r>
    </ns0:p>
    <ns0:p ns2:paraId="54536F4A" ns2:textId="5E5D7AD5" ns0:rsidR="00700744" ns0:rsidRPr="00B5601E" ns0:rsidRDefault="00700744" ns0:rsidP="00700744">
      <ns0:pPr>
        <ns0:rPr>
          <ns0:lang ns0:eastAsia="de-DE"/>
        </ns0:rPr>
      </ns0:pPr>
      <ns0:r ns0:rsidRPr="00B5601E">
        <ns0:rPr>
          <ns0:lang ns0:eastAsia="de-DE"/>
        </ns0:rPr>
        <ns0:t>MT5-Vorteile gegenüber Yahoo/EODHD:</ns0:t>
      </ns0:r>
    </ns0:p>
    <ns0:p ns2:paraId="21CFEC49" ns2:textId="0F7008C5" ns0:rsidR="00700744" ns0:rsidRPr="00B5601E" ns0:rsidRDefault="00700744" ns0:rsidP="00700744">
      <ns0:pPr>
        <ns0:pStyle ns0:val="ListParagraph"/>
        <ns0:numPr>
          <ns0:ilvl ns0:val="0"/>
          <ns0:numId ns0:val="102"/>
        </ns0:numPr>
        <ns0:rPr>
          <ns0:lang ns0:eastAsia="de-DE"/>
        </ns0:rPr>
      </ns0:pPr>
      <ns0:r ns0:rsidRPr="00B5601E">
        <ns0:rPr>
          <ns0:lang ns0:eastAsia="de-DE"/>
        </ns0:rPr>
        <ns0:t>Stündliche (H1) Broker-Kursinformationen für EUR/USD</ns0:t>
      </ns0:r>
    </ns0:p>
    <ns0:p ns2:paraId="16BF6814" ns2:textId="37817DFB" ns0:rsidR="00700744" ns0:rsidRPr="00B5601E" ns0:rsidRDefault="00700744" ns0:rsidP="00700744">
      <ns0:pPr>
        <ns0:pStyle ns0:val="ListParagraph"/>
        <ns0:numPr>
          <ns0:ilvl ns0:val="0"/>
          <ns0:numId ns0:val="102"/>
        </ns0:numPr>
        <ns0:rPr>
          <ns0:lang ns0:eastAsia="de-DE"/>
        </ns0:rPr>
      </ns0:pPr>
      <ns0:r ns0:rsidRPr="00B5601E">
        <ns0:rPr>
          <ns0:lang ns0:eastAsia="de-DE"/>
        </ns0:rPr>
        <ns0:t>Open/High/Low/Close, Tick-Volumen, tatsächlicher Spread</ns0:t>
      </ns0:r>
    </ns0:p>
    <ns0:p ns2:paraId="0A1728A7" ns2:textId="29AC5F70" ns0:rsidR="00700744" ns0:rsidRPr="00B5601E" ns0:rsidRDefault="00700744" ns0:rsidP="00700744">
      <ns0:pPr>
        <ns0:pStyle ns0:val="ListParagraph"/>
        <ns0:numPr>
          <ns0:ilvl ns0:val="0"/>
          <ns0:numId ns0:val="102"/>
        </ns0:numPr>
        <ns0:rPr>
          <ns0:lang ns0:eastAsia="de-DE"/>
        </ns0:rPr>
      </ns0:pPr>
      <ns0:r ns0:rsidRPr="00B5601E">
        <ns0:rPr>
          <ns0:lang ns0:eastAsia="de-DE"/>
        </ns0:rPr>
        <ns0:t>Broker-spezifische Session-Cuts und Preisbildung</ns0:t>
      </ns0:r>
    </ns0:p>
    <ns0:p ns2:paraId="700AA0BD" ns2:textId="0CED0774" ns0:rsidR="00700744" ns0:rsidRPr="00B5601E" ns0:rsidRDefault="00700744" ns0:rsidP="00700744">
      <ns0:pPr>
        <ns0:rPr>
          <ns0:lang ns0:eastAsia="de-DE"/>
        </ns0:rPr>
      </ns0:pPr>
      <ns0:r ns0:rsidRPr="00B5601E">
        <ns0:rPr>
          <ns0:lang ns0:eastAsia="de-DE"/>
        </ns0:rPr>
        <ns0:t>Zwei Importwege:</ns0:t>
      </ns0:r>
    </ns0:p>
    <ns0:p ns2:paraId="4867A167" ns2:textId="602C5A08" ns0:rsidR="00700744" ns0:rsidRPr="00B5601E" ns0:rsidRDefault="00700744" ns0:rsidP="00700744">
      <ns0:pPr>
        <ns0:pStyle ns0:val="ListParagraph"/>
        <ns0:numPr>
          <ns0:ilvl ns0:val="0"/>
          <ns0:numId ns0:val="103"/>
        </ns0:numPr>
        <ns0:rPr>
          <ns0:lang ns0:eastAsia="de-DE"/>
        </ns0:rPr>
      </ns0:pPr>
      <ns0:r ns0:rsidRPr="00B5601E">
        <ns0:rPr>
          <ns0:lang ns0:eastAsia="de-DE"/>
        </ns0:rPr>
        <ns0:t>Daily (D1) Export → Projektformat</ns0:t>
      </ns0:r>
    </ns0:p>
    <ns0:p ns2:paraId="20009413" ns2:textId="5B68D8A5" ns0:rsidR="00700744" ns0:rsidRPr="00B5601E" ns0:rsidRDefault="00700744" ns0:rsidP="00700744">
      <ns0:pPr>
        <ns0:pStyle ns0:val="ListParagraph"/>
        <ns0:numPr>
          <ns0:ilvl ns0:val="0"/>
          <ns0:numId ns0:val="103"/>
        </ns0:numPr>
        <ns0:rPr>
          <ns0:lang ns0:eastAsia="de-DE"/>
        </ns0:rPr>
      </ns0:pPr>
      <ns0:r ns0:rsidRPr="00B5601E">
        <ns0:rPr>
          <ns0:lang ns0:eastAsia="de-DE"/>
        </ns0:rPr>
        <ns0:t xml:space="preserve">H1-Daten (2015–2025) → tägliche Aggregation mit Intraday-Features (Return-Std, Range-Max, </ns0:t>
      </ns0:r>
      <ns0:proofErr ns0:type="spellStart"/>
      <ns0:r ns0:rsidRPr="00B5601E">
        <ns0:rPr>
          <ns0:lang ns0:eastAsia="de-DE"/>
        </ns0:rPr>
        <ns0:t>Tickvolume-Sum</ns0:t>
      </ns0:r>
      <ns0:proofErr ns0:type="spellEnd"/>
      <ns0:r ns0:rsidRPr="00B5601E">
        <ns0:rPr>
          <ns0:lang ns0:eastAsia="de-DE"/>
        </ns0:rPr>
        <ns0:t>, Spread-Mean)</ns0:t>
      </ns0:r>
    </ns0:p>
    <ns0:p ns2:paraId="3BE1E123" ns2:textId="090854BD" ns0:rsidR="00700744" ns0:rsidRPr="00B5601E" ns0:rsidRDefault="00700744" ns0:rsidP="00700744">
      <ns0:pPr>
        <ns0:pStyle ns0:val="Heading3"/>
        <ns0:rPr>
          <ns0:lang ns0:val="de-CH"/>
        </ns0:rPr>
      </ns0:pPr>
      <ns0:r ns0:rsidRPr="00B5601E">
        <ns0:rPr>
          <ns0:lang ns0:val="de-CH"/>
        </ns0:rPr>
        <ns0:t>Datenquellen-Erfahrungen</ns0:t>
      </ns0:r>
    </ns0:p>
    <ns0:p ns2:paraId="67C53F0F" ns2:textId="5B99B2F3" ns0:rsidR="00DE0FA8" ns0:rsidRPr="00B5601E" ns0:rsidRDefault="00700744" ns0:rsidP="00700744">
      <ns0:pPr>
        <ns0:rPr>
          <ns0:lang ns0:eastAsia="de-DE"/>
        </ns0:rPr>
      </ns0:pPr>
      <ns0:r ns0:rsidRPr="00B5601E">
        <ns0:rPr>
          <ns0:lang ns0:eastAsia="de-DE"/>
        </ns0:rPr>
        <ns0:t xml:space="preserve">Zunächst wurde mit Yahoo-Daten gearbeitet, da diese leicht verfügbar sind. Bei Wechsel zu EODHD-Preisen verschlechterten sich die Modellergebnisse deutlich. Erkenntnis: FX-Daten unterscheiden sich zwischen Anbietern, da kein zentraler Handelsplatz existiert. Daher wurden MT5-Daten des Brokers </ns0:t>
      </ns0:r>
      <ns0:proofErr ns0:type="spellStart"/>
      <ns0:r ns0:rsidRPr="00B5601E">
        <ns0:rPr>
          <ns0:lang ns0:eastAsia="de-DE"/>
        </ns0:rPr>
        <ns0:t>ActiveTrades</ns0:t>
      </ns0:r>
      <ns0:proofErr ns0:type="spellEnd"/>
      <ns0:r ns0:rsidRPr="00B5601E">
        <ns0:rPr>
          <ns0:lang ns0:eastAsia="de-DE"/>
        </ns0:rPr>
        <ns0:t xml:space="preserve"> verwendet, um Backtests realistischer zu machen.</ns0:t>
      </ns0:r>
    </ns0:p>
    <ns0:p ns2:paraId="0DA6B5AE" ns2:textId="1D695404" ns0:rsidR="0068649B" ns0:rsidRPr="00B5601E" ns0:rsidRDefault="0068649B" ns0:rsidP="0068649B">
      <ns0:pPr>
        <ns0:pStyle ns0:val="Heading2"/>
        <ns0:rPr>
          <ns0:lang ns0:val="de-CH"/>
        </ns0:rPr>
      </ns0:pPr>
      <ns0:proofErr ns0:type="spellStart"/>
      <ns0:r ns0:rsidRPr="00B5601E">
        <ns0:rPr>
          <ns0:lang ns0:val="de-CH"/>
        </ns0:rPr>
        <ns0:t>Labeling</ns0:t>
      </ns0:r>
      <ns0:proofErr ns0:type="spellEnd"/>
      <ns0:r ns0:rsidRPr="00B5601E">
        <ns0:rPr>
          <ns0:lang ns0:val="de-CH"/>
        </ns0:rPr>
        <ns0:t xml:space="preserve"> (Optimiert)</ns0:t>
      </ns0:r>
    </ns0:p>
    <ns0:p ns2:paraId="0E90EED9" ns2:textId="3970A592" ns0:rsidR="0068649B" ns0:rsidRPr="00B5601E" ns0:rsidRDefault="0068649B" ns0:rsidP="0068649B">
      <ns0:pPr>
        <ns0:rPr>
          <ns0:lang ns0:eastAsia="de-DE"/>
        </ns0:rPr>
      </ns0:pPr>
      <ns0:proofErr ns0:type="spellStart"/>
      <ns0:r ns0:rsidRPr="00B5601E">
        <ns0:rPr>
          <ns0:lang ns0:eastAsia="de-DE"/>
        </ns0:rPr>
        <ns0:t>Labeling</ns0:t>
      </ns0:r>
      <ns0:proofErr ns0:type="spellEnd"/>
      <ns0:r ns0:rsidRPr="00B5601E">
        <ns0:rPr>
          <ns0:lang ns0:eastAsia="de-DE"/>
        </ns0:rPr>
        <ns0:t xml:space="preserve"> war einer der wichtigsten Teile des Projekts. Kleine Änderungen an den </ns0:t>
      </ns0:r>
      <ns0:proofErr ns0:type="spellStart"/>
      <ns0:r ns0:rsidRPr="00B5601E">
        <ns0:rPr>
          <ns0:lang ns0:eastAsia="de-DE"/>
        </ns0:rPr>
        <ns0:t>Labeling</ns0:t>
      </ns0:r>
      <ns0:proofErr ns0:type="spellEnd"/>
      <ns0:r ns0:rsidRPr="00B5601E">
        <ns0:rPr>
          <ns0:lang ns0:eastAsia="de-DE"/>
        </ns0:rPr>
        <ns0:t>-Parametern führten oft zu grossen Änderungen in der Klassenverteilung und den Modellergebnissen. Da das Projekt nicht alle Kursbewegungen vorhersagen sollte, sondern nur signifikante Bewegungen, musste dies präzise definiert werden.</ns0:t>
      </ns0:r>
    </ns0:p>
    <ns0:p ns2:paraId="331D3573" ns2:textId="1A815E1D" ns0:rsidR="0068649B" ns0:rsidRPr="00B5601E" ns0:rsidRDefault="0068649B" ns0:rsidP="0068649B">
      <ns0:pPr>
        <ns0:pStyle ns0:val="Heading3"/>
        <ns0:rPr>
          <ns0:lang ns0:val="de-CH"/>
        </ns0:rPr>
      </ns0:pPr>
      <ns0:r ns0:rsidRPr="00B5601E">
        <ns0:rPr>
          <ns0:lang ns0:val="de-CH"/>
        </ns0:rPr>
        <ns0:t>Label-Definition</ns0:t>
      </ns0:r>
    </ns0:p>
    <ns0:p ns2:paraId="26CFF923" ns2:textId="73AEE2AA" ns0:rsidR="0068649B" ns0:rsidRPr="00B5601E" ns0:rsidRDefault="0068649B" ns0:rsidP="0068649B">
      <ns0:pPr>
        <ns0:rPr>
          <ns0:lang ns0:eastAsia="de-DE"/>
        </ns0:rPr>
      </ns0:pPr>
      <ns0:r ns0:rsidRPr="00B5601E">
        <ns0:rPr>
          <ns0:lang ns0:eastAsia="de-DE"/>
        </ns0:rPr>
        <ns0:t>Pro Tag t wird ein Label zugewiesen:</ns0:t>
      </ns0:r>
    </ns0:p>
    <ns0:p ns2:paraId="675C77B0" ns2:textId="23C69846" ns0:rsidR="0068649B" ns0:rsidRPr="00B5601E" ns0:rsidRDefault="0068649B" ns0:rsidP="0068649B">
      <ns0:pPr>
        <ns0:pStyle ns0:val="ListParagraph"/>
        <ns0:numPr>
          <ns0:ilvl ns0:val="0"/>
          <ns0:numId ns0:val="104"/>
        </ns0:numPr>
        <ns0:rPr>
          <ns0:lang ns0:eastAsia="de-DE"/>
        </ns0:rPr>
      </ns0:pPr>
      <ns0:proofErr ns0:type="spellStart"/>
      <ns0:r ns0:rsidRPr="00B5601E">
        <ns0:rPr>
          <ns0:lang ns0:eastAsia="de-DE"/>
        </ns0:rPr>
        <ns0:t>up</ns0:t>
      </ns0:r>
      <ns0:proofErr ns0:type="spellEnd"/>
      <ns0:r ns0:rsidRPr="00B5601E">
        <ns0:rPr>
          <ns0:lang ns0:eastAsia="de-DE"/>
        </ns0:rPr>
        <ns0:t>: Innerhalb eines Horizonts steigt der Kurs genügend stark</ns0:t>
      </ns0:r>
    </ns0:p>
    <ns0:p ns2:paraId="01267305" ns2:textId="1237E49E" ns0:rsidR="0068649B" ns0:rsidRPr="00B5601E" ns0:rsidRDefault="0068649B" ns0:rsidP="0068649B">
      <ns0:pPr>
        <ns0:pStyle ns0:val="ListParagraph"/>
        <ns0:numPr>
          <ns0:ilvl ns0:val="0"/>
          <ns0:numId ns0:val="104"/>
        </ns0:numPr>
        <ns0:rPr>
          <ns0:lang ns0:eastAsia="de-DE"/>
        </ns0:rPr>
      </ns0:pPr>
      <ns0:r ns0:rsidRPr="00B5601E">
        <ns0:rPr>
          <ns0:lang ns0:eastAsia="de-DE"/>
        </ns0:rPr>
        <ns0:t>down: Innerhalb eines Horizonts fällt der Kurs genügend stark</ns0:t>
      </ns0:r>
    </ns0:p>
    <ns0:p ns2:paraId="02C2BC57" ns2:textId="0BBD7A0B" ns0:rsidR="0068649B" ns0:rsidRPr="00B5601E" ns0:rsidRDefault="0068649B" ns0:rsidP="0068649B">
      <ns0:pPr>
        <ns0:pStyle ns0:val="ListParagraph"/>
        <ns0:numPr>
          <ns0:ilvl ns0:val="0"/>
          <ns0:numId ns0:val="104"/>
        </ns0:numPr>
        <ns0:rPr>
          <ns0:lang ns0:eastAsia="de-DE"/>
        </ns0:rPr>
      </ns0:pPr>
      <ns0:r ns0:rsidRPr="00B5601E">
        <ns0:rPr>
          <ns0:lang ns0:eastAsia="de-DE"/>
        </ns0:rPr>
        <ns0:t>neutral: Sonst</ns0:t>
      </ns0:r>
    </ns0:p>
    <ns0:p ns2:paraId="7982584A" ns2:textId="39AF4A33" ns0:rsidR="0068649B" ns0:rsidRPr="00B5601E" ns0:rsidRDefault="0068649B" ns0:rsidP="0068649B">
      <ns0:pPr>
        <ns0:rPr>
          <ns0:lang ns0:eastAsia="de-DE"/>
        </ns0:rPr>
      </ns0:pPr>
      <ns0:r ns0:rsidRPr="00B5601E">
        <ns0:rPr>
          <ns0:lang ns0:eastAsia="de-DE"/>
        </ns0:rPr>
        <ns0:t xml:space="preserve">Typische Klassenverteilung: ca. 85% neutral, 8% </ns0:t>
      </ns0:r>
      <ns0:proofErr ns0:type="spellStart"/>
      <ns0:r ns0:rsidRPr="00B5601E">
        <ns0:rPr>
          <ns0:lang ns0:eastAsia="de-DE"/>
        </ns0:rPr>
        <ns0:t>up</ns0:t>
      </ns0:r>
      <ns0:proofErr ns0:type="spellEnd"/>
      <ns0:r ns0:rsidRPr="00B5601E">
        <ns0:rPr>
          <ns0:lang ns0:eastAsia="de-DE"/>
        </ns0:rPr>
        <ns0:t xml:space="preserve">, 7% down (stark </ns0:t>
      </ns0:r>
      <ns0:proofErr ns0:type="spellStart"/>
      <ns0:r ns0:rsidRPr="00B5601E">
        <ns0:rPr>
          <ns0:lang ns0:eastAsia="de-DE"/>
        </ns0:rPr>
        <ns0:t>unbalanciert</ns0:t>
      </ns0:r>
      <ns0:proofErr ns0:type="spellEnd"/>
      <ns0:r ns0:rsidRPr="00B5601E">
        <ns0:rPr>
          <ns0:lang ns0:eastAsia="de-DE"/>
        </ns0:rPr>
        <ns0:t>).</ns0:t>
      </ns0:r>
    </ns0:p>
    <ns0:p ns2:paraId="5204D1A9" ns2:textId="3B38556B" ns0:rsidR="0068649B" ns0:rsidRPr="00B5601E" ns0:rsidRDefault="0068649B" ns0:rsidP="0068649B">
      <ns0:pPr>
        <ns0:rPr>
          <ns0:lang ns0:eastAsia="de-DE"/>
        </ns0:rPr>
      </ns0:pPr>
      <ns0:r ns0:rsidRPr="00B5601E">
        <ns0:rPr>
          <ns0:lang ns0:eastAsia="de-DE"/>
        </ns0:rPr>
        <ns0:t>Die Kern-</ns0:t>
      </ns0:r>
      <ns0:proofErr ns0:type="spellStart"/>
      <ns0:r ns0:rsidRPr="00B5601E">
        <ns0:rPr>
          <ns0:lang ns0:eastAsia="de-DE"/>
        </ns0:rPr>
        <ns0:t>Labeling</ns0:t>
      </ns0:r>
      <ns0:proofErr ns0:type="spellEnd"/>
      <ns0:r ns0:rsidRPr="00B5601E">
        <ns0:rPr>
          <ns0:lang ns0:eastAsia="de-DE"/>
        </ns0:rPr>
        <ns0:t>-Logik ist in src/data/label_eurusd.py implementiert.</ns0:t>
      </ns0:r>
    </ns0:p>
    <ns0:p ns2:paraId="086082D2" ns2:textId="3AFD4E03" ns0:rsidR="0068649B" ns0:rsidRPr="00B5601E" ns0:rsidRDefault="0068649B" ns0:rsidP="0068649B">
      <ns0:pPr>
        <ns0:pStyle ns0:val="Heading3"/>
        <ns0:rPr>
          <ns0:lang ns0:val="de-CH"/>
        </ns0:rPr>
      </ns0:pPr>
      <ns0:r ns0:rsidRPr="00B5601E">
        <ns0:rPr>
          <ns0:lang ns0:val="de-CH"/>
        </ns0:rPr>
        <ns0:lastRenderedPageBreak/>
        <ns0:t xml:space="preserve">Wichtige </ns0:t>
      </ns0:r>
      <ns0:proofErr ns0:type="spellStart"/>
      <ns0:r ns0:rsidRPr="00B5601E">
        <ns0:rPr>
          <ns0:lang ns0:val="de-CH"/>
        </ns0:rPr>
        <ns0:t>Labeling</ns0:t>
      </ns0:r>
      <ns0:proofErr ns0:type="spellEnd"/>
      <ns0:r ns0:rsidRPr="00B5601E">
        <ns0:rPr>
          <ns0:lang ns0:val="de-CH"/>
        </ns0:rPr>
        <ns0:t>-Parameter</ns0:t>
      </ns0:r>
    </ns0:p>
    <ns0:p ns2:paraId="1119ECF7" ns2:textId="79877A11" ns0:rsidR="0068649B" ns0:rsidRPr="00B5601E" ns0:rsidRDefault="0068649B" ns0:rsidP="0068649B">
      <ns0:pPr>
        <ns0:rPr>
          <ns0:lang ns0:eastAsia="de-DE"/>
        </ns0:rPr>
      </ns0:pPr>
      <ns0:r ns0:rsidRPr="00B5601E">
        <ns0:rPr>
          <ns0:lang ns0:eastAsia="de-DE"/>
        </ns0:rPr>
        <ns0:t>Die folgenden Parameter wurden systematisch getestet:</ns0:t>
      </ns0:r>
    </ns0:p>
    <ns0:tbl>
      <ns0:tblPr>
        <ns0:tblW ns0:w="10659"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2785"/>
        <ns0:gridCol ns0:w="6096"/>
        <ns0:gridCol ns0:w="1778"/>
      </ns0:tblGrid>
      <ns0:tr ns0:rsidR="0068649B" ns0:rsidRPr="0068649B" ns2:paraId="32690B5C" ns2:textId="77777777" ns0:rsidTr="0068649B">
        <ns0:trPr>
          <ns0:trHeight ns0:val="270"/>
          <ns0:tblHeader/>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67555E3A" ns2:textId="77777777" ns0:rsidR="0068649B" ns0:rsidRPr="0068649B" ns0:rsidRDefault="0068649B" ns0:rsidP="0068649B">
            <ns0:pPr>
              <ns0:tabs>
                <ns0:tab ns0:val="clear" ns0:pos="851"/>
              </ns0:tabs>
              <ns0:spacing ns0:after="0" ns0:line="240" ns0:lineRule="auto"/>
              <ns0:jc ns0:val="left"/>
              <ns0:rPr>
                <ns0:rFonts ns0:cs="Arial"/>
                <ns0:b/>
                <ns0:bCs/>
                <ns0:color ns0:val="000000"/>
                <ns0:szCs ns0:val="22"/>
                <ns0:lang ns0:eastAsia="en-GB"/>
              </ns0:rPr>
            </ns0:pPr>
            <ns0:r ns0:rsidRPr="0068649B">
              <ns0:rPr>
                <ns0:rFonts ns0:cs="Arial"/>
                <ns0:b/>
                <ns0:bCs/>
                <ns0:color ns0:val="000000"/>
                <ns0:szCs ns0:val="22"/>
                <ns0:lang ns0:eastAsia="en-GB"/>
              </ns0:rPr>
              <ns0:t>Parameter</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510CC7D6" ns2:textId="77777777" ns0:rsidR="0068649B" ns0:rsidRPr="0068649B" ns0:rsidRDefault="0068649B" ns0:rsidP="0068649B">
            <ns0:pPr>
              <ns0:tabs>
                <ns0:tab ns0:val="clear" ns0:pos="851"/>
              </ns0:tabs>
              <ns0:spacing ns0:after="0" ns0:line="240" ns0:lineRule="auto"/>
              <ns0:jc ns0:val="left"/>
              <ns0:rPr>
                <ns0:rFonts ns0:cs="Arial"/>
                <ns0:b/>
                <ns0:bCs/>
                <ns0:color ns0:val="000000"/>
                <ns0:szCs ns0:val="22"/>
                <ns0:lang ns0:eastAsia="en-GB"/>
              </ns0:rPr>
            </ns0:pPr>
            <ns0:r ns0:rsidRPr="0068649B">
              <ns0:rPr>
                <ns0:rFonts ns0:cs="Arial"/>
                <ns0:b/>
                <ns0:bCs/>
                <ns0:color ns0:val="000000"/>
                <ns0:szCs ns0:val="22"/>
                <ns0:lang ns0:eastAsia="en-GB"/>
              </ns0:rPr>
              <ns0:t>Bedeutung</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725B44BD" ns2:textId="77777777" ns0:rsidR="0068649B" ns0:rsidRPr="0068649B" ns0:rsidRDefault="0068649B" ns0:rsidP="0068649B">
            <ns0:pPr>
              <ns0:tabs>
                <ns0:tab ns0:val="clear" ns0:pos="851"/>
              </ns0:tabs>
              <ns0:spacing ns0:after="0" ns0:line="240" ns0:lineRule="auto"/>
              <ns0:jc ns0:val="left"/>
              <ns0:rPr>
                <ns0:rFonts ns0:cs="Arial"/>
                <ns0:b/>
                <ns0:bCs/>
                <ns0:color ns0:val="000000"/>
                <ns0:szCs ns0:val="22"/>
                <ns0:lang ns0:eastAsia="en-GB"/>
              </ns0:rPr>
            </ns0:pPr>
            <ns0:r ns0:rsidRPr="0068649B">
              <ns0:rPr>
                <ns0:rFonts ns0:cs="Arial"/>
                <ns0:b/>
                <ns0:bCs/>
                <ns0:color ns0:val="000000"/>
                <ns0:szCs ns0:val="22"/>
                <ns0:lang ns0:eastAsia="en-GB"/>
              </ns0:rPr>
              <ns0:t>Beispielwerte</ns0:t>
            </ns0:r>
          </ns0:p>
        </ns0:tc>
      </ns0:tr>
      <ns0:tr ns0:rsidR="0068649B" ns0:rsidRPr="0068649B" ns2:paraId="1CF4B579" ns2:textId="77777777" ns0:rsidTr="0068649B">
        <ns0:trPr>
          <ns0:trHeight ns0:val="250"/>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02E59647"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proofErr ns0:type="spellStart"/>
            <ns0:r ns0:rsidRPr="0068649B">
              <ns0:rPr>
                <ns0:rFonts ns0:cs="Arial"/>
                <ns0:b/>
                <ns0:bCs/>
                <ns0:color ns0:val="000000"/>
                <ns0:szCs ns0:val="22"/>
                <ns0:lang ns0:eastAsia="en-GB"/>
              </ns0:rPr>
              <ns0:t>horizondays</ns0:t>
            </ns0:r>
            <ns0:proofErr ns0:type="spellEnd"/>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3CC2CAB4"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r ns0:rsidRPr="0068649B">
              <ns0:rPr>
                <ns0:rFonts ns0:cs="Arial"/>
                <ns0:color ns0:val="000000"/>
                <ns0:szCs ns0:val="22"/>
                <ns0:lang ns0:eastAsia="en-GB"/>
              </ns0:rPr>
              <ns0:t>Wie weit in die Zukunft schauen (Fensterlänge)</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17E73BFA"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r ns0:rsidRPr="0068649B">
              <ns0:rPr>
                <ns0:rFonts ns0:cs="Arial"/>
                <ns0:color ns0:val="000000"/>
                <ns0:szCs ns0:val="22"/>
                <ns0:lang ns0:eastAsia="en-GB"/>
              </ns0:rPr>
              <ns0:t>1, 3, 5 Tage</ns0:t>
            </ns0:r>
          </ns0:p>
        </ns0:tc>
      </ns0:tr>
      <ns0:tr ns0:rsidR="0068649B" ns0:rsidRPr="0068649B" ns2:paraId="59723C6E" ns2:textId="77777777" ns0:rsidTr="0068649B">
        <ns0:trPr>
          <ns0:trHeight ns0:val="520"/>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72E299A7"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proofErr ns0:type="spellStart"/>
            <ns0:r ns0:rsidRPr="0068649B">
              <ns0:rPr>
                <ns0:rFonts ns0:cs="Arial"/>
                <ns0:b/>
                <ns0:bCs/>
                <ns0:color ns0:val="000000"/>
                <ns0:szCs ns0:val="22"/>
                <ns0:lang ns0:eastAsia="en-GB"/>
              </ns0:rPr>
              <ns0:t>upthreshold</ns0:t>
            </ns0:r>
            <ns0:proofErr ns0:type="spellEnd"/>
            <ns0:r ns0:rsidRPr="0068649B">
              <ns0:rPr>
                <ns0:rFonts ns0:cs="Arial"/>
                <ns0:b/>
                <ns0:bCs/>
                <ns0:color ns0:val="000000"/>
                <ns0:szCs ns0:val="22"/>
                <ns0:lang ns0:eastAsia="en-GB"/>
              </ns0:rPr>
              <ns0:t>/</ns0:t>
            </ns0:r>
            <ns0:proofErr ns0:type="spellStart"/>
            <ns0:r ns0:rsidRPr="0068649B">
              <ns0:rPr>
                <ns0:rFonts ns0:cs="Arial"/>
                <ns0:b/>
                <ns0:bCs/>
                <ns0:color ns0:val="000000"/>
                <ns0:szCs ns0:val="22"/>
                <ns0:lang ns0:eastAsia="en-GB"/>
              </ns0:rPr>
              <ns0:t>downthreshold</ns0:t>
            </ns0:r>
            <ns0:proofErr ns0:type="spellEnd"/>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7A2D8C6F"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r ns0:rsidRPr="0068649B">
              <ns0:rPr>
                <ns0:rFonts ns0:cs="Arial"/>
                <ns0:color ns0:val="000000"/>
                <ns0:szCs ns0:val="22"/>
                <ns0:lang ns0:eastAsia="en-GB"/>
              </ns0:rPr>
              <ns0:t>Wie gross muss die Bewegung sein (Prozent)</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40716666"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r ns0:rsidRPr="0068649B">
              <ns0:rPr>
                <ns0:rFonts ns0:cs="Arial"/>
                <ns0:color ns0:val="000000"/>
                <ns0:szCs ns0:val="22"/>
                <ns0:lang ns0:eastAsia="en-GB"/>
              </ns0:rPr>
              <ns0:t>0.5%, 1.0%, 1.5%</ns0:t>
            </ns0:r>
          </ns0:p>
        </ns0:tc>
      </ns0:tr>
      <ns0:tr ns0:rsidR="0068649B" ns0:rsidRPr="0068649B" ns2:paraId="1C1BEB7C" ns2:textId="77777777" ns0:rsidTr="0068649B">
        <ns0:trPr>
          <ns0:trHeight ns0:val="270"/>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0E853EF3"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proofErr ns0:type="spellStart"/>
            <ns0:r ns0:rsidRPr="0068649B">
              <ns0:rPr>
                <ns0:rFonts ns0:cs="Arial"/>
                <ns0:b/>
                <ns0:bCs/>
                <ns0:color ns0:val="000000"/>
                <ns0:szCs ns0:val="22"/>
                <ns0:lang ns0:eastAsia="en-GB"/>
              </ns0:rPr>
              <ns0:t>hitwithinhorizon</ns0:t>
            </ns0:r>
            <ns0:proofErr ns0:type="spellEnd"/>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28CCB4D7"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r ns0:rsidRPr="0068649B">
              <ns0:rPr>
                <ns0:rFonts ns0:cs="Arial"/>
                <ns0:color ns0:val="000000"/>
                <ns0:szCs ns0:val="22"/>
                <ns0:lang ns0:eastAsia="en-GB"/>
              </ns0:rPr>
              <ns0:t>Reicht Treffer irgendwo im Fenster oder nur am Ende?</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5042574C"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r ns0:rsidRPr="0068649B">
              <ns0:rPr>
                <ns0:rFonts ns0:cs="Arial"/>
                <ns0:color ns0:val="000000"/>
                <ns0:szCs ns0:val="22"/>
                <ns0:lang ns0:eastAsia="en-GB"/>
              </ns0:rPr>
              <ns0:t>True/</ns0:t>
            </ns0:r>
            <ns0:proofErr ns0:type="spellStart"/>
            <ns0:r ns0:rsidRPr="0068649B">
              <ns0:rPr>
                <ns0:rFonts ns0:cs="Arial"/>
                <ns0:color ns0:val="000000"/>
                <ns0:szCs ns0:val="22"/>
                <ns0:lang ns0:eastAsia="en-GB"/>
              </ns0:rPr>
              <ns0:t>False</ns0:t>
            </ns0:r>
            <ns0:proofErr ns0:type="spellEnd"/>
          </ns0:p>
        </ns0:tc>
      </ns0:tr>
      <ns0:tr ns0:rsidR="0068649B" ns0:rsidRPr="0068649B" ns2:paraId="6A9ED92E" ns2:textId="77777777" ns0:rsidTr="0068649B">
        <ns0:trPr>
          <ns0:trHeight ns0:val="270"/>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7625A499"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proofErr ns0:type="spellStart"/>
            <ns0:r ns0:rsidRPr="0068649B">
              <ns0:rPr>
                <ns0:rFonts ns0:cs="Arial"/>
                <ns0:b/>
                <ns0:bCs/>
                <ns0:color ns0:val="000000"/>
                <ns0:szCs ns0:val="22"/>
                <ns0:lang ns0:eastAsia="en-GB"/>
              </ns0:rPr>
              <ns0:t>firsthitwins</ns0:t>
            </ns0:r>
            <ns0:proofErr ns0:type="spellEnd"/>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1D287666"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r ns0:rsidRPr="0068649B">
              <ns0:rPr>
                <ns0:rFonts ns0:cs="Arial"/>
                <ns0:color ns0:val="000000"/>
                <ns0:szCs ns0:val="22"/>
                <ns0:lang ns0:eastAsia="en-GB"/>
              </ns0:rPr>
              <ns0:t xml:space="preserve">Bei Konflikt </ns0:t>
            </ns0:r>
            <ns0:proofErr ns0:type="spellStart"/>
            <ns0:r ns0:rsidRPr="0068649B">
              <ns0:rPr>
                <ns0:rFonts ns0:cs="Arial"/>
                <ns0:color ns0:val="000000"/>
                <ns0:szCs ns0:val="22"/>
                <ns0:lang ns0:eastAsia="en-GB"/>
              </ns0:rPr>
              <ns0:t>up+down</ns0:t>
            </ns0:r>
            <ns0:proofErr ns0:type="spellEnd"/>
            <ns0:r ns0:rsidRPr="0068649B">
              <ns0:rPr>
                <ns0:rFonts ns0:cs="Arial"/>
                <ns0:color ns0:val="000000"/>
                <ns0:szCs ns0:val="22"/>
                <ns0:lang ns0:eastAsia="en-GB"/>
              </ns0:rPr>
              <ns0:t>: Erster Treffer gewinnt?</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3452E16D"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r ns0:rsidRPr="0068649B">
              <ns0:rPr>
                <ns0:rFonts ns0:cs="Arial"/>
                <ns0:color ns0:val="000000"/>
                <ns0:szCs ns0:val="22"/>
                <ns0:lang ns0:eastAsia="en-GB"/>
              </ns0:rPr>
              <ns0:t>True/</ns0:t>
            </ns0:r>
            <ns0:proofErr ns0:type="spellStart"/>
            <ns0:r ns0:rsidRPr="0068649B">
              <ns0:rPr>
                <ns0:rFonts ns0:cs="Arial"/>
                <ns0:color ns0:val="000000"/>
                <ns0:szCs ns0:val="22"/>
                <ns0:lang ns0:eastAsia="en-GB"/>
              </ns0:rPr>
              <ns0:t>False</ns0:t>
            </ns0:r>
            <ns0:proofErr ns0:type="spellEnd"/>
          </ns0:p>
        </ns0:tc>
      </ns0:tr>
      <ns0:tr ns0:rsidR="0068649B" ns0:rsidRPr="0068649B" ns2:paraId="3BBC304E" ns2:textId="77777777" ns0:rsidTr="0068649B">
        <ns0:trPr>
          <ns0:trHeight ns0:val="250"/>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6AFE9798"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proofErr ns0:type="spellStart"/>
            <ns0:r ns0:rsidRPr="0068649B">
              <ns0:rPr>
                <ns0:rFonts ns0:cs="Arial"/>
                <ns0:b/>
                <ns0:bCs/>
                <ns0:color ns0:val="000000"/>
                <ns0:szCs ns0:val="22"/>
                <ns0:lang ns0:eastAsia="en-GB"/>
              </ns0:rPr>
              <ns0:t>hitsource</ns0:t>
            </ns0:r>
            <ns0:proofErr ns0:type="spellEnd"/>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440A92E9"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r ns0:rsidRPr="0068649B">
              <ns0:rPr>
                <ns0:rFonts ns0:cs="Arial"/>
                <ns0:color ns0:val="000000"/>
                <ns0:szCs ns0:val="22"/>
                <ns0:lang ns0:eastAsia="en-GB"/>
              </ns0:rPr>
              <ns0:t>Close oder High/Low verwenden?</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64B2D5AD"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r ns0:rsidRPr="0068649B">
              <ns0:rPr>
                <ns0:rFonts ns0:cs="Arial"/>
                <ns0:color ns0:val="000000"/>
                <ns0:szCs ns0:val="22"/>
                <ns0:lang ns0:eastAsia="en-GB"/>
              </ns0:rPr>
              <ns0:t>'</ns0:t>
            </ns0:r>
            <ns0:proofErr ns0:type="spellStart"/>
            <ns0:r ns0:rsidRPr="0068649B">
              <ns0:rPr>
                <ns0:rFonts ns0:cs="Arial"/>
                <ns0:color ns0:val="000000"/>
                <ns0:szCs ns0:val="22"/>
                <ns0:lang ns0:eastAsia="en-GB"/>
              </ns0:rPr>
              <ns0:t>close</ns0:t>
            </ns0:r>
            <ns0:proofErr ns0:type="spellEnd"/>
            <ns0:r ns0:rsidRPr="0068649B">
              <ns0:rPr>
                <ns0:rFonts ns0:cs="Arial"/>
                <ns0:color ns0:val="000000"/>
                <ns0:szCs ns0:val="22"/>
                <ns0:lang ns0:eastAsia="en-GB"/>
              </ns0:rPr>
              <ns0:t>', 'hl'</ns0:t>
            </ns0:r>
          </ns0:p>
        </ns0:tc>
      </ns0:tr>
      <ns0:tr ns0:rsidR="0068649B" ns0:rsidRPr="0068649B" ns2:paraId="612944D1" ns2:textId="77777777" ns0:rsidTr="0068649B">
        <ns0:trPr>
          <ns0:trHeight ns0:val="520"/>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3D95EDBD"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proofErr ns0:type="spellStart"/>
            <ns0:r ns0:rsidRPr="0068649B">
              <ns0:rPr>
                <ns0:rFonts ns0:cs="Arial"/>
                <ns0:b/>
                <ns0:bCs/>
                <ns0:color ns0:val="000000"/>
                <ns0:szCs ns0:val="22"/>
                <ns0:lang ns0:eastAsia="en-GB"/>
              </ns0:rPr>
              <ns0:t>strictmonotonic</ns0:t>
            </ns0:r>
            <ns0:proofErr ns0:type="spellEnd"/>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3BCE377D"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r ns0:rsidRPr="0068649B">
              <ns0:rPr>
                <ns0:rFonts ns0:cs="Arial"/>
                <ns0:color ns0:val="000000"/>
                <ns0:szCs ns0:val="22"/>
                <ns0:lang ns0:eastAsia="en-GB"/>
              </ns0:rPr>
              <ns0:t>Muss Kurs sauber steigen/fallen (keine Gegenbewegung)?</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7133895A"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r ns0:rsidRPr="0068649B">
              <ns0:rPr>
                <ns0:rFonts ns0:cs="Arial"/>
                <ns0:color ns0:val="000000"/>
                <ns0:szCs ns0:val="22"/>
                <ns0:lang ns0:eastAsia="en-GB"/>
              </ns0:rPr>
              <ns0:t>True/</ns0:t>
            </ns0:r>
            <ns0:proofErr ns0:type="spellStart"/>
            <ns0:r ns0:rsidRPr="0068649B">
              <ns0:rPr>
                <ns0:rFonts ns0:cs="Arial"/>
                <ns0:color ns0:val="000000"/>
                <ns0:szCs ns0:val="22"/>
                <ns0:lang ns0:eastAsia="en-GB"/>
              </ns0:rPr>
              <ns0:t>False</ns0:t>
            </ns0:r>
            <ns0:proofErr ns0:type="spellEnd"/>
          </ns0:p>
        </ns0:tc>
      </ns0:tr>
      <ns0:tr ns0:rsidR="0068649B" ns0:rsidRPr="0068649B" ns2:paraId="4EC774DD" ns2:textId="77777777" ns0:rsidTr="0068649B">
        <ns0:trPr>
          <ns0:trHeight ns0:val="540"/>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07420130"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proofErr ns0:type="spellStart"/>
            <ns0:r ns0:rsidRPr="0068649B">
              <ns0:rPr>
                <ns0:rFonts ns0:cs="Arial"/>
                <ns0:b/>
                <ns0:bCs/>
                <ns0:color ns0:val="000000"/>
                <ns0:szCs ns0:val="22"/>
                <ns0:lang ns0:eastAsia="en-GB"/>
              </ns0:rPr>
              <ns0:t>maxadversemovepct</ns0:t>
            </ns0:r>
            <ns0:proofErr ns0:type="spellEnd"/>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0A343A33"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r ns0:rsidRPr="0068649B">
              <ns0:rPr>
                <ns0:rFonts ns0:cs="Arial"/>
                <ns0:color ns0:val="000000"/>
                <ns0:szCs ns0:val="22"/>
                <ns0:lang ns0:eastAsia="en-GB"/>
              </ns0:rPr>
              <ns0:t>Max. Gegenbewegung erlaubt (</ns0:t>
            </ns0:r>
            <ns0:proofErr ns0:type="spellStart"/>
            <ns0:r ns0:rsidRPr="0068649B">
              <ns0:rPr>
                <ns0:rFonts ns0:cs="Arial"/>
                <ns0:color ns0:val="000000"/>
                <ns0:szCs ns0:val="22"/>
                <ns0:lang ns0:eastAsia="en-GB"/>
              </ns0:rPr>
              <ns0:t>Stop</ns0:t>
            </ns0:r>
            <ns0:proofErr ns0:type="spellEnd"/>
            <ns0:r ns0:rsidRPr="0068649B">
              <ns0:rPr>
                <ns0:rFonts ns0:cs="Arial"/>
                <ns0:color ns0:val="000000"/>
                <ns0:szCs ns0:val="22"/>
                <ns0:lang ns0:eastAsia="en-GB"/>
              </ns0:rPr>
              <ns0:t xml:space="preserve">-Loss-ähnlich, z.B. </ns0:t>
            </ns0:r>
            <ns0:proofErr ns0:type="spellStart"/>
            <ns0:r ns0:rsidRPr="0068649B">
              <ns0:rPr>
                <ns0:rFonts ns0:cs="Arial"/>
                <ns0:color ns0:val="000000"/>
                <ns0:szCs ns0:val="22"/>
                <ns0:lang ns0:eastAsia="en-GB"/>
              </ns0:rPr>
              <ns0:t>max</ns0:t>
            </ns0:r>
            <ns0:proofErr ns0:type="spellEnd"/>
            <ns0:r ns0:rsidRPr="0068649B">
              <ns0:rPr>
                <ns0:rFonts ns0:cs="Arial"/>
                <ns0:color ns0:val="000000"/>
                <ns0:szCs ns0:val="22"/>
                <ns0:lang ns0:eastAsia="en-GB"/>
              </ns0:rPr>
              <ns0:t xml:space="preserve"> 1% Rückgang bei </ns0:t>
            </ns0:r>
            <ns0:proofErr ns0:type="spellStart"/>
            <ns0:r ns0:rsidRPr="0068649B">
              <ns0:rPr>
                <ns0:rFonts ns0:cs="Arial"/>
                <ns0:color ns0:val="000000"/>
                <ns0:szCs ns0:val="22"/>
                <ns0:lang ns0:eastAsia="en-GB"/>
              </ns0:rPr>
              <ns0:t>up</ns0:t>
            </ns0:r>
            <ns0:proofErr ns0:type="spellEnd"/>
            <ns0:r ns0:rsidRPr="0068649B">
              <ns0:rPr>
                <ns0:rFonts ns0:cs="Arial"/>
                <ns0:color ns0:val="000000"/>
                <ns0:szCs ns0:val="22"/>
                <ns0:lang ns0:eastAsia="en-GB"/>
              </ns0:rPr>
              <ns0:t>)</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10A96D01" ns2:textId="77777777" ns0:rsidR="0068649B" ns0:rsidRPr="0068649B" ns0:rsidRDefault="0068649B" ns0:rsidP="0068649B">
            <ns0:pPr>
              <ns0:tabs>
                <ns0:tab ns0:val="clear" ns0:pos="851"/>
              </ns0:tabs>
              <ns0:spacing ns0:after="0" ns0:line="240" ns0:lineRule="auto"/>
              <ns0:jc ns0:val="left"/>
              <ns0:rPr>
                <ns0:rFonts ns0:cs="Arial"/>
                <ns0:color ns0:val="000000"/>
                <ns0:szCs ns0:val="22"/>
                <ns0:lang ns0:eastAsia="en-GB"/>
              </ns0:rPr>
            </ns0:pPr>
            <ns0:r ns0:rsidRPr="0068649B">
              <ns0:rPr>
                <ns0:rFonts ns0:cs="Arial"/>
                <ns0:color ns0:val="000000"/>
                <ns0:szCs ns0:val="22"/>
                <ns0:lang ns0:eastAsia="en-GB"/>
              </ns0:rPr>
              <ns0:t>0.5%, 1.0%</ns0:t>
            </ns0:r>
          </ns0:p>
        </ns0:tc>
      </ns0:tr>
    </ns0:tbl>
    <ns0:p ns2:paraId="59FBE7AE" ns2:textId="64F0A612" ns0:rsidR="0068649B" ns0:rsidRPr="00B5601E" ns0:rsidRDefault="0068649B" ns0:rsidP="00700744">
      <ns0:pPr>
        <ns0:rPr>
          <ns0:lang ns0:eastAsia="de-DE"/>
        </ns0:rPr>
      </ns0:pPr>
    </ns0:p>
    <ns0:p ns2:paraId="045A441D" ns2:textId="4C64D9B6" ns0:rsidR="00B7759B" ns0:rsidRPr="00B5601E" ns0:rsidRDefault="00B7759B" ns0:rsidP="00E85BD8">
      <ns0:pPr>
        <ns0:pStyle ns0:val="Heading2"/>
        <ns0:rPr>
          <ns0:lang ns0:val="de-CH"/>
        </ns0:rPr>
      </ns0:pPr>
      <ns0:r ns0:rsidRPr="00B5601E">
        <ns0:rPr>
          <ns0:lang ns0:val="de-CH"/>
        </ns0:rPr>
        <ns0:t>Getestete Varianten [TODO]</ns0:t>
      </ns0:r>
    </ns0:p>
    <ns0:p ns2:paraId="4367A145" ns2:textId="6ADED747" ns0:rsidR="00B7759B" ns0:rsidRPr="00B5601E" ns0:rsidRDefault="00B7759B" ns0:rsidP="00B7759B">
      <ns0:pPr>
        <ns0:rPr>
          <ns0:lang ns0:eastAsia="de-DE"/>
        </ns0:rPr>
      </ns0:pPr>
      <ns0:r ns0:rsidRPr="00B5601E">
        <ns0:rPr>
          <ns0:lang ns0:eastAsia="de-DE"/>
        </ns0:rPr>
        <ns0:t>[Platzhalter: Konkrete Beispiele einfügen]</ns0:t>
      </ns0:r>
    </ns0:p>
    <ns0:p ns2:paraId="7177C921" ns2:textId="7F335176" ns0:rsidR="00B7759B" ns0:rsidRPr="00B5601E" ns0:rsidRDefault="00B7759B" ns0:rsidP="00B7759B">
      <ns0:pPr>
        <ns0:rPr>
          <ns0:lang ns0:eastAsia="de-DE"/>
        </ns0:rPr>
      </ns0:pPr>
      <ns0:r ns0:rsidRPr="00B5601E">
        <ns0:rPr>
          <ns0:lang ns0:eastAsia="de-DE"/>
        </ns0:rPr>
        <ns0:t>Beispiel verworfener Varianten:</ns0:t>
      </ns0:r>
    </ns0:p>
    <ns0:p ns2:paraId="18DCDA34" ns2:textId="646E3EA5" ns0:rsidR="00B7759B" ns0:rsidRPr="00B5601E" ns0:rsidRDefault="00B7759B" ns0:rsidP="00B7759B">
      <ns0:pPr>
        <ns0:pStyle ns0:val="ListParagraph"/>
        <ns0:numPr>
          <ns0:ilvl ns0:val="0"/>
          <ns0:numId ns0:val="105"/>
        </ns0:numPr>
        <ns0:rPr>
          <ns0:lang ns0:eastAsia="de-DE"/>
        </ns0:rPr>
      </ns0:pPr>
      <ns0:proofErr ns0:type="spellStart"/>
      <ns0:r ns0:rsidRPr="00B5601E">
        <ns0:rPr>
          <ns0:lang ns0:eastAsia="de-DE"/>
        </ns0:rPr>
        <ns0:t>upthreshold</ns0:t>
      </ns0:r>
      <ns0:proofErr ns0:type="spellEnd"/>
      <ns0:r ns0:rsidRPr="00B5601E">
        <ns0:rPr>
          <ns0:lang ns0:eastAsia="de-DE"/>
        </ns0:rPr>
        <ns0:t xml:space="preserve">=2.0%, </ns0:t>
      </ns0:r>
      <ns0:proofErr ns0:type="spellStart"/>
      <ns0:r ns0:rsidRPr="00B5601E">
        <ns0:rPr>
          <ns0:lang ns0:eastAsia="de-DE"/>
        </ns0:rPr>
        <ns0:t>horizondays</ns0:t>
      </ns0:r>
      <ns0:proofErr ns0:type="spellEnd"/>
      <ns0:r ns0:rsidRPr="00B5601E">
        <ns0:rPr>
          <ns0:lang ns0:eastAsia="de-DE"/>
        </ns0:rPr>
        <ns0:t xml:space="preserve">=3: Nur 12 </ns0:t>
      </ns0:r>
      <ns0:proofErr ns0:type="spellStart"/>
      <ns0:r ns0:rsidRPr="00B5601E">
        <ns0:rPr>
          <ns0:lang ns0:eastAsia="de-DE"/>
        </ns0:rPr>
        <ns0:t>move</ns0:t>
      </ns0:r>
      <ns0:proofErr ns0:type="spellEnd"/>
      <ns0:r ns0:rsidRPr="00B5601E">
        <ns0:rPr>
          <ns0:lang ns0:eastAsia="de-DE"/>
        </ns0:rPr>
        <ns0:t>-Tage/Jahr → Modell lernt nichts</ns0:t>
      </ns0:r>
    </ns0:p>
    <ns0:p ns2:paraId="37E9D1AC" ns2:textId="3B81E3BB" ns0:rsidR="00B7759B" ns0:rsidRPr="00B5601E" ns0:rsidRDefault="00B7759B" ns0:rsidP="00B7759B">
      <ns0:pPr>
        <ns0:pStyle ns0:val="ListParagraph"/>
        <ns0:numPr>
          <ns0:ilvl ns0:val="0"/>
          <ns0:numId ns0:val="105"/>
        </ns0:numPr>
        <ns0:rPr>
          <ns0:lang ns0:eastAsia="de-DE"/>
        </ns0:rPr>
      </ns0:pPr>
      <ns0:proofErr ns0:type="spellStart"/>
      <ns0:r ns0:rsidRPr="00B5601E">
        <ns0:rPr>
          <ns0:lang ns0:eastAsia="de-DE"/>
        </ns0:rPr>
        <ns0:t>upthreshold</ns0:t>
      </ns0:r>
      <ns0:proofErr ns0:type="spellEnd"/>
      <ns0:r ns0:rsidRPr="00B5601E">
        <ns0:rPr>
          <ns0:lang ns0:eastAsia="de-DE"/>
        </ns0:rPr>
        <ns0:t xml:space="preserve">=0.3%, </ns0:t>
      </ns0:r>
      <ns0:proofErr ns0:type="spellStart"/>
      <ns0:r ns0:rsidRPr="00B5601E">
        <ns0:rPr>
          <ns0:lang ns0:eastAsia="de-DE"/>
        </ns0:rPr>
        <ns0:t>hitwithinhorizon</ns0:t>
      </ns0:r>
      <ns0:proofErr ns0:type="spellEnd"/>
      <ns0:r ns0:rsidRPr="00B5601E">
        <ns0:rPr>
          <ns0:lang ns0:eastAsia="de-DE"/>
        </ns0:rPr>
        <ns0:t>=True: 512 Trades/Jahr, 62% Falschsignale → Zu viel Rauschen</ns0:t>
      </ns0:r>
    </ns0:p>
    <ns0:p ns2:paraId="24BE6920" ns2:textId="32901EC2" ns0:rsidR="00B7759B" ns0:rsidRPr="00B5601E" ns0:rsidRDefault="00B7759B" ns0:rsidP="00B7759B">
      <ns0:pPr>
        <ns0:pStyle ns0:val="ListParagraph"/>
        <ns0:numPr>
          <ns0:ilvl ns0:val="0"/>
          <ns0:numId ns0:val="105"/>
        </ns0:numPr>
        <ns0:rPr>
          <ns0:lang ns0:eastAsia="de-DE"/>
        </ns0:rPr>
      </ns0:pPr>
      <ns0:proofErr ns0:type="spellStart"/>
      <ns0:r ns0:rsidRPr="00B5601E">
        <ns0:rPr>
          <ns0:lang ns0:eastAsia="de-DE"/>
        </ns0:rPr>
        <ns0:t>strictmonotonic</ns0:t>
      </ns0:r>
      <ns0:proofErr ns0:type="spellEnd"/>
      <ns0:r ns0:rsidRPr="00B5601E">
        <ns0:rPr>
          <ns0:lang ns0:eastAsia="de-DE"/>
        </ns0:rPr>
        <ns0:t>=True + kleine Schwellen: Wenige, aber qualitativ hochwertige Labels → Zu konservativ für Trading</ns0:t>
      </ns0:r>
    </ns0:p>
    <ns0:p ns2:paraId="4FDAADA1" ns2:textId="374A1C60" ns0:rsidR="00B7759B" ns0:rsidRPr="00B5601E" ns0:rsidRDefault="00B7759B" ns0:rsidP="00B7759B">
      <ns0:pPr>
        <ns0:pStyle ns0:val="Heading3"/>
        <ns0:rPr>
          <ns0:lang ns0:val="de-CH"/>
        </ns0:rPr>
      </ns0:pPr>
      <ns0:r ns0:rsidRPr="00B5601E">
        <ns0:rPr>
          <ns0:lang ns0:val="de-CH"/>
        </ns0:rPr>
        <ns0:t xml:space="preserve">Warum </ns0:t>
      </ns0:r>
      <ns0:proofErr ns0:type="spellStart"/>
      <ns0:r ns0:rsidRPr="00B5601E">
        <ns0:rPr>
          <ns0:lang ns0:val="de-CH"/>
        </ns0:rPr>
        <ns0:t>Labeling</ns0:t>
      </ns0:r>
      <ns0:proofErr ns0:type="spellEnd"/>
      <ns0:r ns0:rsidRPr="00B5601E">
        <ns0:rPr>
          <ns0:lang ns0:val="de-CH"/>
        </ns0:rPr>
        <ns0:t xml:space="preserve"> so wichtig ist</ns0:t>
      </ns0:r>
    </ns0:p>
    <ns0:p ns2:paraId="2EE92E57" ns2:textId="0A09872C" ns0:rsidR="00B7759B" ns0:rsidRPr="00B5601E" ns0:rsidRDefault="00B7759B" ns0:rsidP="00B7759B">
      <ns0:pPr>
        <ns0:rPr>
          <ns0:lang ns0:eastAsia="de-DE"/>
        </ns0:rPr>
      </ns0:pPr>
      <ns0:r ns0:rsidRPr="00B5601E">
        <ns0:rPr>
          <ns0:lang ns0:eastAsia="de-DE"/>
        </ns0:rPr>
        <ns0:t>Die Label-Parameter bestimmen direkt:</ns0:t>
      </ns0:r>
    </ns0:p>
    <ns0:p ns2:paraId="178D8FBF" ns2:textId="61D9C078" ns0:rsidR="00B7759B" ns0:rsidRPr="00B5601E" ns0:rsidRDefault="00B7759B" ns0:rsidP="007B62C5">
      <ns0:pPr>
        <ns0:pStyle ns0:val="ListParagraph"/>
        <ns0:numPr>
          <ns0:ilvl ns0:val="0"/>
          <ns0:numId ns0:val="106"/>
        </ns0:numPr>
        <ns0:rPr>
          <ns0:lang ns0:eastAsia="de-DE"/>
        </ns0:rPr>
      </ns0:pPr>
      <ns0:r ns0:rsidRPr="00B5601E">
        <ns0:rPr>
          <ns0:lang ns0:eastAsia="de-DE"/>
        </ns0:rPr>
        <ns0:t xml:space="preserve">Klassenverteilung (wie viele </ns0:t>
      </ns0:r>
      <ns0:proofErr ns0:type="spellStart"/>
      <ns0:r ns0:rsidRPr="00B5601E">
        <ns0:rPr>
          <ns0:lang ns0:eastAsia="de-DE"/>
        </ns0:rPr>
        <ns0:t>up</ns0:t>
      </ns0:r>
      <ns0:proofErr ns0:type="spellEnd"/>
      <ns0:r ns0:rsidRPr="00B5601E">
        <ns0:rPr>
          <ns0:lang ns0:eastAsia="de-DE"/>
        </ns0:rPr>
        <ns0:t>/down/neutral)</ns0:t>
      </ns0:r>
    </ns0:p>
    <ns0:p ns2:paraId="4EE6AC01" ns2:textId="019F4514" ns0:rsidR="00B7759B" ns0:rsidRPr="00B5601E" ns0:rsidRDefault="00B7759B" ns0:rsidP="007B62C5">
      <ns0:pPr>
        <ns0:pStyle ns0:val="ListParagraph"/>
        <ns0:numPr>
          <ns0:ilvl ns0:val="0"/>
          <ns0:numId ns0:val="106"/>
        </ns0:numPr>
        <ns0:rPr>
          <ns0:lang ns0:eastAsia="de-DE"/>
        </ns0:rPr>
      </ns0:pPr>
      <ns0:r ns0:rsidRPr="00B5601E">
        <ns0:rPr>
          <ns0:lang ns0:eastAsia="de-DE"/>
        </ns0:rPr>
        <ns0:t>Lernbarkeit (genug positive Beispiele?)</ns0:t>
      </ns0:r>
    </ns0:p>
    <ns0:p ns2:paraId="744501C3" ns2:textId="18CC5ED9" ns0:rsidR="00B7759B" ns0:rsidRPr="00B5601E" ns0:rsidRDefault="00B7759B" ns0:rsidP="00B7759B">
      <ns0:pPr>
        <ns0:pStyle ns0:val="ListParagraph"/>
        <ns0:numPr>
          <ns0:ilvl ns0:val="0"/>
          <ns0:numId ns0:val="106"/>
        </ns0:numPr>
        <ns0:rPr>
          <ns0:lang ns0:eastAsia="de-DE"/>
        </ns0:rPr>
      </ns0:pPr>
      <ns0:r ns0:rsidRPr="00B5601E">
        <ns0:rPr>
          <ns0:lang ns0:eastAsia="de-DE"/>
        </ns0:rPr>
        <ns0:t>Evaluation-Fairness (kein Leakage durch zukünftige Infos)</ns0:t>
      </ns0:r>
    </ns0:p>
    <ns0:p ns2:paraId="16618CE8" ns2:textId="77777777" ns0:rsidR="00B7759B" ns0:rsidRPr="00B5601E" ns0:rsidRDefault="00B7759B" ns0:rsidP="00B7759B">
      <ns0:pPr>
        <ns0:rPr>
          <ns0:lang ns0:eastAsia="de-DE"/>
        </ns0:rPr>
      </ns0:pPr>
      <ns0:r ns0:rsidRPr="00B5601E">
        <ns0:rPr>
          <ns0:lang ns0:eastAsia="de-DE"/>
        </ns0:rPr>
        <ns0:t>[TODO: 5-10 Sätze mit konkreten Varianten, die getestet wurden und warum verworfen]</ns0:t>
      </ns0:r>
    </ns0:p>
    <ns0:p ns2:paraId="08B138D2" ns2:textId="37675C73" ns0:rsidR="00B7759B" ns0:rsidRPr="00B5601E" ns0:rsidRDefault="00B7759B" ns0:rsidP="00B7759B">
      <ns0:pPr>
        <ns0:rPr>
          <ns0:lang ns0:eastAsia="de-DE"/>
        </ns0:rPr>
      </ns0:pPr>
      <ns0:r ns0:rsidRPr="00B5601E">
        <ns0:rPr>
          <ns0:lang ns0:eastAsia="de-DE"/>
        </ns0:rPr>
        <ns0:t>​</ns0:t>
      </ns0:r>
    </ns0:p>
    <ns0:p ns2:paraId="6BCB05A0" ns2:textId="3FA1122E" ns0:rsidR="004B7D70" ns0:rsidRPr="00B5601E" ns0:rsidRDefault="004B7D70" ns0:rsidP="004B7D70">
      <ns0:pPr>
        <ns0:pStyle ns0:val="Heading2"/>
        <ns0:rPr>
          <ns0:lang ns0:val="de-CH"/>
        </ns0:rPr>
      </ns0:pPr>
      <ns0:r ns0:rsidRPr="00B5601E">
        <ns0:rPr>
          <ns0:lang ns0:val="de-CH"/>
        </ns0:rPr>
        <ns0:lastRenderedPageBreak/>
        <ns0:t>Feature Engineering (Optimiert)</ns0:t>
      </ns0:r>
    </ns0:p>
    <ns0:p ns2:paraId="32C51DD2" ns2:textId="04F5ED41" ns0:rsidR="004B7D70" ns0:rsidRPr="00B5601E" ns0:rsidRDefault="004B7D70" ns0:rsidP="004B7D70">
      <ns0:pPr>
        <ns0:rPr>
          <ns0:lang ns0:eastAsia="de-DE"/>
        </ns0:rPr>
      </ns0:pPr>
      <ns0:r ns0:rsidRPr="00B5601E">
        <ns0:rPr>
          <ns0:lang ns0:eastAsia="de-DE"/>
        </ns0:rPr>
        <ns0:t>Die Features lassen sich in fünf Kategorien einteilen (insgesamt 44 Features (FEATURE_COLS)). Rolling Features verwenden ausschliesslich vergangene Daten, um Leakage zu vermeiden. Die Feature-Logik ist in src/features/eurusd_features.py implementiert.</ns0:t>
      </ns0:r>
    </ns0:p>
    <ns0:p ns2:paraId="51D50D38" ns2:textId="16C32AA6" ns0:rsidR="0068649B" ns0:rsidRPr="00B5601E" ns0:rsidRDefault="004B7D70" ns0:rsidP="004B7D70">
      <ns0:pPr>
        <ns0:pStyle ns0:val="Heading3"/>
        <ns0:rPr>
          <ns0:lang ns0:val="de-CH"/>
        </ns0:rPr>
      </ns0:pPr>
      <ns0:r ns0:rsidRPr="00B5601E">
        <ns0:rPr>
          <ns0:lang ns0:val="de-CH"/>
        </ns0:rPr>
        <ns0:t>Feature-Kategorien</ns0:t>
      </ns0:r>
    </ns0:p>
    <ns0:tbl>
      <ns0:tblPr>
        <ns0:tblW ns0:w="10095"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1863"/>
        <ns0:gridCol ns0:w="891"/>
        <ns0:gridCol ns0:w="4107"/>
        <ns0:gridCol ns0:w="3234"/>
      </ns0:tblGrid>
      <ns0:tr ns0:rsidR="004B7D70" ns0:rsidRPr="004B7D70" ns2:paraId="0A00E651" ns2:textId="77777777" ns0:rsidTr="004B7D70">
        <ns0:trPr>
          <ns0:trHeight ns0:val="270"/>
          <ns0:tblHeader/>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48177FB7" ns2:textId="77777777" ns0:rsidR="004B7D70" ns0:rsidRPr="004B7D70" ns0:rsidRDefault="004B7D70" ns0:rsidP="004B7D70">
            <ns0:pPr>
              <ns0:tabs>
                <ns0:tab ns0:val="clear" ns0:pos="851"/>
              </ns0:tabs>
              <ns0:spacing ns0:after="0" ns0:line="240" ns0:lineRule="auto"/>
              <ns0:jc ns0:val="left"/>
              <ns0:rPr>
                <ns0:rFonts ns0:cs="Arial"/>
                <ns0:b/>
                <ns0:bCs/>
                <ns0:color ns0:val="000000"/>
                <ns0:szCs ns0:val="22"/>
                <ns0:lang ns0:eastAsia="en-GB"/>
              </ns0:rPr>
            </ns0:pPr>
            <ns0:r ns0:rsidRPr="004B7D70">
              <ns0:rPr>
                <ns0:rFonts ns0:cs="Arial"/>
                <ns0:b/>
                <ns0:bCs/>
                <ns0:color ns0:val="000000"/>
                <ns0:szCs ns0:val="22"/>
                <ns0:lang ns0:eastAsia="en-GB"/>
              </ns0:rPr>
              <ns0:t>Kategorie</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488B5C0F" ns2:textId="77777777" ns0:rsidR="004B7D70" ns0:rsidRPr="004B7D70" ns0:rsidRDefault="004B7D70" ns0:rsidP="004B7D70">
            <ns0:pPr>
              <ns0:tabs>
                <ns0:tab ns0:val="clear" ns0:pos="851"/>
              </ns0:tabs>
              <ns0:spacing ns0:after="0" ns0:line="240" ns0:lineRule="auto"/>
              <ns0:jc ns0:val="left"/>
              <ns0:rPr>
                <ns0:rFonts ns0:cs="Arial"/>
                <ns0:b/>
                <ns0:bCs/>
                <ns0:color ns0:val="000000"/>
                <ns0:szCs ns0:val="22"/>
                <ns0:lang ns0:eastAsia="en-GB"/>
              </ns0:rPr>
            </ns0:pPr>
            <ns0:r ns0:rsidRPr="004B7D70">
              <ns0:rPr>
                <ns0:rFonts ns0:cs="Arial"/>
                <ns0:b/>
                <ns0:bCs/>
                <ns0:color ns0:val="000000"/>
                <ns0:szCs ns0:val="22"/>
                <ns0:lang ns0:eastAsia="en-GB"/>
              </ns0:rPr>
              <ns0:t>Anzahl</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2557775B" ns2:textId="77777777" ns0:rsidR="004B7D70" ns0:rsidRPr="004B7D70" ns0:rsidRDefault="004B7D70" ns0:rsidP="004B7D70">
            <ns0:pPr>
              <ns0:tabs>
                <ns0:tab ns0:val="clear" ns0:pos="851"/>
              </ns0:tabs>
              <ns0:spacing ns0:after="0" ns0:line="240" ns0:lineRule="auto"/>
              <ns0:jc ns0:val="left"/>
              <ns0:rPr>
                <ns0:rFonts ns0:cs="Arial"/>
                <ns0:b/>
                <ns0:bCs/>
                <ns0:color ns0:val="000000"/>
                <ns0:szCs ns0:val="22"/>
                <ns0:lang ns0:eastAsia="en-GB"/>
              </ns0:rPr>
            </ns0:pPr>
            <ns0:r ns0:rsidRPr="004B7D70">
              <ns0:rPr>
                <ns0:rFonts ns0:cs="Arial"/>
                <ns0:b/>
                <ns0:bCs/>
                <ns0:color ns0:val="000000"/>
                <ns0:szCs ns0:val="22"/>
                <ns0:lang ns0:eastAsia="en-GB"/>
              </ns0:rPr>
              <ns0:t>Beispiele</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278A919C" ns2:textId="77777777" ns0:rsidR="004B7D70" ns0:rsidRPr="004B7D70" ns0:rsidRDefault="004B7D70" ns0:rsidP="004B7D70">
            <ns0:pPr>
              <ns0:tabs>
                <ns0:tab ns0:val="clear" ns0:pos="851"/>
              </ns0:tabs>
              <ns0:spacing ns0:after="0" ns0:line="240" ns0:lineRule="auto"/>
              <ns0:jc ns0:val="left"/>
              <ns0:rPr>
                <ns0:rFonts ns0:cs="Arial"/>
                <ns0:b/>
                <ns0:bCs/>
                <ns0:color ns0:val="000000"/>
                <ns0:szCs ns0:val="22"/>
                <ns0:lang ns0:eastAsia="en-GB"/>
              </ns0:rPr>
            </ns0:pPr>
            <ns0:r ns0:rsidRPr="004B7D70">
              <ns0:rPr>
                <ns0:rFonts ns0:cs="Arial"/>
                <ns0:b/>
                <ns0:bCs/>
                <ns0:color ns0:val="000000"/>
                <ns0:szCs ns0:val="22"/>
                <ns0:lang ns0:eastAsia="en-GB"/>
              </ns0:rPr>
              <ns0:t>Zweck</ns0:t>
            </ns0:r>
          </ns0:p>
        </ns0:tc>
      </ns0:tr>
      <ns0:tr ns0:rsidR="004B7D70" ns0:rsidRPr="004B7D70" ns2:paraId="61DC4EDA" ns2:textId="77777777" ns0:rsidTr="004B7D70">
        <ns0:trPr>
          <ns0:trHeight ns0:val="521"/>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5F906054"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b/>
                <ns0:bCs/>
                <ns0:color ns0:val="000000"/>
                <ns0:szCs ns0:val="22"/>
                <ns0:lang ns0:eastAsia="en-GB"/>
              </ns0:rPr>
              <ns0:t>Preis-Features</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40CC6B7B"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color ns0:val="000000"/>
                <ns0:szCs ns0:val="22"/>
                <ns0:lang ns0:eastAsia="en-GB"/>
              </ns0:rPr>
              <ns0:t>10</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7D4415E9"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color ns0:val="000000"/>
                <ns0:szCs ns0:val="22"/>
                <ns0:lang ns0:eastAsia="en-GB"/>
              </ns0:rPr>
              <ns0:t>Tagesreturn, 5-Tage-Return, 30-Tage-Volatilität</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38098FBE"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color ns0:val="000000"/>
                <ns0:szCs ns0:val="22"/>
                <ns0:lang ns0:eastAsia="en-GB"/>
              </ns0:rPr>
              <ns0:t>Technische Kursmuster erkennen</ns0:t>
            </ns0:r>
          </ns0:p>
        </ns0:tc>
      </ns0:tr>
      <ns0:tr ns0:rsidR="004B7D70" ns0:rsidRPr="004B7D70" ns2:paraId="42BC4B60" ns2:textId="77777777" ns0:rsidTr="004B7D70">
        <ns0:trPr>
          <ns0:trHeight ns0:val="521"/>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5BC9F170"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b/>
                <ns0:bCs/>
                <ns0:color ns0:val="000000"/>
                <ns0:szCs ns0:val="22"/>
                <ns0:lang ns0:eastAsia="en-GB"/>
              </ns0:rPr>
              <ns0:t>News-Features</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6D403345"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color ns0:val="000000"/>
                <ns0:szCs ns0:val="22"/>
                <ns0:lang ns0:eastAsia="en-GB"/>
              </ns0:rPr>
              <ns0:t>14</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52FBD93F"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color ns0:val="000000"/>
                <ns0:szCs ns0:val="22"/>
                <ns0:lang ns0:eastAsia="en-GB"/>
              </ns0:rPr>
              <ns0:t>Artikel-Anzahl/Tag, Sentiment-Durchschnitt, Lags</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22CA3768"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color ns0:val="000000"/>
                <ns0:szCs ns0:val="22"/>
                <ns0:lang ns0:eastAsia="en-GB"/>
              </ns0:rPr>
              <ns0:t>Nachrichten-Einfluss quantifizieren</ns0:t>
            </ns0:r>
          </ns0:p>
        </ns0:tc>
      </ns0:tr>
      <ns0:tr ns0:rsidR="004B7D70" ns0:rsidRPr="004B7D70" ns2:paraId="6C967237" ns2:textId="77777777" ns0:rsidTr="004B7D70">
        <ns0:trPr>
          <ns0:trHeight ns0:val="540"/>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4CA47D5D"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b/>
                <ns0:bCs/>
                <ns0:color ns0:val="000000"/>
                <ns0:szCs ns0:val="22"/>
                <ns0:lang ns0:eastAsia="en-GB"/>
              </ns0:rPr>
              <ns0:t>Kalender-Features</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5D6A2A4E"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color ns0:val="000000"/>
                <ns0:szCs ns0:val="22"/>
                <ns0:lang ns0:eastAsia="en-GB"/>
              </ns0:rPr>
              <ns0:t>8</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4CE5E427"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color ns0:val="000000"/>
                <ns0:szCs ns0:val="22"/>
                <ns0:lang ns0:eastAsia="en-GB"/>
              </ns0:rPr>
              <ns0:t>Wochentag (Mon-</ns0:t>
            </ns0:r>
            <ns0:proofErr ns0:type="spellStart"/>
            <ns0:r ns0:rsidRPr="004B7D70">
              <ns0:rPr>
                <ns0:rFonts ns0:cs="Arial"/>
                <ns0:color ns0:val="000000"/>
                <ns0:szCs ns0:val="22"/>
                <ns0:lang ns0:eastAsia="en-GB"/>
              </ns0:rPr>
              <ns0:t>Fri</ns0:t>
            </ns0:r>
            <ns0:proofErr ns0:type="spellEnd"/>
            <ns0:r ns0:rsidRPr="004B7D70">
              <ns0:rPr>
                <ns0:rFonts ns0:cs="Arial"/>
                <ns0:color ns0:val="000000"/>
                <ns0:szCs ns0:val="22"/>
                <ns0:lang ns0:eastAsia="en-GB"/>
              </ns0:rPr>
              <ns0:t>), Monatsanfang/-ende</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2A6E82A3"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color ns0:val="000000"/>
                <ns0:szCs ns0:val="22"/>
                <ns0:lang ns0:eastAsia="en-GB"/>
              </ns0:rPr>
              <ns0:t>Saisonalität und Marktverhalten</ns0:t>
            </ns0:r>
          </ns0:p>
        </ns0:tc>
      </ns0:tr>
      <ns0:tr ns0:rsidR="004B7D70" ns0:rsidRPr="004B7D70" ns2:paraId="31E3F77E" ns2:textId="77777777" ns0:rsidTr="004B7D70">
        <ns0:trPr>
          <ns0:trHeight ns0:val="521"/>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62A8A15D"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b/>
                <ns0:bCs/>
                <ns0:color ns0:val="000000"/>
                <ns0:szCs ns0:val="22"/>
                <ns0:lang ns0:eastAsia="en-GB"/>
              </ns0:rPr>
              <ns0:t>Holidays</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7A435083"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color ns0:val="000000"/>
                <ns0:szCs ns0:val="22"/>
                <ns0:lang ns0:eastAsia="en-GB"/>
              </ns0:rPr>
              <ns0:t>3</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0374A8BB"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color ns0:val="000000"/>
                <ns0:szCs ns0:val="22"/>
                <ns0:lang ns0:eastAsia="en-GB"/>
              </ns0:rPr>
              <ns0:t>US-Feiertage</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2D79BA11"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color ns0:val="000000"/>
                <ns0:szCs ns0:val="22"/>
                <ns0:lang ns0:eastAsia="en-GB"/>
              </ns0:rPr>
              <ns0:t>Sondertage mit reduzierter Liquidität</ns0:t>
            </ns0:r>
          </ns0:p>
        </ns0:tc>
      </ns0:tr>
      <ns0:tr ns0:rsidR="004B7D70" ns0:rsidRPr="004B7D70" ns2:paraId="137A8C50" ns2:textId="77777777" ns0:rsidTr="004B7D70">
        <ns0:trPr>
          <ns0:trHeight ns0:val="521"/>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119A6409"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b/>
                <ns0:bCs/>
                <ns0:color ns0:val="000000"/>
                <ns0:szCs ns0:val="22"/>
                <ns0:lang ns0:eastAsia="en-GB"/>
              </ns0:rPr>
              <ns0:t>Intraday (H1)</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6AFC56C7"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color ns0:val="000000"/>
                <ns0:szCs ns0:val="22"/>
                <ns0:lang ns0:eastAsia="en-GB"/>
              </ns0:rPr>
              <ns0:t>9</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6D9A0242"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color ns0:val="000000"/>
                <ns0:szCs ns0:val="22"/>
                <ns0:lang ns0:eastAsia="en-GB"/>
              </ns0:rPr>
              <ns0:t>Intraday Return-Std, Range-Max, Spread-Mean</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48558275" ns2:textId="77777777" ns0:rsidR="004B7D70" ns0:rsidRPr="004B7D70" ns0:rsidRDefault="004B7D70" ns0:rsidP="004B7D70">
            <ns0:pPr>
              <ns0:tabs>
                <ns0:tab ns0:val="clear" ns0:pos="851"/>
              </ns0:tabs>
              <ns0:spacing ns0:after="0" ns0:line="240" ns0:lineRule="auto"/>
              <ns0:jc ns0:val="left"/>
              <ns0:rPr>
                <ns0:rFonts ns0:cs="Arial"/>
                <ns0:color ns0:val="000000"/>
                <ns0:szCs ns0:val="22"/>
                <ns0:lang ns0:eastAsia="en-GB"/>
              </ns0:rPr>
            </ns0:pPr>
            <ns0:r ns0:rsidRPr="004B7D70">
              <ns0:rPr>
                <ns0:rFonts ns0:cs="Arial"/>
                <ns0:color ns0:val="000000"/>
                <ns0:szCs ns0:val="22"/>
                <ns0:lang ns0:eastAsia="en-GB"/>
              </ns0:rPr>
              <ns0:t>Broker-nahe Tagesdynamik (nur MT5)</ns0:t>
            </ns0:r>
          </ns0:p>
        </ns0:tc>
      </ns0:tr>
    </ns0:tbl>
    <ns0:p ns2:paraId="0A0D89A2" ns2:textId="77777777" ns0:rsidR="0068649B" ns0:rsidRPr="00B5601E" ns0:rsidRDefault="0068649B" ns0:rsidP="00700744">
      <ns0:pPr>
        <ns0:rPr>
          <ns0:lang ns0:eastAsia="de-DE"/>
        </ns0:rPr>
      </ns0:pPr>
    </ns0:p>
    <ns0:p ns2:paraId="42BB6290" ns2:textId="41C15835" ns0:rsidR="004D1483" ns0:rsidRPr="00B5601E" ns0:rsidRDefault="004D1483" ns0:rsidP="004D1483">
      <ns0:pPr>
        <ns0:pStyle ns0:val="Heading3"/>
        <ns0:rPr>
          <ns0:lang ns0:val="de-CH"/>
        </ns0:rPr>
      </ns0:pPr>
      <ns0:r ns0:rsidRPr="00B5601E">
        <ns0:rPr>
          <ns0:lang ns0:val="de-CH"/>
        </ns0:rPr>
        <ns0:t>Wichtige Prinzipien</ns0:t>
      </ns0:r>
    </ns0:p>
    <ns0:p ns2:paraId="20D3D84C" ns2:textId="77777777" ns0:rsidR="0066019E" ns0:rsidRPr="00B5601E" ns0:rsidRDefault="004D1483" ns0:rsidP="004D1483">
      <ns0:pPr>
        <ns0:rPr>
          <ns0:lang ns0:eastAsia="de-DE"/>
        </ns0:rPr>
      </ns0:pPr>
      <ns0:r ns0:rsidRPr="00B5601E">
        <ns0:rPr>
          <ns0:lang ns0:eastAsia="de-DE"/>
        </ns0:rPr>
        <ns0:t>News-</ns0:t>
      </ns0:r>
      <ns0:proofErr ns0:type="spellStart"/>
      <ns0:r ns0:rsidRPr="00B5601E">
        <ns0:rPr>
          <ns0:lang ns0:eastAsia="de-DE"/>
        </ns0:rPr>
        <ns0:t>Merge</ns0:t>
      </ns0:r>
      <ns0:proofErr ns0:type="spellEnd"/>
      <ns0:r ns0:rsidRPr="00B5601E">
        <ns0:rPr>
          <ns0:lang ns0:eastAsia="de-DE"/>
        </ns0:rPr>
        <ns0:t xml:space="preserve">: Nachrichten werden pro Tag aggregiert und mit Kursdaten per </ns0:t>
      </ns0:r>
      <ns0:proofErr ns0:type="spellStart"/>
      <ns0:r ns0:rsidRPr="00B5601E">
        <ns0:rPr>
          <ns0:lang ns0:eastAsia="de-DE"/>
        </ns0:rPr>
        <ns0:t>inner</ns0:t>
      </ns0:r>
      <ns0:proofErr ns0:type="spellEnd"/>
      <ns0:r ns0:rsidRPr="00B5601E">
        <ns0:rPr>
          <ns0:lang ns0:eastAsia="de-DE"/>
        </ns0:rPr>
        <ns0:t xml:space="preserve"> </ns0:t>
      </ns0:r>
      <ns0:proofErr ns0:type="spellStart"/>
      <ns0:r ns0:rsidRPr="00B5601E">
        <ns0:rPr>
          <ns0:lang ns0:eastAsia="de-DE"/>
        </ns0:rPr>
        <ns0:t>join</ns0:t>
      </ns0:r>
      <ns0:proofErr ns0:type="spellEnd"/>
      <ns0:r ns0:rsidRPr="00B5601E">
        <ns0:rPr>
          <ns0:lang ns0:eastAsia="de-DE"/>
        </ns0:rPr>
        <ns0:t xml:space="preserve"> on date verknüpft. Dadurch verkürzt sich der Zeitraum automatisch auf Jahre mit verfügbaren News-Daten (ca. ab 2020).</ns0:t>
      </ns0:r>
    </ns0:p>
    <ns0:p ns2:paraId="771BEC82" ns2:textId="654EF32C" ns0:rsidR="004D1483" ns0:rsidRPr="00B5601E" ns0:rsidRDefault="004D1483" ns0:rsidP="004D1483">
      <ns0:pPr>
        <ns0:rPr>
          <ns0:lang ns0:eastAsia="de-DE"/>
        </ns0:rPr>
      </ns0:pPr>
      <ns0:r ns0:rsidRPr="00B5601E">
        <ns0:rPr>
          <ns0:lang ns0:eastAsia="de-DE"/>
        </ns0:rPr>
        <ns0:t>Rolling Features ohne Leakage: Alle rollenden Statistiken (z.B. 30-Tage-Volatilität) verwenden nur vergangene Daten. Berechnung erfolgt chronologisch vor dem zeitlichen Split.</ns0:t>
      </ns0:r>
    </ns0:p>
    <ns0:p ns2:paraId="7A497743" ns2:textId="18FA844C" ns0:rsidR="004D1483" ns0:rsidRPr="00B5601E" ns0:rsidRDefault="004D1483" ns0:rsidP="004D1483">
      <ns0:pPr>
        <ns0:pStyle ns0:val="Heading3"/>
        <ns0:rPr>
          <ns0:lang ns0:val="de-CH"/>
        </ns0:rPr>
      </ns0:pPr>
      <ns0:r ns0:rsidRPr="00B5601E">
        <ns0:rPr>
          <ns0:lang ns0:val="de-CH"/>
        </ns0:rPr>
        <ns0:t>Beispiel-Features</ns0:t>
      </ns0:r>
    </ns0:p>
    <ns0:p ns2:paraId="647414E8" ns2:textId="6F713F78" ns0:rsidR="004D1483" ns0:rsidRPr="00B5601E" ns0:rsidRDefault="004D1483" ns0:rsidP="004D1483">
      <ns0:pPr>
        <ns0:rPr>
          <ns0:lang ns0:eastAsia="de-DE"/>
        </ns0:rPr>
      </ns0:pPr>
      <ns0:r ns0:rsidRPr="00B5601E">
        <ns0:rPr>
          <ns0:lang ns0:eastAsia="de-DE"/>
        </ns0:rPr>
        <ns0:t>Preis-Features (</ns0:t>
      </ns0:r>
      <ns0:proofErr ns0:type="spellStart"/>
      <ns0:r ns0:rsidRPr="00B5601E">
        <ns0:rPr>
          <ns0:lang ns0:eastAsia="de-DE"/>
        </ns0:rPr>
        <ns0:t>price</ns0:t>
      </ns0:r>
      <ns0:proofErr ns0:type="spellEnd"/>
      <ns0:r ns0:rsidRPr="00B5601E">
        <ns0:rPr>
          <ns0:lang ns0:eastAsia="de-DE"/>
        </ns0:rPr>
        <ns0:t>):</ns0:t>
      </ns0:r>
    </ns0:p>
    <ns0:p ns2:paraId="1320C8C8" ns2:textId="77777777" ns0:rsidR="004D1483" ns0:rsidRPr="00B5601E" ns0:rsidRDefault="004D1483" ns0:rsidP="004D1483">
      <ns0:pPr>
        <ns0:pStyle ns0:val="ListParagraph"/>
        <ns0:numPr>
          <ns0:ilvl ns0:val="0"/>
          <ns0:numId ns0:val="107"/>
        </ns0:numPr>
        <ns0:rPr>
          <ns0:lang ns0:eastAsia="de-DE"/>
        </ns0:rPr>
      </ns0:pPr>
      <ns0:r ns0:rsidRPr="00B5601E">
        <ns0:rPr>
          <ns0:lang ns0:eastAsia="de-DE"/>
        </ns0:rPr>
        <ns0:t>price_close_ret_1d          # Tagesreturn (</ns0:t>
      </ns0:r>
      <ns0:proofErr ns0:type="spellStart"/>
      <ns0:r ns0:rsidRPr="00B5601E">
        <ns0:rPr>
          <ns0:lang ns0:eastAsia="de-DE"/>
        </ns0:rPr>
        <ns0:t>Close_t</ns0:t>
      </ns0:r>
      <ns0:proofErr ns0:type="spellEnd"/>
      <ns0:r ns0:rsidRPr="00B5601E">
        <ns0:rPr>
          <ns0:lang ns0:eastAsia="de-DE"/>
        </ns0:rPr>
        <ns0:t xml:space="preserve"> / Close_{t-1} - 1)</ns0:t>
      </ns0:r>
    </ns0:p>
    <ns0:p ns2:paraId="6BC35ACC" ns2:textId="77777777" ns0:rsidR="004D1483" ns0:rsidRPr="00B5601E" ns0:rsidRDefault="004D1483" ns0:rsidP="004D1483">
      <ns0:pPr>
        <ns0:pStyle ns0:val="ListParagraph"/>
        <ns0:numPr>
          <ns0:ilvl ns0:val="0"/>
          <ns0:numId ns0:val="107"/>
        </ns0:numPr>
        <ns0:rPr>
          <ns0:lang ns0:eastAsia="de-DE"/>
        </ns0:rPr>
      </ns0:pPr>
      <ns0:r ns0:rsidRPr="00B5601E">
        <ns0:rPr>
          <ns0:lang ns0:eastAsia="de-DE"/>
        </ns0:rPr>
        <ns0:t xml:space="preserve">price_close_ret_5d          # 5-Tage-Return  </ns0:t>
      </ns0:r>
    </ns0:p>
    <ns0:p ns2:paraId="4C268FC5" ns2:textId="407F4284" ns0:rsidR="004D1483" ns0:rsidRPr="00B5601E" ns0:rsidRDefault="004D1483" ns0:rsidP="004D1483">
      <ns0:pPr>
        <ns0:pStyle ns0:val="ListParagraph"/>
        <ns0:numPr>
          <ns0:ilvl ns0:val="0"/>
          <ns0:numId ns0:val="107"/>
        </ns0:numPr>
        <ns0:rPr>
          <ns0:lang ns0:eastAsia="de-DE"/>
        </ns0:rPr>
      </ns0:pPr>
      <ns0:r ns0:rsidRPr="00B5601E">
        <ns0:rPr>
          <ns0:lang ns0:eastAsia="de-DE"/>
        </ns0:rPr>
        <ns0:t>price_range_pct_30d_std     # 30-Tage-Range-Volatilität</ns0:t>
      </ns0:r>
    </ns0:p>
    <ns0:p ns2:paraId="26F8BCE8" ns2:textId="77777777" ns0:rsidR="004D1483" ns0:rsidRPr="00B5601E" ns0:rsidRDefault="004D1483" ns0:rsidP="004D1483">
      <ns0:pPr>
        <ns0:rPr>
          <ns0:lang ns0:eastAsia="de-DE"/>
        </ns0:rPr>
      </ns0:pPr>
      <ns0:r ns0:rsidRPr="00B5601E">
        <ns0:rPr>
          <ns0:lang ns0:eastAsia="de-DE"/>
        </ns0:rPr>
        <ns0:t>News-Features (</ns0:t>
      </ns0:r>
      <ns0:proofErr ns0:type="spellStart"/>
      <ns0:r ns0:rsidRPr="00B5601E">
        <ns0:rPr>
          <ns0:lang ns0:eastAsia="de-DE"/>
        </ns0:rPr>
        <ns0:t>news</ns0:t>
      </ns0:r>
      <ns0:proofErr ns0:type="spellEnd"/>
      <ns0:r ns0:rsidRPr="00B5601E">
        <ns0:rPr>
          <ns0:lang ns0:eastAsia="de-DE"/>
        </ns0:rPr>
        <ns0:t>):</ns0:t>
      </ns0:r>
    </ns0:p>
    <ns0:p ns2:paraId="5888241E" ns2:textId="77777777" ns0:rsidR="004D1483" ns0:rsidRPr="00B5601E" ns0:rsidRDefault="004D1483" ns0:rsidP="004D1483">
      <ns0:pPr>
        <ns0:pStyle ns0:val="ListParagraph"/>
        <ns0:numPr>
          <ns0:ilvl ns0:val="0"/>
          <ns0:numId ns0:val="108"/>
        </ns0:numPr>
        <ns0:rPr>
          <ns0:lang ns0:eastAsia="de-DE"/>
        </ns0:rPr>
      </ns0:pPr>
      <ns0:r ns0:rsidRPr="00B5601E">
        <ns0:rPr>
          <ns0:lang ns0:eastAsia="de-DE"/>
        </ns0:rPr>
        <ns0:t>article_count                # Anzahl News-Artikel pro Tag</ns0:t>
      </ns0:r>
    </ns0:p>
    <ns0:p ns2:paraId="79DE6BFC" ns2:textId="77777777" ns0:rsidR="004D1483" ns0:rsidRPr="00B5601E" ns0:rsidRDefault="004D1483" ns0:rsidP="004D1483">
      <ns0:pPr>
        <ns0:pStyle ns0:val="ListParagraph"/>
        <ns0:numPr>
          <ns0:ilvl ns0:val="0"/>
          <ns0:numId ns0:val="108"/>
        </ns0:numPr>
        <ns0:rPr>
          <ns0:lang ns0:eastAsia="de-DE"/>
        </ns0:rPr>
      </ns0:pPr>
      <ns0:r ns0:rsidRPr="00B5601E">
        <ns0:rPr>
          <ns0:lang ns0:eastAsia="de-DE"/>
        </ns0:rPr>
        <ns0:lastRenderedPageBreak/>
        <ns0:t>avg_polarity                 # Durchschnittliche Polarity pro Tag</ns0:t>
      </ns0:r>
    </ns0:p>
    <ns0:p ns2:paraId="487B7FED" ns2:textId="64E1A1A0" ns0:rsidR="004D1483" ns0:rsidRPr="00B5601E" ns0:rsidRDefault="004D1483" ns0:rsidP="004D1483">
      <ns0:pPr>
        <ns0:pStyle ns0:val="ListParagraph"/>
        <ns0:numPr>
          <ns0:ilvl ns0:val="0"/>
          <ns0:numId ns0:val="108"/>
        </ns0:numPr>
        <ns0:rPr>
          <ns0:lang ns0:eastAsia="de-DE"/>
        </ns0:rPr>
      </ns0:pPr>
      <ns0:r ns0:rsidRPr="00B5601E">
        <ns0:rPr>
          <ns0:lang ns0:eastAsia="de-DE"/>
        </ns0:rPr>
        <ns0:t>news_article_count_3d_sum     # Summe Artikel in den letzten 3 Tagen</ns0:t>
      </ns0:r>
    </ns0:p>
    <ns0:p ns2:paraId="6035C44A" ns2:textId="77777777" ns0:rsidR="005D49EC" ns0:rsidRPr="00B5601E" ns0:rsidRDefault="005D49EC" ns0:rsidP="005D49EC">
      <ns0:pPr>
        <ns0:rPr>
          <ns0:lang ns0:eastAsia="de-DE"/>
        </ns0:rPr>
      </ns0:pPr>
      <ns0:r ns0:rsidRPr="00B5601E">
        <ns0:rPr>
          <ns0:lang ns0:eastAsia="de-DE"/>
        </ns0:rPr>
        <ns0:t>Intraday-Features (H1, nur MT5):</ns0:t>
      </ns0:r>
    </ns0:p>
    <ns0:p ns2:paraId="25BB22FD" ns2:textId="77777777" ns0:rsidR="005D49EC" ns0:rsidRPr="00B5601E" ns0:rsidRDefault="005D49EC" ns0:rsidP="005D49EC">
      <ns0:pPr>
        <ns0:pStyle ns0:val="ListParagraph"/>
        <ns0:numPr>
          <ns0:ilvl ns0:val="0"/>
          <ns0:numId ns0:val="109"/>
        </ns0:numPr>
        <ns0:rPr>
          <ns0:lang ns0:eastAsia="de-DE"/>
        </ns0:rPr>
      </ns0:pPr>
      <ns0:r ns0:rsidRPr="00B5601E">
        <ns0:rPr>
          <ns0:lang ns0:eastAsia="de-DE"/>
        </ns0:rPr>
        <ns0:t>h1_ret_std                   # Std der stündlichen Returns pro Tag</ns0:t>
      </ns0:r>
    </ns0:p>
    <ns0:p ns2:paraId="173A14E9" ns2:textId="77777777" ns0:rsidR="005D49EC" ns0:rsidRPr="00B5601E" ns0:rsidRDefault="005D49EC" ns0:rsidP="005D49EC">
      <ns0:pPr>
        <ns0:pStyle ns0:val="ListParagraph"/>
        <ns0:numPr>
          <ns0:ilvl ns0:val="0"/>
          <ns0:numId ns0:val="109"/>
        </ns0:numPr>
        <ns0:rPr>
          <ns0:lang ns0:eastAsia="de-DE"/>
        </ns0:rPr>
      </ns0:pPr>
      <ns0:r ns0:rsidRPr="00B5601E">
        <ns0:rPr>
          <ns0:lang ns0:eastAsia="de-DE"/>
        </ns0:rPr>
        <ns0:t>h1_range_pct_max             # Maximaler Intraday-Range (%), pro Tag</ns0:t>
      </ns0:r>
    </ns0:p>
    <ns0:p ns2:paraId="54B30A5C" ns2:textId="382FDB2B" ns0:rsidR="004D1483" ns0:rsidRPr="00B5601E" ns0:rsidRDefault="005D49EC" ns0:rsidP="00700744">
      <ns0:pPr>
        <ns0:pStyle ns0:val="ListParagraph"/>
        <ns0:numPr>
          <ns0:ilvl ns0:val="0"/>
          <ns0:numId ns0:val="109"/>
        </ns0:numPr>
        <ns0:rPr>
          <ns0:lang ns0:eastAsia="de-DE"/>
        </ns0:rPr>
      </ns0:pPr>
      <ns0:r ns0:rsidRPr="00B5601E">
        <ns0:rPr>
          <ns0:lang ns0:eastAsia="de-DE"/>
        </ns0:rPr>
        <ns0:t>h1_spread_mean              # Durchschnittlicher Spread</ns0:t>
      </ns0:r>
    </ns0:p>
    <ns0:p ns2:paraId="11018544" ns2:textId="74042F8C" ns0:rsidR="005936A1" ns0:rsidRPr="00B5601E" ns0:rsidRDefault="005936A1" ns0:rsidP="004B3162">
      <ns0:pPr>
        <ns0:pStyle ns0:val="Heading3"/>
        <ns0:rPr>
          <ns0:lang ns0:val="de-CH"/>
        </ns0:rPr>
      </ns0:pPr>
      <ns0:r ns0:rsidRPr="00B5601E">
        <ns0:rPr>
          <ns0:lang ns0:val="de-CH"/>
        </ns0:rPr>
        <ns0:t>Feature-Engineering-Prozess</ns0:t>
      </ns0:r>
    </ns0:p>
    <ns0:p ns2:paraId="0E70B970" ns2:textId="300BA4EB" ns0:rsidR="005936A1" ns0:rsidRPr="00B5601E" ns0:rsidRDefault="005936A1" ns0:rsidP="005936A1">
      <ns0:pPr>
        <ns0:pStyle ns0:val="ListParagraph"/>
        <ns0:numPr>
          <ns0:ilvl ns0:val="0"/>
          <ns0:numId ns0:val="111"/>
        </ns0:numPr>
      </ns0:pPr>
      <ns0:r ns0:rsidRPr="00B5601E">
        <ns0:t>Preis-Features auf vollständiger Kurs-Historie berechnen</ns0:t>
      </ns0:r>
    </ns0:p>
    <ns0:p ns2:paraId="6D4A09C8" ns2:textId="30C95DBA" ns0:rsidR="005936A1" ns0:rsidRPr="00B5601E" ns0:rsidRDefault="005936A1" ns0:rsidP="005936A1">
      <ns0:pPr>
        <ns0:pStyle ns0:val="ListParagraph"/>
        <ns0:numPr>
          <ns0:ilvl ns0:val="0"/>
          <ns0:numId ns0:val="111"/>
        </ns0:numPr>
      </ns0:pPr>
      <ns0:r ns0:rsidRPr="00B5601E">
        <ns0:t xml:space="preserve">News pro Tag aggregieren und </ns0:t>
      </ns0:r>
      <ns0:proofErr ns0:type="spellStart"/>
      <ns0:r ns0:rsidRPr="00B5601E">
        <ns0:t>mergen</ns0:t>
      </ns0:r>
      <ns0:proofErr ns0:type="spellEnd"/>
      <ns0:r ns0:rsidRPr="00B5601E">
        <ns0:t xml:space="preserve"> (</ns0:t>
      </ns0:r>
      <ns0:proofErr ns0:type="spellStart"/>
      <ns0:r ns0:rsidRPr="00B5601E">
        <ns0:t>inner</ns0:t>
      </ns0:r>
      <ns0:proofErr ns0:type="spellEnd"/>
      <ns0:r ns0:rsidRPr="00B5601E">
        <ns0:t xml:space="preserve"> </ns0:t>
      </ns0:r>
      <ns0:proofErr ns0:type="spellStart"/>
      <ns0:r ns0:rsidRPr="00B5601E">
        <ns0:t>join</ns0:t>
      </ns0:r>
      <ns0:proofErr ns0:type="spellEnd"/>
      <ns0:r ns0:rsidRPr="00B5601E">
        <ns0:t>)</ns0:t>
      </ns0:r>
    </ns0:p>
    <ns0:p ns2:paraId="06A2923A" ns2:textId="06880912" ns0:rsidR="005936A1" ns0:rsidRPr="00B5601E" ns0:rsidRDefault="005936A1" ns0:rsidP="005936A1">
      <ns0:pPr>
        <ns0:pStyle ns0:val="ListParagraph"/>
        <ns0:numPr>
          <ns0:ilvl ns0:val="0"/>
          <ns0:numId ns0:val="111"/>
        </ns0:numPr>
      </ns0:pPr>
      <ns0:r ns0:rsidRPr="00B5601E">
        <ns0:t>Kalender-/Holiday-Features hinzufügen</ns0:t>
      </ns0:r>
    </ns0:p>
    <ns0:p ns2:paraId="4A5E4950" ns2:textId="02FCE6B7" ns0:rsidR="005936A1" ns0:rsidRPr="00B5601E" ns0:rsidRDefault="005936A1" ns0:rsidP="005936A1">
      <ns0:pPr>
        <ns0:pStyle ns0:val="ListParagraph"/>
        <ns0:numPr>
          <ns0:ilvl ns0:val="0"/>
          <ns0:numId ns0:val="111"/>
        </ns0:numPr>
      </ns0:pPr>
      <ns0:r ns0:rsidRPr="00B5601E">
        <ns0:t>Intraday-Features (nur bei H1-Daten) aggregieren</ns0:t>
      </ns0:r>
    </ns0:p>
    <ns0:p ns2:paraId="1A21DBE0" ns2:textId="4E383775" ns0:rsidR="005936A1" ns0:rsidRPr="00B5601E" ns0:rsidRDefault="005936A1" ns0:rsidP="005936A1">
      <ns0:pPr>
        <ns0:pStyle ns0:val="ListParagraph"/>
        <ns0:numPr>
          <ns0:ilvl ns0:val="0"/>
          <ns0:numId ns0:val="111"/>
        </ns0:numPr>
      </ns0:pPr>
      <ns0:r ns0:rsidRPr="00B5601E">
        <ns0:t>Finales Trainings-Dataset speichern (data/processed/datasets/eurusd_news_training__&lt;EXP_ID&gt;.csv oder eurusd_price_training__&lt;EXP_ID&gt;.csv)</ns0:t>
      </ns0:r>
    </ns0:p>
    <ns0:p ns2:paraId="184DB3FC" ns2:textId="1FFCEFF3" ns0:rsidR="004D1483" ns0:rsidRPr="00B5601E" ns0:rsidRDefault="005936A1" ns0:rsidP="005936A1">
      <ns0:pPr>
        <ns0:rPr>
          <ns0:lang ns0:eastAsia="de-DE"/>
        </ns0:rPr>
      </ns0:pPr>
      <ns0:r ns0:rsidRPr="00B5601E">
        <ns0:rPr>
          <ns0:lang ns0:eastAsia="de-DE"/>
        </ns0:rPr>
        <ns0:t>Die Nachrichten-Features waren besonders wichtig, da das Projekt aufgrund von News-Einflüssen signifikante Bewegungen vorhersagen sollte.</ns0:t>
      </ns0:r>
    </ns0:p>
    <ns0:p ns2:paraId="1EC5CE2E" ns2:textId="46ABA4A0" ns0:rsidR="00DE5A01" ns0:rsidRPr="00B5601E" ns0:rsidRDefault="00DE5A01" ns0:rsidP="00DE5A01">
      <ns0:pPr>
        <ns0:pStyle ns0:val="Heading2"/>
        <ns0:rPr>
          <ns0:lang ns0:val="de-CH"/>
        </ns0:rPr>
      </ns0:pPr>
      <ns0:r ns0:rsidRPr="00B5601E">
        <ns0:rPr>
          <ns0:lang ns0:val="de-CH"/>
        </ns0:rPr>
        <ns0:t>Modelltraining</ns0:t>
      </ns0:r>
    </ns0:p>
    <ns0:p ns2:paraId="405A5FC3" ns2:textId="5E81594A" ns0:rsidR="00DE5A01" ns0:rsidRPr="00B5601E" ns0:rsidRDefault="00DE5A01" ns0:rsidP="00DE5A01">
      <ns0:pPr>
        <ns0:rPr>
          <ns0:lang ns0:eastAsia="de-DE"/>
        </ns0:rPr>
      </ns0:pPr>
      <ns0:r ns0:rsidRPr="00B5601E">
        <ns0:rPr>
          <ns0:lang ns0:eastAsia="de-DE"/>
        </ns0:rPr>
        <ns0:t xml:space="preserve">Das Two-Stage-XGBoost-Modell wurde verwendet, um mit stark unbalancierten Klassen umzugehen. Beide Stufen nutzen XGBoost. Die Trainingslogik ist in src/models/train_xgboost_two_stage.py implementiert.</ns0:t>
      </ns0:r>
      <ns0:proofErr ns0:type="spellStart"/>
      <ns0:r ns0:rsidRPr="00B5601E">
        <ns0:rPr>
          <ns0:lang ns0:eastAsia="de-DE"/>
        </ns0:rPr>
        <ns0:t/>
      </ns0:r>
      <ns0:proofErr ns0:type="spellEnd"/>
      <ns0:r ns0:rsidRPr="00B5601E">
        <ns0:rPr>
          <ns0:lang ns0:eastAsia="de-DE"/>
        </ns0:rPr>
        <ns0:t/>
      </ns0:r>
      <ns0:proofErr ns0:type="spellStart"/>
      <ns0:r ns0:rsidRPr="00B5601E">
        <ns0:rPr>
          <ns0:lang ns0:eastAsia="de-DE"/>
        </ns0:rPr>
        <ns0:t/>
      </ns0:r>
      <ns0:proofErr ns0:type="spell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ns0:r>
    </ns0:p>
    <ns0:p ns2:paraId="57D14A47" ns2:textId="1DFBB892" ns0:rsidR="00DE5A01" ns0:rsidRPr="00B5601E" ns0:rsidRDefault="00DE5A01" ns0:rsidP="00DE5A01">
      <ns0:pPr>
        <ns0:pStyle ns0:val="Heading3"/>
        <ns0:rPr>
          <ns0:lang ns0:val="de-CH"/>
        </ns0:rPr>
      </ns0:pPr>
      <ns0:proofErr ns0:type="spellStart"/>
      <ns0:r ns0:rsidRPr="00B5601E">
        <ns0:rPr>
          <ns0:lang ns0:val="de-CH"/>
        </ns0:rPr>
        <ns0:t>Two</ns0:t>
      </ns0:r>
      <ns0:proofErr ns0:type="spellEnd"/>
      <ns0:r ns0:rsidRPr="00B5601E">
        <ns0:rPr>
          <ns0:lang ns0:val="de-CH"/>
        </ns0:rPr>
        <ns0:t>-Stage-Architektur</ns0:t>
      </ns0:r>
    </ns0:p>
    <ns0:p ns2:paraId="15EB0E1A" ns2:textId="131B7836" ns0:rsidR="00904E1E" ns0:rsidRPr="00B5601E" ns0:rsidRDefault="00DE5A01" ns0:rsidP="00DE5A01">
      <ns0:pPr>
        <ns0:rPr>
          <ns0:lang ns0:eastAsia="de-DE"/>
        </ns0:rPr>
      </ns0:pPr>
      <ns0:r ns0:rsidRPr="00B5601E">
        <ns0:rPr>
          <ns0:lang ns0:eastAsia="de-DE"/>
        </ns0:rPr>
        <ns0:t>Stufe 1 – Signal-Detektion (</ns0:t>
      </ns0:r>
      <ns0:proofErr ns0:type="spellStart"/>
      <ns0:r ns0:rsidRPr="00B5601E">
        <ns0:rPr>
          <ns0:lang ns0:eastAsia="de-DE"/>
        </ns0:rPr>
        <ns0:t>move</ns0:t>
      </ns0:r>
      <ns0:proofErr ns0:type="spellEnd"/>
      <ns0:r ns0:rsidRPr="00B5601E">
        <ns0:rPr>
          <ns0:lang ns0:eastAsia="de-DE"/>
        </ns0:rPr>
        <ns0:t xml:space="preserve"> vs. neutral):</ns0:t>
      </ns0:r>
    </ns0:p>
    <ns0:p ns2:paraId="3F080CB8" ns2:textId="77777777" ns0:rsidR="00DE5A01" ns0:rsidRPr="00B5601E" ns0:rsidRDefault="00DE5A01" ns0:rsidP="00DE5A01">
      <ns0:pPr>
        <ns0:pStyle ns0:val="ListParagraph"/>
        <ns0:numPr>
          <ns0:ilvl ns0:val="0"/>
          <ns0:numId ns0:val="112"/>
        </ns0:numPr>
        <ns0:rPr>
          <ns0:lang ns0:eastAsia="de-DE"/>
        </ns0:rPr>
      </ns0:pPr>
      <ns0:r ns0:rsidRPr="00B5601E">
        <ns0:rPr>
          <ns0:lang ns0:eastAsia="de-DE"/>
        </ns0:rPr>
        <ns0:t>Input: Feature-Matrix X (44 Features, FEATURE_COLS)</ns0:t>
      </ns0:r>
    </ns0:p>
    <ns0:p ns2:paraId="32DCB61A" ns2:textId="77777777" ns0:rsidR="00DE5A01" ns0:rsidRPr="00B5601E" ns0:rsidRDefault="00DE5A01" ns0:rsidP="00DE5A01">
      <ns0:pPr>
        <ns0:pStyle ns0:val="ListParagraph"/>
        <ns0:numPr>
          <ns0:ilvl ns0:val="0"/>
          <ns0:numId ns0:val="112"/>
        </ns0:numPr>
        <ns0:rPr>
          <ns0:lang ns0:eastAsia="de-DE"/>
        </ns0:rPr>
      </ns0:pPr>
      <ns0:r ns0:rsidRPr="00B5601E">
        <ns0:rPr>
          <ns0:lang ns0:eastAsia="de-DE"/>
        </ns0:rPr>
        <ns0:t xml:space="preserve">Target: </ns0:t>
      </ns0:r>
      <ns0:proofErr ns0:type="spellStart"/>
      <ns0:r ns0:rsidRPr="00B5601E">
        <ns0:rPr>
          <ns0:lang ns0:eastAsia="de-DE"/>
        </ns0:rPr>
        <ns0:t>signal</ns0:t>
      </ns0:r>
      <ns0:proofErr ns0:type="spellEnd"/>
      <ns0:r ns0:rsidRPr="00B5601E">
        <ns0:rPr>
          <ns0:lang ns0:eastAsia="de-DE"/>
        </ns0:rPr>
        <ns0:t xml:space="preserve"> (0=neutral, 1=</ns0:t>
      </ns0:r>
      <ns0:proofErr ns0:type="spellStart"/>
      <ns0:r ns0:rsidRPr="00B5601E">
        <ns0:rPr>
          <ns0:lang ns0:eastAsia="de-DE"/>
        </ns0:rPr>
        <ns0:t>move</ns0:t>
      </ns0:r>
      <ns0:proofErr ns0:type="spellEnd"/>
      <ns0:r ns0:rsidRPr="00B5601E">
        <ns0:rPr>
          <ns0:lang ns0:eastAsia="de-DE"/>
        </ns0:rPr>
        <ns0:t xml:space="preserve">)  </ns0:t>
      </ns0:r>
    </ns0:p>
    <ns0:p ns2:paraId="276CBFD7" ns2:textId="5842D351" ns0:rsidR="00904E1E" ns0:rsidRPr="00B5601E" ns0:rsidRDefault="00DE5A01" ns0:rsidP="00DE5A01">
      <ns0:pPr>
        <ns0:pStyle ns0:val="ListParagraph"/>
        <ns0:numPr>
          <ns0:ilvl ns0:val="0"/>
          <ns0:numId ns0:val="112"/>
        </ns0:numPr>
        <ns0:rPr>
          <ns0:lang ns0:eastAsia="de-DE"/>
        </ns0:rPr>
      </ns0:pPr>
      <ns0:r ns0:rsidRPr="00B5601E">
        <ns0:rPr>
          <ns0:lang ns0:eastAsia="de-DE"/>
        </ns0:rPr>
        <ns0:t xml:space="preserve">Output: </ns0:t>
      </ns0:r>
      <ns0:proofErr ns0:type="spellStart"/>
      <ns0:r ns0:rsidRPr="00B5601E">
        <ns0:rPr>
          <ns0:lang ns0:eastAsia="de-DE"/>
        </ns0:rPr>
        <ns0:t>p_move</ns0:t>
      </ns0:r>
      <ns0:proofErr ns0:type="spellEnd"/>
      <ns0:r ns0:rsidRPr="00B5601E">
        <ns0:rPr>
          <ns0:lang ns0:eastAsia="de-DE"/>
        </ns0:rPr>
        <ns0:t xml:space="preserve"> </ns0:t>
      </ns0:r>
      <ns0:r ns0:rsidRPr="00B5601E">
        <ns0:rPr>
          <ns0:rFonts ns0:ascii="Cambria Math" ns0:hAnsi="Cambria Math" ns0:cs="Cambria Math"/>
          <ns0:lang ns0:eastAsia="de-DE"/>
        </ns0:rPr>
        <ns0:t>∈</ns0:t>
      </ns0:r>
      <ns0:r ns0:rsidRPr="00B5601E">
        <ns0:rPr>
          <ns0:lang ns0:eastAsia="de-DE"/>
        </ns0:rPr>
        <ns0:t xml:space="preserve"> [0,1] (Wahrscheinlichkeit für signifikante Bewegung)</ns0:t>
      </ns0:r>
    </ns0:p>
    <ns0:p ns2:paraId="36C5D0BC" ns2:textId="77777777" ns0:rsidR="00DE5A01" ns0:rsidRPr="00B5601E" ns0:rsidRDefault="00DE5A01" ns0:rsidP="00DE5A01">
      <ns0:pPr>
        <ns0:rPr>
          <ns0:lang ns0:eastAsia="de-DE"/>
        </ns0:rPr>
      </ns0:pPr>
      <ns0:r ns0:rsidRPr="00B5601E">
        <ns0:rPr>
          <ns0:lang ns0:eastAsia="de-DE"/>
        </ns0:rPr>
        <ns0:t>Stufe 2 – Richtungsvorhersage (</ns0:t>
      </ns0:r>
      <ns0:proofErr ns0:type="spellStart"/>
      <ns0:r ns0:rsidRPr="00B5601E">
        <ns0:rPr>
          <ns0:lang ns0:eastAsia="de-DE"/>
        </ns0:rPr>
        <ns0:t>up</ns0:t>
      </ns0:r>
      <ns0:proofErr ns0:type="spellEnd"/>
      <ns0:r ns0:rsidRPr="00B5601E">
        <ns0:rPr>
          <ns0:lang ns0:eastAsia="de-DE"/>
        </ns0:rPr>
        <ns0:t xml:space="preserve"> vs. down):</ns0:t>
      </ns0:r>
    </ns0:p>
    <ns0:p ns2:paraId="446F34B1" ns2:textId="77777777" ns0:rsidR="00DE5A01" ns0:rsidRPr="00B5601E" ns0:rsidRDefault="00DE5A01" ns0:rsidP="00DE5A01">
      <ns0:pPr>
        <ns0:pStyle ns0:val="ListParagraph"/>
        <ns0:numPr>
          <ns0:ilvl ns0:val="0"/>
          <ns0:numId ns0:val="113"/>
        </ns0:numPr>
        <ns0:rPr>
          <ns0:lang ns0:eastAsia="de-DE"/>
        </ns0:rPr>
      </ns0:pPr>
      <ns0:r ns0:rsidRPr="00B5601E">
        <ns0:rPr>
          <ns0:lang ns0:eastAsia="de-DE"/>
        </ns0:rPr>
        <ns0:t xml:space="preserve">Input: Feature-Matrix X gefiltert (nur Zeilen mit </ns0:t>
      </ns0:r>
      <ns0:proofErr ns0:type="spellStart"/>
      <ns0:r ns0:rsidRPr="00B5601E">
        <ns0:rPr>
          <ns0:lang ns0:eastAsia="de-DE"/>
        </ns0:rPr>
        <ns0:t>signal</ns0:t>
      </ns0:r>
      <ns0:proofErr ns0:type="spellEnd"/>
      <ns0:r ns0:rsidRPr="00B5601E">
        <ns0:rPr>
          <ns0:lang ns0:eastAsia="de-DE"/>
        </ns0:rPr>
        <ns0:t>=1)</ns0:t>
      </ns0:r>
    </ns0:p>
    <ns0:p ns2:paraId="79454ACE" ns2:textId="77777777" ns0:rsidR="00DE5A01" ns0:rsidRPr="00B5601E" ns0:rsidRDefault="00DE5A01" ns0:rsidP="00DE5A01">
      <ns0:pPr>
        <ns0:pStyle ns0:val="ListParagraph"/>
        <ns0:numPr>
          <ns0:ilvl ns0:val="0"/>
          <ns0:numId ns0:val="113"/>
        </ns0:numPr>
        <ns0:rPr>
          <ns0:lang ns0:eastAsia="de-DE"/>
        </ns0:rPr>
      </ns0:pPr>
      <ns0:r ns0:rsidRPr="00B5601E">
        <ns0:rPr>
          <ns0:lang ns0:eastAsia="de-DE"/>
        </ns0:rPr>
        <ns0:t xml:space="preserve">Target: </ns0:t>
      </ns0:r>
      <ns0:proofErr ns0:type="spellStart"/>
      <ns0:r ns0:rsidRPr="00B5601E">
        <ns0:rPr>
          <ns0:lang ns0:eastAsia="de-DE"/>
        </ns0:rPr>
        <ns0:t>direction</ns0:t>
      </ns0:r>
      <ns0:proofErr ns0:type="spellEnd"/>
      <ns0:r ns0:rsidRPr="00B5601E">
        <ns0:rPr>
          <ns0:lang ns0:eastAsia="de-DE"/>
        </ns0:rPr>
        <ns0:t xml:space="preserve"> (0=down, 1=</ns0:t>
      </ns0:r>
      <ns0:proofErr ns0:type="spellStart"/>
      <ns0:r ns0:rsidRPr="00B5601E">
        <ns0:rPr>
          <ns0:lang ns0:eastAsia="de-DE"/>
        </ns0:rPr>
        <ns0:t>up</ns0:t>
      </ns0:r>
      <ns0:proofErr ns0:type="spellEnd"/>
      <ns0:r ns0:rsidRPr="00B5601E">
        <ns0:rPr>
          <ns0:lang ns0:eastAsia="de-DE"/>
        </ns0:rPr>
        <ns0:t>)</ns0:t>
      </ns0:r>
    </ns0:p>
    <ns0:p ns2:paraId="4678ABA7" ns2:textId="7253BF3D" ns0:rsidR="00DE5A01" ns0:rsidRPr="00B5601E" ns0:rsidRDefault="00DE5A01" ns0:rsidP="00DE5A01">
      <ns0:pPr>
        <ns0:pStyle ns0:val="ListParagraph"/>
        <ns0:numPr>
          <ns0:ilvl ns0:val="0"/>
          <ns0:numId ns0:val="113"/>
        </ns0:numPr>
        <ns0:rPr>
          <ns0:lang ns0:eastAsia="de-DE"/>
        </ns0:rPr>
      </ns0:pPr>
      <ns0:r ns0:rsidRPr="00B5601E">
        <ns0:rPr>
          <ns0:lang ns0:eastAsia="de-DE"/>
        </ns0:rPr>
        <ns0:t xml:space="preserve">Output: </ns0:t>
      </ns0:r>
      <ns0:proofErr ns0:type="spellStart"/>
      <ns0:r ns0:rsidRPr="00B5601E">
        <ns0:rPr>
          <ns0:lang ns0:eastAsia="de-DE"/>
        </ns0:rPr>
        <ns0:t>p_up</ns0:t>
      </ns0:r>
      <ns0:proofErr ns0:type="spellEnd"/>
      <ns0:r ns0:rsidRPr="00B5601E">
        <ns0:rPr>
          <ns0:lang ns0:eastAsia="de-DE"/>
        </ns0:rPr>
        <ns0:t xml:space="preserve"> </ns0:t>
      </ns0:r>
      <ns0:r ns0:rsidRPr="00B5601E">
        <ns0:rPr>
          <ns0:rFonts ns0:ascii="Cambria Math" ns0:hAnsi="Cambria Math" ns0:cs="Cambria Math"/>
          <ns0:lang ns0:eastAsia="de-DE"/>
        </ns0:rPr>
        <ns0:t>∈</ns0:t>
      </ns0:r>
      <ns0:r ns0:rsidRPr="00B5601E">
        <ns0:rPr>
          <ns0:lang ns0:eastAsia="de-DE"/>
        </ns0:rPr>
        <ns0:t xml:space="preserve"> [0,1] (Wahrscheinlichkeit für Aufwärtsbewegung)</ns0:t>
      </ns0:r>
    </ns0:p>
    <ns0:p ns2:paraId="33ADBC49" ns2:textId="70C193D1" ns0:rsidR="00C41170" ns0:rsidRPr="00B5601E" ns0:rsidRDefault="00D30ABF" ns0:rsidP="00D30ABF">
      <ns0:pPr>
        <ns0:rPr>
          <ns0:lang ns0:eastAsia="de-DE"/>
        </ns0:rPr>
      </ns0:pPr>
      <ns0:r ns0:rsidRPr="00B5601E">
        <ns0:rPr>
          <ns0:lang ns0:eastAsia="de-DE"/>
        </ns0:rPr>
        <ns0:t xml:space="preserve">Finale Vorhersage: </ns0:t>
      </ns0:r>
      <ns0:proofErr ns0:type="spellStart"/>
      <ns0:r ns0:rsidRPr="00B5601E">
        <ns0:rPr>
          <ns0:lang ns0:eastAsia="de-DE"/>
        </ns0:rPr>
        <ns0:t>signal</ns0:t>
      </ns0:r>
      <ns0:proofErr ns0:type="spellEnd"/>
      <ns0:r ns0:rsidRPr="00B5601E">
        <ns0:rPr>
          <ns0:lang ns0:eastAsia="de-DE"/>
        </ns0:rPr>
        <ns0:t xml:space="preserve"> × </ns0:t>
      </ns0:r>
      <ns0:proofErr ns0:type="spellStart"/>
      <ns0:r ns0:rsidRPr="00B5601E">
        <ns0:rPr>
          <ns0:lang ns0:eastAsia="de-DE"/>
        </ns0:rPr>
        <ns0:t>direction</ns0:t>
      </ns0:r>
      <ns0:proofErr ns0:type="spellEnd"/>
      <ns0:r ns0:rsidRPr="00B5601E">
        <ns0:rPr>
          <ns0:lang ns0:eastAsia="de-DE"/>
        </ns0:rPr>
        <ns0:t xml:space="preserve"> → 3-Klassen-Output (neutral/</ns0:t>
      </ns0:r>
      <ns0:proofErr ns0:type="spellStart"/>
      <ns0:r ns0:rsidRPr="00B5601E">
        <ns0:rPr>
          <ns0:lang ns0:eastAsia="de-DE"/>
        </ns0:rPr>
        <ns0:t>up</ns0:t>
      </ns0:r>
      <ns0:proofErr ns0:type="spellEnd"/>
      <ns0:r ns0:rsidRPr="00B5601E">
        <ns0:rPr>
          <ns0:lang ns0:eastAsia="de-DE"/>
        </ns0:rPr>
        <ns0:t>/down)</ns0:t>
      </ns0:r>
    </ns0:p>
    <ns0:p ns2:paraId="078B4735" ns2:textId="5DB38DDC" ns0:rsidR="00D30ABF" ns0:rsidRPr="00B5601E" ns0:rsidRDefault="00D30ABF" ns0:rsidP="00D30ABF">
      <ns0:pPr>
        <ns0:pStyle ns0:val="Heading3"/>
        <ns0:rPr>
          <ns0:lang ns0:val="de-CH"/>
        </ns0:rPr>
      </ns0:pPr>
      <ns0:r ns0:rsidRPr="00B5601E">
        <ns0:rPr>
          <ns0:lang ns0:val="de-CH"/>
        </ns0:rPr>
        <ns0:lastRenderedPageBreak/>
        <ns0:t>Zeitliches Splitting (Leakage-frei)</ns0:t>
      </ns0:r>
    </ns0:p>
    <ns0:p ns2:paraId="371DD945" ns2:textId="77777777" ns0:rsidR="00C41170" ns0:rsidRPr="00B5601E" ns0:rsidRDefault="00C41170" ns0:rsidP="00BA6303">
      <ns0:pPr>
        <ns0:pStyle ns0:val="ListParagraph"/>
        <ns0:numPr>
          <ns0:ilvl ns0:val="0"/>
          <ns0:numId ns0:val="114"/>
        </ns0:numPr>
        <ns0:rPr>
          <ns0:lang ns0:eastAsia="de-DE"/>
        </ns0:rPr>
      </ns0:pPr>
      <ns0:proofErr ns0:type="spellStart"/>
      <ns0:r ns0:rsidRPr="00B5601E">
        <ns0:rPr>
          <ns0:lang ns0:eastAsia="de-DE"/>
        </ns0:rPr>
        <ns0:t>test_start = '2025-01-01'  # typischer Split (pro EXP_ID konfigurierbar)</ns0:t>
      </ns0:r>
      <ns0:proofErr ns0:type="spellEnd"/>
      <ns0:r ns0:rsidRPr="00B5601E">
        <ns0:rPr>
          <ns0:lang ns0:eastAsia="de-DE"/>
        </ns0:rPr>
        <ns0:t xml:space="preserve"/>
      </ns0:r>
      <ns0:proofErr ns0:type="gramStart"/>
      <ns0:r ns0:rsidRPr="00B5601E">
        <ns0:rPr>
          <ns0:lang ns0:eastAsia="de-DE"/>
        </ns0:rPr>
        <ns0:t/>
      </ns0:r>
      <ns0:proofErr ns0:type="gramEnd"/>
      <ns0:r ns0:rsidRPr="00B5601E">
        <ns0:rPr>
          <ns0:lang ns0:eastAsia="de-DE"/>
        </ns0:rPr>
        <ns0:t xml:space="preserve"/>
      </ns0:r>
    </ns0:p>
    <ns0:p ns2:paraId="0F24FEDE" ns2:textId="77777777" ns0:rsidR="00C41170" ns0:rsidRPr="00B5601E" ns0:rsidRDefault="00C41170" ns0:rsidP="00BA6303">
      <ns0:pPr>
        <ns0:pStyle ns0:val="ListParagraph"/>
        <ns0:numPr>
          <ns0:ilvl ns0:val="0"/>
          <ns0:numId ns0:val="114"/>
        </ns0:numPr>
        <ns0:rPr>
          <ns0:lang ns0:eastAsia="de-DE"/>
        </ns0:rPr>
      </ns0:pPr>
      <ns0:proofErr ns0:type="spellStart"/>
      <ns0:r ns0:rsidRPr="00B5601E">
        <ns0:rPr>
          <ns0:lang ns0:eastAsia="de-DE"/>
        </ns0:rPr>
        <ns0:t>train: erster Teil der Daten &lt; test_start (train_frac_within_pretest, z.B. 0.8)</ns0:t>
      </ns0:r>
      <ns0:proofErr ns0:type="spellEnd"/>
      <ns0:r ns0:rsidRPr="00B5601E">
        <ns0:rPr>
          <ns0:lang ns0:eastAsia="de-DE"/>
        </ns0:rPr>
        <ns0:t/>
      </ns0:r>
    </ns0:p>
    <ns0:p ns2:paraId="1952331D" ns2:textId="77777777" ns0:rsidR="00C41170" ns0:rsidRPr="00B5601E" ns0:rsidRDefault="00C41170" ns0:rsidP="00BA6303">
      <ns0:pPr>
        <ns0:pStyle ns0:val="ListParagraph"/>
        <ns0:numPr>
          <ns0:ilvl ns0:val="0"/>
          <ns0:numId ns0:val="114"/>
        </ns0:numPr>
        <ns0:rPr>
          <ns0:lang ns0:eastAsia="de-DE"/>
        </ns0:rPr>
      </ns0:pPr>
      <ns0:proofErr ns0:type="spellStart"/>
      <ns0:r ns0:rsidRPr="00B5601E">
        <ns0:rPr>
          <ns0:lang ns0:eastAsia="de-DE"/>
        </ns0:rPr>
        <ns0:t>val:   restliche Daten &lt; test_start (nur falls USE_VALIDATION=True)</ns0:t>
      </ns0:r>
      <ns0:proofErr ns0:type="spellEnd"/>
      <ns0:r ns0:rsidRPr="00B5601E">
        <ns0:rPr>
          <ns0:lang ns0:eastAsia="de-DE"/>
        </ns0:rPr>
        <ns0:t xml:space="preserve"/>
      </ns0:r>
    </ns0:p>
    <ns0:p ns2:paraId="129DBC1E" ns2:textId="017F9650" ns0:rsidR="00D30ABF" ns0:rsidRPr="00B5601E" ns0:rsidRDefault="00C41170" ns0:rsidP="00BA6303">
      <ns0:pPr>
        <ns0:pStyle ns0:val="ListParagraph"/>
        <ns0:numPr>
          <ns0:ilvl ns0:val="0"/>
          <ns0:numId ns0:val="114"/>
        </ns0:numPr>
        <ns0:rPr>
          <ns0:lang ns0:eastAsia="de-DE"/>
        </ns0:rPr>
      </ns0:pPr>
      <ns0:proofErr ns0:type="spellStart"/>
      <ns0:r ns0:rsidRPr="00B5601E">
        <ns0:rPr>
          <ns0:lang ns0:eastAsia="de-DE"/>
        </ns0:rPr>
        <ns0:t>test:  alle Daten ≥ test_start</ns0:t>
      </ns0:r>
      <ns0:proofErr ns0:type="spellEnd"/>
      <ns0:r ns0:rsidRPr="00B5601E">
        <ns0:rPr>
          <ns0:lang ns0:eastAsia="de-DE"/>
        </ns0:rPr>
        <ns0:t/>
      </ns0:r>
    </ns0:p>
    <ns0:p ns2:paraId="65CC061B" ns2:textId="2A07295F" ns0:rsidR="00345D6B" ns0:rsidRPr="00B5601E" ns0:rsidRDefault="00345D6B" ns0:rsidP="00BA6303">
      <ns0:pPr>
        <ns0:tabs>
          <ns0:tab ns0:val="clear" ns0:pos="851"/>
        </ns0:tabs>
        <ns0:spacing ns0:after="0" ns0:line="240" ns0:lineRule="auto"/>
        <ns0:rPr>
          <ns0:lang ns0:eastAsia="de-DE"/>
        </ns0:rPr>
      </ns0:pPr>
      <ns0:r ns0:rsidRPr="00B5601E">
        <ns0:rPr>
          <ns0:lang ns0:eastAsia="de-DE"/>
        </ns0:rPr>
        <ns0:t xml:space="preserve">Wichtig: Bei Zeitreihen kein </ns0:t>
      </ns0:r>
      <ns0:proofErr ns0:type="spellStart"/>
      <ns0:r ns0:rsidRPr="00B5601E">
        <ns0:rPr>
          <ns0:lang ns0:eastAsia="de-DE"/>
        </ns0:rPr>
        <ns0:t>random</ns0:t>
      </ns0:r>
      <ns0:proofErr ns0:type="spellEnd"/>
      <ns0:r ns0:rsidRPr="00B5601E">
        <ns0:rPr>
          <ns0:lang ns0:eastAsia="de-DE"/>
        </ns0:rPr>
        <ns0:t xml:space="preserve"> Split – Trainingsdaten liegen immer chronologisch vor Testdaten.</ns0:t>
      </ns0:r>
    </ns0:p>
    <ns0:p ns2:paraId="3B3BA506" ns2:textId="77777777" ns0:rsidR="00345D6B" ns0:rsidRPr="00B5601E" ns0:rsidRDefault="00345D6B" ns0:rsidP="00BA6303">
      <ns0:pPr>
        <ns0:tabs>
          <ns0:tab ns0:val="clear" ns0:pos="851"/>
        </ns0:tabs>
        <ns0:spacing ns0:after="0" ns0:line="240" ns0:lineRule="auto"/>
        <ns0:rPr>
          <ns0:lang ns0:eastAsia="de-DE"/>
        </ns0:rPr>
      </ns0:pPr>
    </ns0:p>
    <ns0:p ns2:paraId="370F2B9E" ns2:textId="19CAED5E" ns0:rsidR="00345D6B" ns0:rsidRPr="00B5601E" ns0:rsidRDefault="00345D6B" ns0:rsidP="00BA6303">
      <ns0:pPr>
        <ns0:pStyle ns0:val="Heading3"/>
        <ns0:jc ns0:val="both"/>
        <ns0:rPr>
          <ns0:lang ns0:val="de-CH"/>
        </ns0:rPr>
      </ns0:pPr>
      <ns0:proofErr ns0:type="spellStart"/>
      <ns0:r ns0:rsidRPr="00B5601E">
        <ns0:rPr>
          <ns0:lang ns0:val="de-CH"/>
        </ns0:rPr>
        <ns0:t>XGBoost</ns0:t>
      </ns0:r>
      <ns0:proofErr ns0:type="spellEnd"/>
      <ns0:r ns0:rsidRPr="00B5601E">
        <ns0:rPr>
          <ns0:lang ns0:val="de-CH"/>
        </ns0:rPr>
        <ns0:t xml:space="preserve"> Hyperparameter</ns0:t>
      </ns0:r>
    </ns0:p>
    <ns0:p ns2:paraId="153E8474" ns2:textId="7F3E18F0" ns0:rsidR="00345D6B" ns0:rsidRPr="00B5601E" ns0:rsidRDefault="00345D6B" ns0:rsidP="009A5098">
      <ns0:pPr>
        <ns0:tabs>
          <ns0:tab ns0:val="clear" ns0:pos="851"/>
        </ns0:tabs>
        <ns0:spacing ns0:after="0" ns0:line="240" ns0:lineRule="auto"/>
        <ns0:rPr>
          <ns0:lang ns0:eastAsia="de-DE"/>
        </ns0:rPr>
      </ns0:pPr>
      <ns0:r ns0:rsidRPr="00B5601E">
        <ns0:rPr>
          <ns0:lang ns0:eastAsia="de-DE"/>
        </ns0:rPr>
        <ns0:t>Standard-Konfiguration:</ns0:t>
      </ns0:r>
    </ns0:p>
    <ns0:p ns2:paraId="718077AC" ns2:textId="77777777" ns0:rsidR="009A5098" ns0:rsidRPr="00B5601E" ns0:rsidRDefault="009A5098" ns0:rsidP="009A5098">
      <ns0:pPr>
        <ns0:tabs>
          <ns0:tab ns0:val="clear" ns0:pos="851"/>
        </ns0:tabs>
        <ns0:spacing ns0:after="0" ns0:line="240" ns0:lineRule="auto"/>
        <ns0:rPr>
          <ns0:lang ns0:eastAsia="de-DE"/>
        </ns0:rPr>
      </ns0:pPr>
    </ns0:p>
    <ns0:p ns2:paraId="4564CCC6" ns2:textId="2A5CE4CE" ns0:rsidR="00345D6B" ns0:rsidRPr="00B5601E" ns0:rsidRDefault="00345D6B" ns0:rsidP="009A5098">
      <ns0:pPr>
        <ns0:pStyle ns0:val="ListParagraph"/>
        <ns0:numPr>
          <ns0:ilvl ns0:val="0"/>
          <ns0:numId ns0:val="99"/>
        </ns0:numPr>
        <ns0:rPr>
          <ns0:lang ns0:eastAsia="de-DE"/>
        </ns0:rPr>
      </ns0:pPr>
      <ns0:proofErr ns0:type="spellStart"/>
      <ns0:r ns0:rsidRPr="00B5601E">
        <ns0:rPr>
          <ns0:lang ns0:eastAsia="de-DE"/>
        </ns0:rPr>
        <ns0:t>n_estimators=400</ns0:t>
      </ns0:r>
      <ns0:proofErr ns0:type="spellEnd"/>
      <ns0:r ns0:rsidRPr="00B5601E">
        <ns0:rPr>
          <ns0:lang ns0:eastAsia="de-DE"/>
        </ns0:rPr>
        <ns0:t/>
      </ns0:r>
    </ns0:p>
    <ns0:p ns2:paraId="47109063" ns2:textId="77777777" ns0:rsidR="00345D6B" ns0:rsidRPr="00B5601E" ns0:rsidRDefault="00345D6B" ns0:rsidP="009A5098">
      <ns0:pPr>
        <ns0:pStyle ns0:val="ListParagraph"/>
        <ns0:numPr>
          <ns0:ilvl ns0:val="0"/>
          <ns0:numId ns0:val="99"/>
        </ns0:numPr>
        <ns0:rPr>
          <ns0:lang ns0:eastAsia="de-DE"/>
        </ns0:rPr>
      </ns0:pPr>
      <ns0:proofErr ns0:type="spellStart"/>
      <ns0:r ns0:rsidRPr="00B5601E">
        <ns0:rPr>
          <ns0:lang ns0:eastAsia="de-DE"/>
        </ns0:rPr>
        <ns0:t>max_depth=3</ns0:t>
      </ns0:r>
      <ns0:proofErr ns0:type="spellEnd"/>
      <ns0:r ns0:rsidRPr="00B5601E">
        <ns0:rPr>
          <ns0:lang ns0:eastAsia="de-DE"/>
        </ns0:rPr>
        <ns0:t/>
      </ns0:r>
    </ns0:p>
    <ns0:p ns2:paraId="617FF23D" ns2:textId="77777777" ns0:rsidR="00345D6B" ns0:rsidRPr="00B5601E" ns0:rsidRDefault="00345D6B" ns0:rsidP="009A5098">
      <ns0:pPr>
        <ns0:pStyle ns0:val="ListParagraph"/>
        <ns0:numPr>
          <ns0:ilvl ns0:val="0"/>
          <ns0:numId ns0:val="99"/>
        </ns0:numPr>
        <ns0:rPr>
          <ns0:lang ns0:eastAsia="de-DE"/>
        </ns0:rPr>
      </ns0:pPr>
      <ns0:proofErr ns0:type="spellStart"/>
      <ns0:r ns0:rsidRPr="00B5601E">
        <ns0:rPr>
          <ns0:lang ns0:eastAsia="de-DE"/>
        </ns0:rPr>
        <ns0:t>learning_rate=0.05</ns0:t>
      </ns0:r>
      <ns0:proofErr ns0:type="spellEnd"/>
      <ns0:r ns0:rsidRPr="00B5601E">
        <ns0:rPr>
          <ns0:lang ns0:eastAsia="de-DE"/>
        </ns0:rPr>
        <ns0:t/>
      </ns0:r>
    </ns0:p>
    <ns0:p ns2:paraId="047D0AEB" ns2:textId="77777777" ns0:rsidR="00345D6B" ns0:rsidRPr="00B5601E" ns0:rsidRDefault="00345D6B" ns0:rsidP="009A5098">
      <ns0:pPr>
        <ns0:pStyle ns0:val="ListParagraph"/>
        <ns0:numPr>
          <ns0:ilvl ns0:val="0"/>
          <ns0:numId ns0:val="99"/>
        </ns0:numPr>
        <ns0:rPr>
          <ns0:lang ns0:eastAsia="de-DE"/>
        </ns0:rPr>
      </ns0:pPr>
      <ns0:r ns0:rsidRPr="00B5601E">
        <ns0:rPr>
          <ns0:lang ns0:eastAsia="de-DE"/>
        </ns0:rPr>
        <ns0:t>subsample=0.9</ns0:t>
      </ns0:r>
    </ns0:p>
    <ns0:p ns2:paraId="4C189D68" ns2:textId="77777777" ns0:rsidR="00345D6B" ns0:rsidRPr="00B5601E" ns0:rsidRDefault="00345D6B" ns0:rsidP="009A5098">
      <ns0:pPr>
        <ns0:pStyle ns0:val="ListParagraph"/>
        <ns0:numPr>
          <ns0:ilvl ns0:val="0"/>
          <ns0:numId ns0:val="99"/>
        </ns0:numPr>
        <ns0:rPr>
          <ns0:lang ns0:eastAsia="de-DE"/>
        </ns0:rPr>
      </ns0:pPr>
      <ns0:proofErr ns0:type="spellStart"/>
      <ns0:r ns0:rsidRPr="00B5601E">
        <ns0:rPr>
          <ns0:lang ns0:eastAsia="de-DE"/>
        </ns0:rPr>
        <ns0:t>colsample_bytree=0.9</ns0:t>
      </ns0:r>
      <ns0:proofErr ns0:type="spellEnd"/>
      <ns0:r ns0:rsidRPr="00B5601E">
        <ns0:rPr>
          <ns0:lang ns0:eastAsia="de-DE"/>
        </ns0:rPr>
        <ns0:t/>
      </ns0:r>
    </ns0:p>
    <ns0:p ns2:paraId="5DB69584" ns2:textId="675B75EC" ns0:rsidR="00345D6B" ns0:rsidRPr="00B5601E" ns0:rsidRDefault="00345D6B" ns0:rsidP="009A5098">
      <ns0:pPr>
        <ns0:pStyle ns0:val="ListParagraph"/>
        <ns0:numPr>
          <ns0:ilvl ns0:val="0"/>
          <ns0:numId ns0:val="99"/>
        </ns0:numPr>
        <ns0:rPr>
          <ns0:lang ns0:eastAsia="de-DE"/>
        </ns0:rPr>
      </ns0:pPr>
      <ns0:proofErr ns0:type="spellStart"/>
      <ns0:r ns0:rsidRPr="00B5601E">
        <ns0:rPr>
          <ns0:lang ns0:eastAsia="de-DE"/>
        </ns0:rPr>
        <ns0:t>early_stopping_rounds=50 (nur wenn Val-Split existiert und nicht leer ist)</ns0:t>
      </ns0:r>
      <ns0:proofErr ns0:type="spellEnd"/>
      <ns0:r ns0:rsidRPr="00B5601E">
        <ns0:rPr>
          <ns0:lang ns0:eastAsia="de-DE"/>
        </ns0:rPr>
        <ns0:t/>
      </ns0:r>
    </ns0:p>
    <ns0:p ns2:paraId="10F0F96A" ns2:textId="77777777" ns0:rsidR="00BA6303" ns0:rsidRPr="00B5601E" ns0:rsidRDefault="00BA6303" ns0:rsidP="00BA6303">
      <ns0:pPr>
        <ns0:pStyle ns0:val="ListParagraph"/>
        <ns0:tabs>
          <ns0:tab ns0:val="clear" ns0:pos="851"/>
        </ns0:tabs>
        <ns0:spacing ns0:after="0" ns0:line="240" ns0:lineRule="auto"/>
        <ns0:rPr>
          <ns0:lang ns0:eastAsia="de-DE"/>
        </ns0:rPr>
      </ns0:pPr>
    </ns0:p>
    <ns0:p ns2:paraId="11733097" ns2:textId="77777777" ns0:rsidR="00BA6303" ns0:rsidRPr="00B5601E" ns0:rsidRDefault="00BA6303" ns0:rsidP="00BA6303">
      <ns0:pPr>
        <ns0:rPr>
          <ns0:lang ns0:eastAsia="de-DE"/>
        </ns0:rPr>
      </ns0:pPr>
      <ns0:r ns0:rsidRPr="00B5601E">
        <ns0:rPr>
          <ns0:lang ns0:eastAsia="de-DE"/>
        </ns0:rPr>
        <ns0:t xml:space="preserve">Hyperparameter-Tuning: In der finalen Pipeline gibt es kein automatisches 5-Fold-CV. Stattdessen wurden Parameter pro EXP_ID manuell getestet (über SIGNAL_XGB_PARAMS / DIRECTION_XGB_PARAMS). Early-Stopping nutzt den Val-Split (falls vorhanden).</ns0:t>
      </ns0:r>
      <ns0:proofErr ns0:type="spellStart"/>
      <ns0:r ns0:rsidRPr="00B5601E">
        <ns0:rPr>
          <ns0:lang ns0:eastAsia="de-DE"/>
        </ns0:rPr>
        <ns0:t/>
      </ns0:r>
      <ns0:proofErr ns0:type="spell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ns0:r>
    </ns0:p>
    <ns0:p ns2:paraId="631C1E1E" ns2:textId="2A53CCC9" ns0:rsidR="00BA6303" ns0:rsidRPr="00B5601E" ns0:rsidRDefault="00BA6303" ns0:rsidP="00BA6303">
      <ns0:pPr>
        <ns0:pStyle ns0:val="Heading3"/>
        <ns0:rPr>
          <ns0:lang ns0:val="de-CH"/>
        </ns0:rPr>
      </ns0:pPr>
      <ns0:proofErr ns0:type="spellStart"/>
      <ns0:r ns0:rsidRPr="00B5601E">
        <ns0:rPr>
          <ns0:lang ns0:val="de-CH"/>
        </ns0:rPr>
        <ns0:t>Unbalancierte</ns0:t>
      </ns0:r>
      <ns0:proofErr ns0:type="spellEnd"/>
      <ns0:r ns0:rsidRPr="00B5601E">
        <ns0:rPr>
          <ns0:lang ns0:val="de-CH"/>
        </ns0:rPr>
        <ns0:t xml:space="preserve"> Klassen</ns0:t>
      </ns0:r>
    </ns0:p>
    <ns0:p ns2:paraId="4E793FAA" ns2:textId="48BC4196" ns0:rsidR="00BA6303" ns0:rsidRPr="00B5601E" ns0:rsidRDefault="00BA6303" ns0:rsidP="00BA6303">
      <ns0:pPr>
        <ns0:rPr>
          <ns0:lang ns0:eastAsia="de-DE"/>
        </ns0:rPr>
      </ns0:pPr>
      <ns0:proofErr ns0:type="spellStart"/>
      <ns0:r ns0:rsidRPr="00B5601E">
        <ns0:rPr>
          <ns0:lang ns0:eastAsia="de-DE"/>
        </ns0:rPr>
        <ns0:t>scale_pos_weight</ns0:t>
      </ns0:r>
      <ns0:proofErr ns0:type="spellEnd"/>
      <ns0:r ns0:rsidRPr="00B5601E">
        <ns0:rPr>
          <ns0:lang ns0:eastAsia="de-DE"/>
        </ns0:rPr>
        <ns0:t xml:space="preserve"> automatisch berechnet:</ns0:t>
      </ns0:r>
    </ns0:p>
    <ns0:p ns2:paraId="7C2B2D71" ns2:textId="77777777" ns0:rsidR="006E2CC2" ns0:rsidRPr="00B5601E" ns0:rsidRDefault="006E2CC2" ns0:rsidP="009A5098">
      <ns0:pPr>
        <ns0:pStyle ns0:val="ListParagraph"/>
        <ns0:numPr>
          <ns0:ilvl ns0:val="0"/>
          <ns0:numId ns0:val="99"/>
        </ns0:numPr>
        <ns0:rPr>
          <ns0:lang ns0:eastAsia="de-DE"/>
        </ns0:rPr>
      </ns0:pPr>
      <ns0:proofErr ns0:type="spellStart"/>
      <ns0:r ns0:rsidRPr="00B5601E">
        <ns0:rPr>
          <ns0:lang ns0:eastAsia="de-DE"/>
        </ns0:rPr>
        <ns0:t>scale_pos_weight = min(max(N_negative / N_positive, 0.2), 5.0)  # Guardrails gegen Extremwerte</ns0:t>
      </ns0:r>
      <ns0:proofErr ns0:type="spellEnd"/>
      <ns0:r ns0:rsidRPr="00B5601E">
        <ns0:rPr>
          <ns0:lang ns0:eastAsia="de-DE"/>
        </ns0:rPr>
        <ns0:t xml:space="preserve"/>
      </ns0:r>
      <ns0:proofErr ns0:type="gramStart"/>
      <ns0:r ns0:rsidRPr="00B5601E">
        <ns0:rPr>
          <ns0:lang ns0:eastAsia="de-DE"/>
        </ns0:rPr>
        <ns0:t/>
      </ns0:r>
      <ns0:proofErr ns0:type="spellStart"/>
      <ns0:proofErr ns0:type="gramEnd"/>
      <ns0:r ns0:rsidRPr="00B5601E">
        <ns0:rPr>
          <ns0:lang ns0:eastAsia="de-DE"/>
        </ns0:rPr>
        <ns0:t/>
      </ns0:r>
      <ns0:proofErr ns0:type="spell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ns0:r>
      <ns0:proofErr ns0:type="gramStart"/>
      <ns0:r ns0:rsidRPr="00B5601E">
        <ns0:rPr>
          <ns0:lang ns0:eastAsia="de-DE"/>
        </ns0:rPr>
        <ns0:t/>
      </ns0:r>
      <ns0:proofErr ns0:type="gramEnd"/>
      <ns0:r ns0:rsidRPr="00B5601E">
        <ns0:rPr>
          <ns0:lang ns0:eastAsia="de-DE"/>
        </ns0:rPr>
        <ns0:t xml:space="preserve"/>
      </ns0:r>
      <ns0:proofErr ns0:type="gramStart"/>
      <ns0:r ns0:rsidRPr="00B5601E">
        <ns0:rPr>
          <ns0:lang ns0:eastAsia="de-DE"/>
        </ns0:rPr>
        <ns0:t/>
      </ns0:r>
      <ns0:proofErr ns0:type="gramEnd"/>
      <ns0:r ns0:rsidRPr="00B5601E">
        <ns0:rPr>
          <ns0:lang ns0:eastAsia="de-DE"/>
        </ns0:rPr>
        <ns0:t xml:space="preserve"/>
      </ns0:r>
    </ns0:p>
    <ns0:p ns2:paraId="2B81CDD3" ns2:textId="5155D6E5" ns0:rsidR="00BA6303" ns0:rsidRPr="00B5601E" ns0:rsidRDefault="006E2CC2" ns0:rsidP="009A5098">
      <ns0:pPr>
        <ns0:pStyle ns0:val="ListParagraph"/>
        <ns0:numPr>
          <ns0:ilvl ns0:val="0"/>
          <ns0:numId ns0:val="99"/>
        </ns0:numPr>
        <ns0:rPr>
          <ns0:lang ns0:eastAsia="de-DE"/>
        </ns0:rPr>
      </ns0:pPr>
      <ns0:r ns0:rsidRPr="00B5601E">
        <ns0:rPr>
          <ns0:lang ns0:eastAsia="de-DE"/>
        </ns0:rPr>
        <ns0:t xml:space="preserve">Beispiel: 85% neutral / 15% </ns0:t>
      </ns0:r>
      <ns0:proofErr ns0:type="spellStart"/>
      <ns0:r ns0:rsidRPr="00B5601E">
        <ns0:rPr>
          <ns0:lang ns0:eastAsia="de-DE"/>
        </ns0:rPr>
        <ns0:t>move</ns0:t>
      </ns0:r>
      <ns0:proofErr ns0:type="spellEnd"/>
      <ns0:r ns0:rsidRPr="00B5601E">
        <ns0:rPr>
          <ns0:lang ns0:eastAsia="de-DE"/>
        </ns0:rPr>
        <ns0:t xml:space="preserve"> → </ns0:t>
      </ns0:r>
      <ns0:proofErr ns0:type="spellStart"/>
      <ns0:r ns0:rsidRPr="00B5601E">
        <ns0:rPr>
          <ns0:lang ns0:eastAsia="de-DE"/>
        </ns0:rPr>
        <ns0:t>scale_pos_weight</ns0:t>
      </ns0:r>
      <ns0:proofErr ns0:type="spellEnd"/>
      <ns0:r ns0:rsidRPr="00B5601E">
        <ns0:rPr>
          <ns0:lang ns0:eastAsia="de-DE"/>
        </ns0:rPr>
        <ns0:t xml:space="preserve"> ≈ 4.7</ns0:t>
      </ns0:r>
    </ns0:p>
    <ns0:p ns2:paraId="65B5AEE6" ns2:textId="7A8652B0" ns0:rsidR="006E2CC2" ns0:rsidRPr="00B5601E" ns0:rsidRDefault="006E2CC2" ns0:rsidP="00FC42C2">
      <ns0:pPr>
        <ns0:pStyle ns0:val="Heading3"/>
        <ns0:rPr>
          <ns0:lang ns0:val="de-CH"/>
        </ns0:rPr>
      </ns0:pPr>
      <ns0:r ns0:rsidRPr="00B5601E">
        <ns0:rPr>
          <ns0:lang ns0:val="de-CH"/>
        </ns0:rPr>
        <ns0:t>Threshold-Optimierung</ns0:t>
      </ns0:r>
    </ns0:p>
    <ns0:p ns2:paraId="76E2D545" ns2:textId="0603A119" ns0:rsidR="00345D6B" ns0:rsidRPr="00B5601E" ns0:rsidRDefault="006E2CC2" ns0:rsidP="006E2CC2">
      <ns0:pPr>
        <ns0:tabs>
          <ns0:tab ns0:val="clear" ns0:pos="851"/>
        </ns0:tabs>
        <ns0:spacing ns0:after="0" ns0:line="240" ns0:lineRule="auto"/>
        <ns0:rPr>
          <ns0:lang ns0:eastAsia="de-DE"/>
        </ns0:rPr>
      </ns0:pPr>
      <ns0:proofErr ns0:type="spellStart"/>
      <ns0:r ns0:rsidRPr="00B5601E">
        <ns0:rPr>
          <ns0:lang ns0:eastAsia="de-DE"/>
        </ns0:rPr>
        <ns0:t>XGBoost</ns0:t>
      </ns0:r>
      <ns0:proofErr ns0:type="spellEnd"/>
      <ns0:r ns0:rsidRPr="00B5601E">
        <ns0:rPr>
          <ns0:lang ns0:eastAsia="de-DE"/>
        </ns0:rPr>
        <ns0:t xml:space="preserve"> liefert Wahrscheinlichkeiten → müssen in Klassen umgewandelt werden:</ns0:t>
      </ns0:r>
    </ns0:p>
    <ns0:p ns2:paraId="6E5FF4E9" ns2:textId="77777777" ns0:rsidR="00FC42C2" ns0:rsidRPr="00B5601E" ns0:rsidRDefault="00FC42C2" ns0:rsidP="006E2CC2">
      <ns0:pPr>
        <ns0:tabs>
          <ns0:tab ns0:val="clear" ns0:pos="851"/>
        </ns0:tabs>
        <ns0:spacing ns0:after="0" ns0:line="240" ns0:lineRule="auto"/>
        <ns0:rPr>
          <ns0:lang ns0:eastAsia="de-DE"/>
        </ns0:rPr>
      </ns0:pPr>
    </ns0:p>
    <ns0:tbl>
      <ns0:tblPr>
        <ns0:tblW ns0:w="10399"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3599"/>
        <ns0:gridCol ns0:w="4938"/>
        <ns0:gridCol ns0:w="1862"/>
      </ns0:tblGrid>
      <ns0:tr ns0:rsidR="00FC42C2" ns0:rsidRPr="00FC42C2" ns2:paraId="0BC71F59" ns2:textId="77777777" ns0:rsidTr="00FC42C2">
        <ns0:trPr>
          <ns0:trHeight ns0:val="236"/>
          <ns0:tblHeader/>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4428047C" ns2:textId="77777777" ns0:rsidR="00FC42C2" ns0:rsidRPr="00FC42C2" ns0:rsidRDefault="00FC42C2" ns0:rsidP="00FC42C2">
            <ns0:pPr>
              <ns0:tabs>
                <ns0:tab ns0:val="clear" ns0:pos="851"/>
              </ns0:tabs>
              <ns0:spacing ns0:after="0" ns0:line="240" ns0:lineRule="auto"/>
              <ns0:jc ns0:val="left"/>
              <ns0:rPr>
                <ns0:rFonts ns0:cs="Arial"/>
                <ns0:b/>
                <ns0:bCs/>
                <ns0:color ns0:val="000000"/>
                <ns0:szCs ns0:val="22"/>
                <ns0:lang ns0:eastAsia="en-GB"/>
              </ns0:rPr>
            </ns0:pPr>
            <ns0:r ns0:rsidRPr="00FC42C2">
              <ns0:rPr>
                <ns0:rFonts ns0:cs="Arial"/>
                <ns0:b/>
                <ns0:bCs/>
                <ns0:color ns0:val="000000"/>
                <ns0:szCs ns0:val="22"/>
                <ns0:lang ns0:eastAsia="en-GB"/>
              </ns0:rPr>
              <ns0:t>Threshold-Typ</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4E40ED00" ns2:textId="77777777" ns0:rsidR="00FC42C2" ns0:rsidRPr="00FC42C2" ns0:rsidRDefault="00FC42C2" ns0:rsidP="00FC42C2">
            <ns0:pPr>
              <ns0:tabs>
                <ns0:tab ns0:val="clear" ns0:pos="851"/>
              </ns0:tabs>
              <ns0:spacing ns0:after="0" ns0:line="240" ns0:lineRule="auto"/>
              <ns0:jc ns0:val="left"/>
              <ns0:rPr>
                <ns0:rFonts ns0:cs="Arial"/>
                <ns0:b/>
                <ns0:bCs/>
                <ns0:color ns0:val="000000"/>
                <ns0:szCs ns0:val="22"/>
                <ns0:lang ns0:eastAsia="en-GB"/>
              </ns0:rPr>
            </ns0:pPr>
            <ns0:r ns0:rsidRPr="00FC42C2">
              <ns0:rPr>
                <ns0:rFonts ns0:cs="Arial"/>
                <ns0:b/>
                <ns0:bCs/>
                <ns0:color ns0:val="000000"/>
                <ns0:szCs ns0:val="22"/>
                <ns0:lang ns0:eastAsia="en-GB"/>
              </ns0:rPr>
              <ns0:t>Beschreibung</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2BD0FEAE" ns2:textId="77777777" ns0:rsidR="00FC42C2" ns0:rsidRPr="00FC42C2" ns0:rsidRDefault="00FC42C2" ns0:rsidP="00FC42C2">
            <ns0:pPr>
              <ns0:tabs>
                <ns0:tab ns0:val="clear" ns0:pos="851"/>
              </ns0:tabs>
              <ns0:spacing ns0:after="0" ns0:line="240" ns0:lineRule="auto"/>
              <ns0:jc ns0:val="left"/>
              <ns0:rPr>
                <ns0:rFonts ns0:cs="Arial"/>
                <ns0:b/>
                <ns0:bCs/>
                <ns0:color ns0:val="000000"/>
                <ns0:szCs ns0:val="22"/>
                <ns0:lang ns0:eastAsia="en-GB"/>
              </ns0:rPr>
            </ns0:pPr>
            <ns0:r ns0:rsidRPr="00FC42C2">
              <ns0:rPr>
                <ns0:rFonts ns0:cs="Arial"/>
                <ns0:b/>
                <ns0:bCs/>
                <ns0:color ns0:val="000000"/>
                <ns0:szCs ns0:val="22"/>
                <ns0:lang ns0:eastAsia="en-GB"/>
              </ns0:rPr>
              <ns0:t>Optimierung</ns0:t>
            </ns0:r>
          </ns0:p>
        </ns0:tc>
      </ns0:tr>
      <ns0:tr ns0:rsidR="00FC42C2" ns0:rsidRPr="00FC42C2" ns2:paraId="3461F544" ns2:textId="77777777" ns0:rsidTr="00FC42C2">
        <ns0:trPr>
          <ns0:trHeight ns0:val="255"/>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710A4D68" ns2:textId="77777777" ns0:rsidR="00FC42C2" ns0:rsidRPr="00FC42C2" ns0:rsidRDefault="00FC42C2" ns0:rsidP="00FC42C2">
            <ns0:pPr>
              <ns0:tabs>
                <ns0:tab ns0:val="clear" ns0:pos="851"/>
              </ns0:tabs>
              <ns0:spacing ns0:after="0" ns0:line="240" ns0:lineRule="auto"/>
              <ns0:jc ns0:val="left"/>
              <ns0:rPr>
                <ns0:rFonts ns0:cs="Arial"/>
                <ns0:color ns0:val="000000"/>
                <ns0:szCs ns0:val="22"/>
                <ns0:lang ns0:eastAsia="en-GB"/>
              </ns0:rPr>
            </ns0:pPr>
            <ns0:proofErr ns0:type="spellStart"/>
            <ns0:r ns0:rsidRPr="00FC42C2">
              <ns0:rPr>
                <ns0:rFonts ns0:cs="Arial"/>
                <ns0:b/>
                <ns0:bCs/>
                <ns0:color ns0:val="000000"/>
                <ns0:szCs ns0:val="22"/>
                <ns0:lang ns0:eastAsia="en-GB"/>
              </ns0:rPr>
              <ns0:t>signal_threshold</ns0:t>
            </ns0:r>
            <ns0:proofErr ns0:type="spellEnd"/>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334871D6" ns2:textId="77777777" ns0:rsidR="00FC42C2" ns0:rsidRPr="00FC42C2" ns0:rsidRDefault="00FC42C2" ns0:rsidP="00FC42C2">
            <ns0:pPr>
              <ns0:tabs>
                <ns0:tab ns0:val="clear" ns0:pos="851"/>
              </ns0:tabs>
              <ns0:spacing ns0:after="0" ns0:line="240" ns0:lineRule="auto"/>
              <ns0:jc ns0:val="left"/>
              <ns0:rPr>
                <ns0:rFonts ns0:cs="Arial"/>
                <ns0:color ns0:val="000000"/>
                <ns0:szCs ns0:val="22"/>
                <ns0:lang ns0:eastAsia="en-GB"/>
              </ns0:rPr>
            </ns0:pPr>
            <ns0:proofErr ns0:type="spellStart"/>
            <ns0:r ns0:rsidRPr="00FC42C2">
              <ns0:rPr>
                <ns0:rFonts ns0:cs="Arial"/>
                <ns0:color ns0:val="000000"/>
                <ns0:szCs ns0:val="22"/>
                <ns0:lang ns0:eastAsia="en-GB"/>
              </ns0:rPr>
              <ns0:t>move</ns0:t>
            </ns0:r>
            <ns0:proofErr ns0:type="spellEnd"/>
            <ns0:r ns0:rsidRPr="00FC42C2">
              <ns0:rPr>
                <ns0:rFonts ns0:cs="Arial"/>
                <ns0:color ns0:val="000000"/>
                <ns0:szCs ns0:val="22"/>
                <ns0:lang ns0:eastAsia="en-GB"/>
              </ns0:rPr>
              <ns0:t xml:space="preserve"> vs. neutral (Stufe 1)</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7D43FD86" ns2:textId="77777777" ns0:rsidR="00FC42C2" ns0:rsidRPr="00FC42C2" ns0:rsidRDefault="00FC42C2" ns0:rsidP="00FC42C2">
            <ns0:pPr>
              <ns0:tabs>
                <ns0:tab ns0:val="clear" ns0:pos="851"/>
              </ns0:tabs>
              <ns0:spacing ns0:after="0" ns0:line="240" ns0:lineRule="auto"/>
              <ns0:jc ns0:val="left"/>
              <ns0:rPr>
                <ns0:rFonts ns0:cs="Arial"/>
                <ns0:color ns0:val="000000"/>
                <ns0:szCs ns0:val="22"/>
                <ns0:lang ns0:eastAsia="en-GB"/>
              </ns0:rPr>
            </ns0:pPr>
            <ns0:r ns0:rsidRPr="00FC42C2">
              <ns0:rPr>
                <ns0:rFonts ns0:cs="Arial"/>
                <ns0:color ns0:val="000000"/>
                <ns0:szCs ns0:val="22"/>
                <ns0:lang ns0:eastAsia="en-GB"/>
              </ns0:rPr>
              <ns0:t>0.45-0.55</ns0:t>
            </ns0:r>
          </ns0:p>
        </ns0:tc>
      </ns0:tr>
      <ns0:tr ns0:rsidR="00FC42C2" ns0:rsidRPr="00FC42C2" ns2:paraId="3479C2C6" ns2:textId="77777777" ns0:rsidTr="00FC42C2">
        <ns0:trPr>
          <ns0:trHeight ns0:val="236"/>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2D0B07A6" ns2:textId="77777777" ns0:rsidR="00FC42C2" ns0:rsidRPr="00FC42C2" ns0:rsidRDefault="00FC42C2" ns0:rsidP="00FC42C2">
            <ns0:pPr>
              <ns0:tabs>
                <ns0:tab ns0:val="clear" ns0:pos="851"/>
              </ns0:tabs>
              <ns0:spacing ns0:after="0" ns0:line="240" ns0:lineRule="auto"/>
              <ns0:jc ns0:val="left"/>
              <ns0:rPr>
                <ns0:rFonts ns0:cs="Arial"/>
                <ns0:color ns0:val="000000"/>
                <ns0:szCs ns0:val="22"/>
                <ns0:lang ns0:eastAsia="en-GB"/>
              </ns0:rPr>
            </ns0:pPr>
            <ns0:proofErr ns0:type="spellStart"/>
            <ns0:r ns0:rsidRPr="00FC42C2">
              <ns0:rPr>
                <ns0:rFonts ns0:cs="Arial"/>
                <ns0:b/>
                <ns0:bCs/>
                <ns0:color ns0:val="000000"/>
                <ns0:szCs ns0:val="22"/>
                <ns0:lang ns0:eastAsia="en-GB"/>
              </ns0:rPr>
              <ns0:t>direction_threshold_up</ns0:t>
            </ns0:r>
            <ns0:proofErr ns0:type="spellEnd"/>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1B312BE5" ns2:textId="77777777" ns0:rsidR="00FC42C2" ns0:rsidRPr="00FC42C2" ns0:rsidRDefault="00FC42C2" ns0:rsidP="00FC42C2">
            <ns0:pPr>
              <ns0:tabs>
                <ns0:tab ns0:val="clear" ns0:pos="851"/>
              </ns0:tabs>
              <ns0:spacing ns0:after="0" ns0:line="240" ns0:lineRule="auto"/>
              <ns0:jc ns0:val="left"/>
              <ns0:rPr>
                <ns0:rFonts ns0:cs="Arial"/>
                <ns0:color ns0:val="000000"/>
                <ns0:szCs ns0:val="22"/>
                <ns0:lang ns0:eastAsia="en-GB"/>
              </ns0:rPr>
            </ns0:pPr>
            <ns0:proofErr ns0:type="spellStart"/>
            <ns0:r ns0:rsidRPr="00FC42C2">
              <ns0:rPr>
                <ns0:rFonts ns0:cs="Arial"/>
                <ns0:color ns0:val="000000"/>
                <ns0:szCs ns0:val="22"/>
                <ns0:lang ns0:eastAsia="en-GB"/>
              </ns0:rPr>
              <ns0:t>up</ns0:t>
            </ns0:r>
            <ns0:proofErr ns0:type="spellEnd"/>
            <ns0:r ns0:rsidRPr="00FC42C2">
              <ns0:rPr>
                <ns0:rFonts ns0:cs="Arial"/>
                <ns0:color ns0:val="000000"/>
                <ns0:szCs ns0:val="22"/>
                <ns0:lang ns0:eastAsia="en-GB"/>
              </ns0:rPr>
              <ns0:t xml:space="preserve"> vs. down (bei </ns0:t>
            </ns0:r>
            <ns0:proofErr ns0:type="spellStart"/>
            <ns0:r ns0:rsidRPr="00FC42C2">
              <ns0:rPr>
                <ns0:rFonts ns0:cs="Arial"/>
                <ns0:color ns0:val="000000"/>
                <ns0:szCs ns0:val="22"/>
                <ns0:lang ns0:eastAsia="en-GB"/>
              </ns0:rPr>
              <ns0:t>signal</ns0:t>
            </ns0:r>
            <ns0:proofErr ns0:type="spellEnd"/>
            <ns0:r ns0:rsidRPr="00FC42C2">
              <ns0:rPr>
                <ns0:rFonts ns0:cs="Arial"/>
                <ns0:color ns0:val="000000"/>
                <ns0:szCs ns0:val="22"/>
                <ns0:lang ns0:eastAsia="en-GB"/>
              </ns0:rPr>
              <ns0:t>=1)</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486DB9B2" ns2:textId="77777777" ns0:rsidR="00FC42C2" ns0:rsidRPr="00FC42C2" ns0:rsidRDefault="00FC42C2" ns0:rsidP="00FC42C2">
            <ns0:pPr>
              <ns0:tabs>
                <ns0:tab ns0:val="clear" ns0:pos="851"/>
              </ns0:tabs>
              <ns0:spacing ns0:after="0" ns0:line="240" ns0:lineRule="auto"/>
              <ns0:jc ns0:val="left"/>
              <ns0:rPr>
                <ns0:rFonts ns0:cs="Arial"/>
                <ns0:color ns0:val="000000"/>
                <ns0:szCs ns0:val="22"/>
                <ns0:lang ns0:eastAsia="en-GB"/>
              </ns0:rPr>
            </ns0:pPr>
            <ns0:r ns0:rsidRPr="00FC42C2">
              <ns0:rPr>
                <ns0:rFonts ns0:cs="Arial"/>
                <ns0:color ns0:val="000000"/>
                <ns0:szCs ns0:val="22"/>
                <ns0:lang ns0:eastAsia="en-GB"/>
              </ns0:rPr>
              <ns0:t>0.55-0.65</ns0:t>
            </ns0:r>
          </ns0:p>
        </ns0:tc>
      </ns0:tr>
      <ns0:tr ns0:rsidR="00FC42C2" ns0:rsidRPr="00FC42C2" ns2:paraId="3DB8E4CF" ns2:textId="77777777" ns0:rsidTr="00FC42C2">
        <ns0:trPr>
          <ns0:trHeight ns0:val="255"/>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3E31E8FE" ns2:textId="77777777" ns0:rsidR="00FC42C2" ns0:rsidRPr="00FC42C2" ns0:rsidRDefault="00FC42C2" ns0:rsidP="00FC42C2">
            <ns0:pPr>
              <ns0:tabs>
                <ns0:tab ns0:val="clear" ns0:pos="851"/>
              </ns0:tabs>
              <ns0:spacing ns0:after="0" ns0:line="240" ns0:lineRule="auto"/>
              <ns0:jc ns0:val="left"/>
              <ns0:rPr>
                <ns0:rFonts ns0:cs="Arial"/>
                <ns0:color ns0:val="000000"/>
                <ns0:szCs ns0:val="22"/>
                <ns0:lang ns0:eastAsia="en-GB"/>
              </ns0:rPr>
            </ns0:pPr>
            <ns0:proofErr ns0:type="spellStart"/>
            <ns0:r ns0:rsidRPr="00FC42C2">
              <ns0:rPr>
                <ns0:rFonts ns0:cs="Arial"/>
                <ns0:b/>
                <ns0:bCs/>
                <ns0:color ns0:val="000000"/>
                <ns0:szCs ns0:val="22"/>
                <ns0:lang ns0:eastAsia="en-GB"/>
              </ns0:rPr>
              <ns0:t>direction_threshold_down</ns0:t>
            </ns0:r>
            <ns0:proofErr ns0:type="spellEnd"/>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1BC4218E" ns2:textId="77777777" ns0:rsidR="00FC42C2" ns0:rsidRPr="00FC42C2" ns0:rsidRDefault="00FC42C2" ns0:rsidP="00FC42C2">
            <ns0:pPr>
              <ns0:tabs>
                <ns0:tab ns0:val="clear" ns0:pos="851"/>
              </ns0:tabs>
              <ns0:spacing ns0:after="0" ns0:line="240" ns0:lineRule="auto"/>
              <ns0:jc ns0:val="left"/>
              <ns0:rPr>
                <ns0:rFonts ns0:cs="Arial"/>
                <ns0:color ns0:val="000000"/>
                <ns0:szCs ns0:val="22"/>
                <ns0:lang ns0:eastAsia="en-GB"/>
              </ns0:rPr>
            </ns0:pPr>
            <ns0:r ns0:rsidRPr="00FC42C2">
              <ns0:rPr>
                <ns0:rFonts ns0:cs="Arial"/>
                <ns0:color ns0:val="000000"/>
                <ns0:szCs ns0:val="22"/>
                <ns0:lang ns0:eastAsia="en-GB"/>
              </ns0:rPr>
              <ns0:t xml:space="preserve">down vs. </ns0:t>
            </ns0:r>
            <ns0:proofErr ns0:type="spellStart"/>
            <ns0:r ns0:rsidRPr="00FC42C2">
              <ns0:rPr>
                <ns0:rFonts ns0:cs="Arial"/>
                <ns0:color ns0:val="000000"/>
                <ns0:szCs ns0:val="22"/>
                <ns0:lang ns0:eastAsia="en-GB"/>
              </ns0:rPr>
              <ns0:t>up</ns0:t>
            </ns0:r>
            <ns0:proofErr ns0:type="spellEnd"/>
            <ns0:r ns0:rsidRPr="00FC42C2">
              <ns0:rPr>
                <ns0:rFonts ns0:cs="Arial"/>
                <ns0:color ns0:val="000000"/>
                <ns0:szCs ns0:val="22"/>
                <ns0:lang ns0:eastAsia="en-GB"/>
              </ns0:rPr>
              <ns0:t xml:space="preserve"> (bei </ns0:t>
            </ns0:r>
            <ns0:proofErr ns0:type="spellStart"/>
            <ns0:r ns0:rsidRPr="00FC42C2">
              <ns0:rPr>
                <ns0:rFonts ns0:cs="Arial"/>
                <ns0:color ns0:val="000000"/>
                <ns0:szCs ns0:val="22"/>
                <ns0:lang ns0:eastAsia="en-GB"/>
              </ns0:rPr>
              <ns0:t>signal</ns0:t>
            </ns0:r>
            <ns0:proofErr ns0:type="spellEnd"/>
            <ns0:r ns0:rsidRPr="00FC42C2">
              <ns0:rPr>
                <ns0:rFonts ns0:cs="Arial"/>
                <ns0:color ns0:val="000000"/>
                <ns0:szCs ns0:val="22"/>
                <ns0:lang ns0:eastAsia="en-GB"/>
              </ns0:rPr>
              <ns0:t>=1)</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4E4810CA" ns2:textId="77777777" ns0:rsidR="00FC42C2" ns0:rsidRPr="00FC42C2" ns0:rsidRDefault="00FC42C2" ns0:rsidP="00FC42C2">
            <ns0:pPr>
              <ns0:tabs>
                <ns0:tab ns0:val="clear" ns0:pos="851"/>
              </ns0:tabs>
              <ns0:spacing ns0:after="0" ns0:line="240" ns0:lineRule="auto"/>
              <ns0:jc ns0:val="left"/>
              <ns0:rPr>
                <ns0:rFonts ns0:cs="Arial"/>
                <ns0:color ns0:val="000000"/>
                <ns0:szCs ns0:val="22"/>
                <ns0:lang ns0:eastAsia="en-GB"/>
              </ns0:rPr>
            </ns0:pPr>
            <ns0:r ns0:rsidRPr="00FC42C2">
              <ns0:rPr>
                <ns0:rFonts ns0:cs="Arial"/>
                <ns0:color ns0:val="000000"/>
                <ns0:szCs ns0:val="22"/>
                <ns0:lang ns0:eastAsia="en-GB"/>
              </ns0:rPr>
              <ns0:t>0.35-0.45</ns0:t>
            </ns0:r>
          </ns0:p>
        </ns0:tc>
      </ns0:tr>
      <ns0:tr ns0:rsidR="00FC42C2" ns0:rsidRPr="00FC42C2" ns2:paraId="2EDA9AF2" ns2:textId="77777777" ns0:rsidTr="00FC42C2">
        <ns0:trPr>
          <ns0:trHeight ns0:val="236"/>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792EA15A" ns2:textId="77777777" ns0:rsidR="00FC42C2" ns0:rsidRPr="00FC42C2" ns0:rsidRDefault="00FC42C2" ns0:rsidP="00FC42C2">
            <ns0:pPr>
              <ns0:tabs>
                <ns0:tab ns0:val="clear" ns0:pos="851"/>
              </ns0:tabs>
              <ns0:spacing ns0:after="0" ns0:line="240" ns0:lineRule="auto"/>
              <ns0:jc ns0:val="left"/>
              <ns0:rPr>
                <ns0:rFonts ns0:cs="Arial"/>
                <ns0:color ns0:val="000000"/>
                <ns0:szCs ns0:val="22"/>
                <ns0:lang ns0:eastAsia="en-GB"/>
              </ns0:rPr>
            </ns0:pPr>
            <ns0:proofErr ns0:type="spellStart"/>
            <ns0:r ns0:rsidRPr="00FC42C2">
              <ns0:rPr>
                <ns0:rFonts ns0:cs="Arial"/>
                <ns0:b/>
                <ns0:bCs/>
                <ns0:color ns0:val="000000"/>
                <ns0:szCs ns0:val="22"/>
                <ns0:lang ns0:eastAsia="en-GB"/>
              </ns0:rPr>
              <ns0:t>neutral_zone</ns0:t>
            </ns0:r>
            <ns0:proofErr ns0:type="spellEnd"/>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0CF0F6D4" ns2:textId="77777777" ns0:rsidR="00FC42C2" ns0:rsidRPr="00FC42C2" ns0:rsidRDefault="00FC42C2" ns0:rsidP="00FC42C2">
            <ns0:pPr>
              <ns0:tabs>
                <ns0:tab ns0:val="clear" ns0:pos="851"/>
              </ns0:tabs>
              <ns0:spacing ns0:after="0" ns0:line="240" ns0:lineRule="auto"/>
              <ns0:jc ns0:val="left"/>
              <ns0:rPr>
                <ns0:rFonts ns0:cs="Arial"/>
                <ns0:color ns0:val="000000"/>
                <ns0:szCs ns0:val="22"/>
                <ns0:lang ns0:eastAsia="en-GB"/>
              </ns0:rPr>
            </ns0:pPr>
            <ns0:r ns0:rsidRPr="00FC42C2">
              <ns0:rPr>
                <ns0:rFonts ns0:cs="Arial"/>
                <ns0:color ns0:val="000000"/>
                <ns0:szCs ns0:val="22"/>
                <ns0:lang ns0:eastAsia="en-GB"/>
              </ns0:rPr>
              <ns0:t xml:space="preserve">0.4 &lt; </ns0:t>
            </ns0:r>
            <ns0:proofErr ns0:type="spellStart"/>
            <ns0:r ns0:rsidRPr="00FC42C2">
              <ns0:rPr>
                <ns0:rFonts ns0:cs="Arial"/>
                <ns0:color ns0:val="000000"/>
                <ns0:szCs ns0:val="22"/>
                <ns0:lang ns0:eastAsia="en-GB"/>
              </ns0:rPr>
              <ns0:t>p_up</ns0:t>
            </ns0:r>
            <ns0:proofErr ns0:type="spellEnd"/>
            <ns0:r ns0:rsidRPr="00FC42C2">
              <ns0:rPr>
                <ns0:rFonts ns0:cs="Arial"/>
                <ns0:color ns0:val="000000"/>
                <ns0:szCs ns0:val="22"/>
                <ns0:lang ns0:eastAsia="en-GB"/>
              </ns0:rPr>
              <ns0:t xml:space="preserve"> &lt; 0.6 → neutral (kein Trade)</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1339E388" ns2:textId="77777777" ns0:rsidR="00FC42C2" ns0:rsidRPr="00FC42C2" ns0:rsidRDefault="00FC42C2" ns0:rsidP="00FC42C2">
            <ns0:pPr>
              <ns0:tabs>
                <ns0:tab ns0:val="clear" ns0:pos="851"/>
              </ns0:tabs>
              <ns0:spacing ns0:after="0" ns0:line="240" ns0:lineRule="auto"/>
              <ns0:jc ns0:val="left"/>
              <ns0:rPr>
                <ns0:rFonts ns0:cs="Arial"/>
                <ns0:color ns0:val="000000"/>
                <ns0:szCs ns0:val="22"/>
                <ns0:lang ns0:eastAsia="en-GB"/>
              </ns0:rPr>
            </ns0:pPr>
            <ns0:r ns0:rsidRPr="00FC42C2">
              <ns0:rPr>
                <ns0:rFonts ns0:cs="Arial"/>
                <ns0:color ns0:val="000000"/>
                <ns0:szCs ns0:val="22"/>
                <ns0:lang ns0:eastAsia="en-GB"/>
              </ns0:rPr>
              <ns0:t>Feste Regel</ns0:t>
            </ns0:r>
          </ns0:p>
        </ns0:tc>
      </ns0:tr>
    </ns0:tbl>
    <ns0:p ns2:paraId="01B2D852" ns2:textId="77777777" ns0:rsidR="00461209" ns0:rsidRPr="00B5601E" ns0:rsidRDefault="00461209" ns0:rsidP="00BA6303">
      <ns0:pPr>
        <ns0:tabs>
          <ns0:tab ns0:val="clear" ns0:pos="851"/>
        </ns0:tabs>
        <ns0:spacing ns0:after="0" ns0:line="240" ns0:lineRule="auto"/>
        <ns0:rPr>
          <ns0:lang ns0:eastAsia="de-DE"/>
        </ns0:rPr>
      </ns0:pPr>
    </ns0:p>
    <ns0:p ns2:paraId="5A028C9D" ns2:textId="77777777" ns0:rsidR="00D67005" ns0:rsidRPr="00B5601E" ns0:rsidRDefault="00D67005" ns0:rsidP="00D67005">
      <ns0:pPr>
        <ns0:tabs>
          <ns0:tab ns0:val="clear" ns0:pos="851"/>
        </ns0:tabs>
        <ns0:spacing ns0:after="0" ns0:line="240" ns0:lineRule="auto"/>
        <ns0:rPr>
          <ns0:lang ns0:eastAsia="de-DE"/>
        </ns0:rPr>
      </ns0:pPr>
      <ns0:r ns0:rsidRPr="00B5601E">
        <ns0:rPr>
          <ns0:lang ns0:eastAsia="de-DE"/>
        </ns0:rPr>
        <ns0:t>Getestete Varianten:</ns0:t>
      </ns0:r>
    </ns0:p>
    <ns0:p ns2:paraId="2ED95A06" ns2:textId="77777777" ns0:rsidR="00D67005" ns0:rsidRPr="00B5601E" ns0:rsidRDefault="00D67005" ns0:rsidP="00D67005">
      <ns0:pPr>
        <ns0:tabs>
          <ns0:tab ns0:val="clear" ns0:pos="851"/>
        </ns0:tabs>
        <ns0:spacing ns0:after="0" ns0:line="240" ns0:lineRule="auto"/>
        <ns0:rPr>
          <ns0:lang ns0:eastAsia="de-DE"/>
        </ns0:rPr>
      </ns0:pPr>
    </ns0:p>
    <ns0:p ns2:paraId="635F5CBD" ns2:textId="77777777" ns0:rsidR="00D67005" ns0:rsidRPr="00B5601E" ns0:rsidRDefault="00D67005" ns0:rsidP="009A5098">
      <ns0:pPr>
        <ns0:pStyle ns0:val="ListParagraph"/>
        <ns0:numPr>
          <ns0:ilvl ns0:val="0"/>
          <ns0:numId ns0:val="99"/>
        </ns0:numPr>
        <ns0:rPr>
          <ns0:lang ns0:eastAsia="de-DE"/>
        </ns0:rPr>
      </ns0:pPr>
      <ns0:r ns0:rsidRPr="00B5601E">
        <ns0:rPr>
          <ns0:lang ns0:eastAsia="de-DE"/>
        </ns0:rPr>
        <ns0:lastRenderedPageBreak/>
        <ns0:t xml:space="preserve">Feste </ns0:t>
      </ns0:r>
      <ns0:proofErr ns0:type="spellStart"/>
      <ns0:r ns0:rsidRPr="00B5601E">
        <ns0:rPr>
          <ns0:lang ns0:eastAsia="de-DE"/>
        </ns0:rPr>
        <ns0:t>Thresholds</ns0:t>
      </ns0:r>
      <ns0:proofErr ns0:type="spellEnd"/>
      <ns0:r ns0:rsidRPr="00B5601E">
        <ns0:rPr>
          <ns0:lang ns0:eastAsia="de-DE"/>
        </ns0:rPr>
        <ns0:t xml:space="preserve"> (Baseline: 0.5)</ns0:t>
      </ns0:r>
    </ns0:p>
    <ns0:p ns2:paraId="27904ADA" ns2:textId="77777777" ns0:rsidR="00D67005" ns0:rsidRPr="00B5601E" ns0:rsidRDefault="00D67005" ns0:rsidP="009A5098">
      <ns0:pPr>
        <ns0:pStyle ns0:val="ListParagraph"/>
        <ns0:numPr>
          <ns0:ilvl ns0:val="0"/>
          <ns0:numId ns0:val="99"/>
        </ns0:numPr>
        <ns0:rPr>
          <ns0:lang ns0:eastAsia="de-DE"/>
        </ns0:rPr>
      </ns0:pPr>
      <ns0:r ns0:rsidRPr="00B5601E">
        <ns0:rPr>
          <ns0:lang ns0:eastAsia="de-DE"/>
        </ns0:rPr>
        <ns0:t xml:space="preserve">Validation-F1-optimierte </ns0:t>
      </ns0:r>
      <ns0:proofErr ns0:type="spellStart"/>
      <ns0:r ns0:rsidRPr="00B5601E">
        <ns0:rPr>
          <ns0:lang ns0:eastAsia="de-DE"/>
        </ns0:rPr>
        <ns0:t>Thresholds</ns0:t>
      </ns0:r>
      <ns0:proofErr ns0:type="spellEnd"/>
    </ns0:p>
    <ns0:p ns2:paraId="0D160E14" ns2:textId="08D17AFD" ns0:rsidR="00461209" ns0:rsidRPr="00B5601E" ns0:rsidRDefault="00D67005" ns0:rsidP="009A5098">
      <ns0:pPr>
        <ns0:pStyle ns0:val="ListParagraph"/>
        <ns0:numPr>
          <ns0:ilvl ns0:val="0"/>
          <ns0:numId ns0:val="99"/>
        </ns0:numPr>
        <ns0:rPr>
          <ns0:lang ns0:eastAsia="de-DE"/>
        </ns0:rPr>
      </ns0:pPr>
      <ns0:r ns0:rsidRPr="00B5601E">
        <ns0:rPr>
          <ns0:lang ns0:eastAsia="de-DE"/>
        </ns0:rPr>
        <ns0:t xml:space="preserve">Profit/Loss-optimierte </ns0:t>
      </ns0:r>
      <ns0:proofErr ns0:type="spellStart"/>
      <ns0:r ns0:rsidRPr="00B5601E">
        <ns0:rPr>
          <ns0:lang ns0:eastAsia="de-DE"/>
        </ns0:rPr>
        <ns0:t>Thresholds</ns0:t>
      </ns0:r>
      <ns0:proofErr ns0:type="spellEnd"/>
      <ns0:r ns0:rsidRPr="00B5601E">
        <ns0:rPr>
          <ns0:lang ns0:eastAsia="de-DE"/>
        </ns0:rPr>
        <ns0:t xml:space="preserve"> (Trading-Simulation)</ns0:t>
      </ns0:r>
    </ns0:p>
    <ns0:p ns2:paraId="15D5BC5D" ns2:textId="3D8EFAFE" ns0:rsidR="00857967" ns0:rsidRPr="00B5601E" ns0:rsidRDefault="00857967" ns0:rsidP="00857967">
      <ns0:pPr>
        <ns0:pStyle ns0:val="Heading3"/>
        <ns0:rPr>
          <ns0:lang ns0:val="de-CH"/>
        </ns0:rPr>
      </ns0:pPr>
      <ns0:r ns0:rsidRPr="00B5601E">
        <ns0:rPr>
          <ns0:lang ns0:val="de-CH"/>
        </ns0:rPr>
        <ns0:t>Trainings-Outputs pro EXP_ID</ns0:t>
      </ns0:r>
    </ns0:p>
    <ns0:p ns2:paraId="68106735" ns2:textId="77777777" ns0:rsidR="00394F94" ns0:rsidRPr="00B5601E" ns0:rsidRDefault="00394F94" ns0:rsidP="00394F94">
      <ns0:pPr>
        <ns0:pStyle ns0:val="ListParagraph"/>
        <ns0:numPr>
          <ns0:ilvl ns0:val="0"/>
          <ns0:numId ns0:val="118"/>
        </ns0:numPr>
        <ns0:rPr>
          <ns0:lang ns0:eastAsia="de-DE"/>
        </ns0:rPr>
      </ns0:pPr>
      <ns0:proofErr ns0:type="spellStart"/>
      <ns0:r ns0:rsidRPr="00B5601E">
        <ns0:rPr>
          <ns0:lang ns0:eastAsia="de-DE"/>
        </ns0:rPr>
        <ns0:t>notebooks/results/two_stage__&lt;EXP_ID&gt;.json  # Ergebnis + Config + Metriken + Feature Importances</ns0:t>
      </ns0:r>
      <ns0:proofErr ns0:type="spellEnd"/>
      <ns0:r ns0:rsidRPr="00B5601E">
        <ns0:rPr>
          <ns0:lang ns0:eastAsia="de-DE"/>
        </ns0:rPr>
        <ns0:t/>
      </ns0:r>
      <ns0:proofErr ns0:type="spellStart"/>
      <ns0:r ns0:rsidRPr="00B5601E">
        <ns0:rPr>
          <ns0:lang ns0:eastAsia="de-DE"/>
        </ns0:rPr>
        <ns0:t/>
      </ns0:r>
      <ns0:proofErr ns0:type="spell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xml:space="preserve"/>
      </ns0:r>
    </ns0:p>
    <ns0:p ns2:paraId="58544CF2" ns2:textId="77777777" ns0:rsidR="00394F94" ns0:rsidRPr="00B5601E" ns0:rsidRDefault="00394F94" ns0:rsidP="00394F94">
      <ns0:pPr>
        <ns0:pStyle ns0:val="ListParagraph"/>
        <ns0:numPr>
          <ns0:ilvl ns0:val="0"/>
          <ns0:numId ns0:val="118"/>
        </ns0:numPr>
        <ns0:rPr>
          <ns0:lang ns0:eastAsia="de-DE"/>
        </ns0:rPr>
      </ns0:pPr>
      <ns0:proofErr ns0:type="spellStart"/>
      <ns0:r ns0:rsidRPr="00B5601E">
        <ns0:rPr>
          <ns0:lang ns0:eastAsia="de-DE"/>
        </ns0:rPr>
        <ns0:t>notebooks/results/final_two_stage/two_stage_final__&lt;EXP_ID&gt;_metrics.csv</ns0:t>
      </ns0:r>
      <ns0:proofErr ns0:type="spellEnd"/>
      <ns0:r ns0:rsidRPr="00B5601E">
        <ns0:rPr>
          <ns0:lang ns0:eastAsia="de-DE"/>
        </ns0:rPr>
        <ns0:t/>
      </ns0:r>
    </ns0:p>
    <ns0:p ns2:paraId="3518C0F2" ns2:textId="77777777" ns0:rsidR="00394F94" ns0:rsidRPr="00B5601E" ns0:rsidRDefault="00394F94" ns0:rsidP="00394F94">
      <ns0:pPr>
        <ns0:pStyle ns0:val="ListParagraph"/>
        <ns0:numPr>
          <ns0:ilvl ns0:val="0"/>
          <ns0:numId ns0:val="118"/>
        </ns0:numPr>
        <ns0:rPr>
          <ns0:lang ns0:eastAsia="de-DE"/>
        </ns0:rPr>
      </ns0:pPr>
      <ns0:proofErr ns0:type="spellStart"/>
      <ns0:r ns0:rsidRPr="00B5601E">
        <ns0:rPr>
          <ns0:lang ns0:eastAsia="de-DE"/>
        </ns0:rPr>
        <ns0:t>notebooks/results/final_two_stage/two_stage_final__&lt;EXP_ID&gt;_predictions.csv</ns0:t>
      </ns0:r>
      <ns0:proofErr ns0:type="spellEnd"/>
      <ns0:r ns0:rsidRPr="00B5601E">
        <ns0:rPr>
          <ns0:lang ns0:eastAsia="de-DE"/>
        </ns0:rPr>
        <ns0:t/>
      </ns0:r>
      <ns0:proofErr ns0:type="gramStart"/>
      <ns0:r ns0:rsidRPr="00B5601E">
        <ns0:rPr>
          <ns0:lang ns0:eastAsia="de-DE"/>
        </ns0:rPr>
        <ns0:t/>
      </ns0:r>
      <ns0:proofErr ns0:type="gram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ns0:r>
    </ns0:p>
    <ns0:p ns2:paraId="4CA0B195" ns2:textId="11AEE65F" ns0:rsidR="00857967" ns0:rsidRPr="00B5601E" ns0:rsidRDefault="00394F94" ns0:rsidP="00394F94">
      <ns0:pPr>
        <ns0:pStyle ns0:val="ListParagraph"/>
        <ns0:numPr>
          <ns0:ilvl ns0:val="0"/>
          <ns0:numId ns0:val="118"/>
        </ns0:numPr>
        <ns0:rPr>
          <ns0:lang ns0:eastAsia="de-DE"/>
        </ns0:rPr>
      </ns0:pPr>
      <ns0:proofErr ns0:type="spellStart"/>
      <ns0:r ns0:rsidRPr="00B5601E">
        <ns0:rPr>
          <ns0:lang ns0:eastAsia="de-DE"/>
        </ns0:rPr>
        <ns0:t>notebooks/results/final_two_stage/two_stage_final__&lt;EXP_ID&gt;.json  # enthält u.a. feature_importances_</ns0:t>
      </ns0:r>
      <ns0:proofErr ns0:type="spellEnd"/>
      <ns0:r ns0:rsidRPr="00B5601E">
        <ns0:rPr>
          <ns0:lang ns0:eastAsia="de-DE"/>
        </ns0:rPr>
        <ns0:t/>
      </ns0:r>
      <ns0:proofErr ns0:type="gramStart"/>
      <ns0:r ns0:rsidRPr="00B5601E">
        <ns0:rPr>
          <ns0:lang ns0:eastAsia="de-DE"/>
        </ns0:rPr>
        <ns0:t/>
      </ns0:r>
      <ns0:proofErr ns0:type="gramEnd"/>
      <ns0:r ns0:rsidRPr="00B5601E">
        <ns0:rPr>
          <ns0:lang ns0:eastAsia="de-DE"/>
        </ns0:rPr>
        <ns0:t xml:space="preserve"/>
      </ns0:r>
    </ns0:p>
    <ns0:p ns2:paraId="0F53F38A" ns2:textId="1BA7D79A" ns0:rsidR="00464B99" ns0:rsidRPr="00B5601E" ns0:rsidRDefault="00464B99" ns0:rsidP="00464B99">
      <ns0:pPr>
        <ns0:rPr>
          <ns0:lang ns0:eastAsia="de-DE"/>
        </ns0:rPr>
      </ns0:pPr>
      <ns0:r ns0:rsidRPr="00B5601E">
        <ns0:rPr>
          <ns0:lang ns0:eastAsia="de-DE"/>
        </ns0:rPr>
        <ns0:t>Hinweis: Die Modelle werden nicht als .pkl gespeichert. Reproduktion erfolgt durch erneutes Training (2_train_* Notebook). Feature Importance ist in den JSON-Dateien enthalten und wird im PDF geplottet.</ns0:t>
      </ns0:r>
      <ns0:proofErr ns0:type="gramStart"/>
      <ns0:r ns0:rsidRPr="00B5601E">
        <ns0:rPr>
          <ns0:lang ns0:eastAsia="de-DE"/>
        </ns0:rPr>
        <ns0:t/>
      </ns0:r>
      <ns0:proofErr ns0:type="spellStart"/>
      <ns0:r ns0:rsidRPr="00B5601E">
        <ns0:rPr>
          <ns0:lang ns0:eastAsia="de-DE"/>
        </ns0:rPr>
        <ns0:t/>
      </ns0:r>
      <ns0:proofErr ns0:type="spellEnd"/>
      <ns0:proofErr ns0:type="gramEnd"/>
      <ns0:r ns0:rsidRPr="00B5601E">
        <ns0:rPr>
          <ns0:lang ns0:eastAsia="de-DE"/>
        </ns0:rPr>
        <ns0:t/>
      </ns0:r>
    </ns0:p>
    <ns0:p ns2:paraId="73DFC7D9" ns2:textId="62F7DDCA" ns0:rsidR="00073C1A" ns0:rsidRPr="00B5601E" ns0:rsidRDefault="00073C1A" ns0:rsidP="00073C1A">
      <ns0:pPr>
        <ns0:pStyle ns0:val="Heading2"/>
        <ns0:rPr>
          <ns0:lang ns0:val="de-CH"/>
        </ns0:rPr>
      </ns0:pPr>
      <ns0:r ns0:rsidRPr="00B5601E">
        <ns0:rPr>
          <ns0:lang ns0:val="de-CH"/>
        </ns0:rPr>
        <ns0:t>Symbolische KI (</ns0:t>
      </ns0:r>
      <ns0:proofErr ns0:type="spellStart"/>
      <ns0:r ns0:rsidRPr="00B5601E">
        <ns0:rPr>
          <ns0:lang ns0:val="de-CH"/>
        </ns0:rPr>
        <ns0:t>Fuzzy</ns0:t>
      </ns0:r>
      <ns0:proofErr ns0:type="spellEnd"/>
      <ns0:r ns0:rsidRPr="00B5601E">
        <ns0:rPr>
          <ns0:lang ns0:val="de-CH"/>
        </ns0:rPr>
        <ns0:t xml:space="preserve"> Risk Engine)</ns0:t>
      </ns0:r>
    </ns0:p>
    <ns0:p ns2:paraId="2DA1A326" ns2:textId="2C9AB0C3" ns0:rsidR="00461209" ns0:rsidRPr="00B5601E" ns0:rsidRDefault="00073C1A" ns0:rsidP="00122579">
      <ns0:pPr>
        <ns0:rPr>
          <ns0:lang ns0:eastAsia="de-DE"/>
        </ns0:rPr>
      </ns0:pPr>
      <ns0:r ns0:rsidRPr="00B5601E">
        <ns0:rPr>
          <ns0:lang ns0:eastAsia="de-DE"/>
        </ns0:rPr>
        <ns0:t xml:space="preserve">Post-ML Ergänzung: Nach dem XGBoost-Training bestimmt Fuzzy-Logik die Positionsgröße (Stake in CHF) für Strategie C in der Tradesimulation. Sie kombiniert Modellsicherheit, Volatilität, offene Trades und Equity zu einer Risikobewertung risk_per_trade ∈ [0,1].</ns0:t>
      </ns0:r>
      <ns0:proofErr ns0:type="spellStart"/>
      <ns0:r ns0:rsidRPr="00B5601E">
        <ns0:rPr>
          <ns0:lang ns0:eastAsia="de-DE"/>
        </ns0:rPr>
        <ns0:t/>
      </ns0:r>
      <ns0:proofErr ns0:type="spell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xml:space="preserve"/>
      </ns0:r>
    </ns0:p>
    <ns0:p ns2:paraId="58B73BAA" ns2:textId="006D10B0" ns0:rsidR="00461209" ns0:rsidRPr="00B5601E" ns0:rsidRDefault="00073C1A" ns0:rsidP="00073C1A">
      <ns0:pPr>
        <ns0:pStyle ns0:val="Heading3"/>
        <ns0:rPr>
          <ns0:lang ns0:val="de-CH"/>
        </ns0:rPr>
      </ns0:pPr>
      <ns0:r ns0:rsidRPr="00B5601E">
        <ns0:rPr>
          <ns0:lang ns0:val="de-CH"/>
        </ns0:rPr>
        <ns0:t>Eingaben</ns0:t>
      </ns0:r>
    </ns0:p>
    <ns0:p ns2:paraId="0CB59415" ns2:textId="77777777" ns0:rsidR="00073C1A" ns0:rsidRPr="00B5601E" ns0:rsidRDefault="00073C1A" ns0:rsidP="00073C1A">
      <ns0:pPr>
        <ns0:pStyle ns0:val="ListParagraph"/>
        <ns0:numPr>
          <ns0:ilvl ns0:val="0"/>
          <ns0:numId ns0:val="119"/>
        </ns0:numPr>
        <ns0:rPr>
          <ns0:lang ns0:eastAsia="de-DE"/>
        </ns0:rPr>
      </ns0:pPr>
      <ns0:r ns0:rsidRPr="00B5601E">
        <ns0:rPr>
          <ns0:lang ns0:eastAsia="de-DE"/>
        </ns0:rPr>
        <ns0:t>Signal-Confidence (0..1) = signal_prob × direction_confidence (p_up oder 1−p_up)</ns0:t>
      </ns0:r>
    </ns0:p>
    <ns0:p ns2:paraId="6547F599" ns2:textId="794CA728" ns0:rsidR="00073C1A" ns0:rsidRPr="00B5601E" ns0:rsidRDefault="00073C1A" ns0:rsidP="00073C1A">
      <ns0:pPr>
        <ns0:pStyle ns0:val="ListParagraph"/>
        <ns0:rPr>
          <ns0:lang ns0:eastAsia="de-DE"/>
        </ns0:rPr>
      </ns0:pPr>
      <ns0:r ns0:rsidRPr="00B5601E">
        <ns0:rPr>
          <ns0:lang ns0:eastAsia="de-DE"/>
        </ns0:rPr>
        <ns0:t>Volatilität (0..1) = rolling(14) Std der Close-Returns; robust skaliert via 5./95. Perzentil</ns0:t>
      </ns0:r>
    </ns0:p>
    <ns0:p ns2:paraId="6B8519D4" ns2:textId="77777777" ns0:rsidR="00073C1A" ns0:rsidRPr="00B5601E" ns0:rsidRDefault="00073C1A" ns0:rsidP="00073C1A">
      <ns0:pPr>
        <ns0:pStyle ns0:val="ListParagraph"/>
        <ns0:numPr>
          <ns0:ilvl ns0:val="0"/>
          <ns0:numId ns0:val="119"/>
        </ns0:numPr>
        <ns0:rPr>
          <ns0:lang ns0:eastAsia="de-DE"/>
        </ns0:rPr>
      </ns0:pPr>
      <ns0:r ns0:rsidRPr="00B5601E">
        <ns0:rPr>
          <ns0:lang ns0:eastAsia="de-DE"/>
        </ns0:rPr>
        <ns0:t>Open trades (0..5) = Anzahl paralleler offener Trades (capped), damit das Risiko sinkt bei hoher Exponierung</ns0:t>
      </ns0:r>
      <ns0:proofErr ns0:type="spellStart"/>
      <ns0:r ns0:rsidRPr="00B5601E">
        <ns0:rPr>
          <ns0:lang ns0:eastAsia="de-DE"/>
        </ns0:rPr>
        <ns0:t/>
      </ns0:r>
      <ns0:proofErr ns0:type="spellEnd"/>
      <ns0:r ns0:rsidRPr="00B5601E">
        <ns0:rPr>
          <ns0:lang ns0:eastAsia="de-DE"/>
        </ns0:rPr>
        <ns0:t/>
      </ns0:r>
    </ns0:p>
    <ns0:p ns2:paraId="38FEC93A" ns2:textId="2CBD0C14" ns0:rsidR="00073C1A" ns0:rsidRPr="00B5601E" ns0:rsidRDefault="00073C1A" ns0:rsidP="00073C1A">
      <ns0:pPr>
        <ns0:pStyle ns0:val="ListParagraph"/>
        <ns0:rPr>
          <ns0:lang ns0:eastAsia="de-DE"/>
        </ns0:rPr>
      </ns0:pPr>
      <ns0:r ns0:rsidRPr="00B5601E">
        <ns0:rPr>
          <ns0:lang ns0:eastAsia="de-DE"/>
        </ns0:rPr>
        <ns0:t xml:space="preserve">Equity (0..1) = Kapital relativ zum Startkapital (normiert), damit Einsätze mit steigendem Kapital steigen</ns0:t>
      </ns0:r>
      <ns0:proofErr ns0:type="gramStart"/>
      <ns0:r ns0:rsidRPr="00B5601E">
        <ns0:rPr>
          <ns0:lang ns0:eastAsia="de-DE"/>
        </ns0:rPr>
        <ns0:t/>
      </ns0:r>
      <ns0:proofErr ns0:type="gramEnd"/>
      <ns0:r ns0:rsidRPr="00B5601E">
        <ns0:rPr>
          <ns0:lang ns0:eastAsia="de-DE"/>
        </ns0:rPr>
        <ns0:t/>
      </ns0:r>
    </ns0:p>
    <ns0:p ns2:paraId="2BF97CC4" ns2:textId="4D293936" ns0:rsidR="000C03E6" ns0:rsidRPr="00B5601E" ns0:rsidRDefault="000C03E6" ns0:rsidP="000C03E6">
      <ns0:pPr>
        <ns0:pStyle ns0:val="Heading3"/>
        <ns0:rPr>
          <ns0:lang ns0:val="de-CH"/>
        </ns0:rPr>
      </ns0:pPr>
      <ns0:proofErr ns0:type="spellStart"/>
      <ns0:r ns0:rsidRPr="00B5601E">
        <ns0:rPr>
          <ns0:lang ns0:val="de-CH"/>
        </ns0:rPr>
        <ns0:t>Fuzzy</ns0:t>
      </ns0:r>
      <ns0:proofErr ns0:type="spellEnd"/>
      <ns0:r ns0:rsidRPr="00B5601E">
        <ns0:rPr>
          <ns0:lang ns0:val="de-CH"/>
        </ns0:rPr>
        <ns0:t>-Regeln (</ns0:t>
      </ns0:r>
      <ns0:proofErr ns0:type="spellStart"/>
      <ns0:r ns0:rsidRPr="00B5601E">
        <ns0:rPr>
          <ns0:lang ns0:val="de-CH"/>
        </ns0:rPr>
        <ns0:t>rules</ns0:t>
      </ns0:r>
      <ns0:proofErr ns0:type="spellEnd"/>
      <ns0:r ns0:rsidRPr="00B5601E">
        <ns0:rPr>
          <ns0:lang ns0:val="de-CH"/>
        </ns0:rPr>
        <ns0:t>/</ns0:t>
      </ns0:r>
      <ns0:proofErr ns0:type="spellStart"/>
      <ns0:r ns0:rsidRPr="00B5601E">
        <ns0:rPr>
          <ns0:lang ns0:val="de-CH"/>
        </ns0:rPr>
        <ns0:t>risk.flex</ns0:t>
      </ns0:r>
      <ns0:proofErr ns0:type="spellEnd"/>
      <ns0:r ns0:rsidRPr="00B5601E">
        <ns0:rPr>
          <ns0:lang ns0:val="de-CH"/>
        </ns0:rPr>
        <ns0:t>)</ns0:t>
      </ns0:r>
    </ns0:p>
    <ns0:p ns2:paraId="3745D7BE" ns2:textId="77777777" ns0:rsidR="000C03E6" ns0:rsidRPr="00B5601E" ns0:rsidRDefault="000C03E6" ns0:rsidP="000C03E6">
      <ns0:pPr>
        <ns0:pStyle ns0:val="ListParagraph"/>
        <ns0:numPr>
          <ns0:ilvl ns0:val="0"/>
          <ns0:numId ns0:val="119"/>
        </ns0:numPr>
        <ns0:rPr>
          <ns0:lang ns0:eastAsia="de-DE"/>
        </ns0:rPr>
      </ns0:pPr>
      <ns0:r ns0:rsidRPr="00B5601E">
        <ns0:rPr>
          <ns0:lang ns0:eastAsia="de-DE"/>
        </ns0:rPr>
        <ns0:t xml:space="preserve">HOHE Signal-Confidence + NIEDRIGE Volatilität + wenige offene Trades</ns0:t>
      </ns0:r>
    </ns0:p>
    <ns0:p ns2:paraId="762A9447" ns2:textId="38D6FEB4" ns0:rsidR="000C03E6" ns0:rsidRPr="00B5601E" ns0:rsidRDefault="000C03E6" ns0:rsidP="000C03E6">
      <ns0:pPr>
        <ns0:pStyle ns0:val="ListParagraph"/>
        <ns0:rPr>
          <ns0:lang ns0:eastAsia="de-DE"/>
        </ns0:rPr>
      </ns0:pPr>
      <ns0:r ns0:rsidRPr="00B5601E">
        <ns0:rPr>
          <ns0:lang ns0:eastAsia="de-DE"/>
        </ns0:rPr>
        <ns0:t xml:space="preserve">→ risk_per_trade = hoch</ns0:t>
      </ns0:r>
      <ns0:proofErr ns0:type="spellStart"/>
      <ns0:r ns0:rsidRPr="00B5601E">
        <ns0:rPr>
          <ns0:lang ns0:eastAsia="de-DE"/>
        </ns0:rPr>
        <ns0:t/>
      </ns0:r>
      <ns0:proofErr ns0:type="spellEnd"/>
      <ns0:r ns0:rsidRPr="00B5601E">
        <ns0:rPr>
          <ns0:lang ns0:eastAsia="de-DE"/>
        </ns0:rPr>
        <ns0:t xml:space="preserve"/>
      </ns0:r>
    </ns0:p>
    <ns0:p ns2:paraId="5A876705" ns2:textId="77777777" ns0:rsidR="000C03E6" ns0:rsidRPr="00B5601E" ns0:rsidRDefault="000C03E6" ns0:rsidP="000C03E6">
      <ns0:pPr>
        <ns0:pStyle ns0:val="ListParagraph"/>
        <ns0:numPr>
          <ns0:ilvl ns0:val="0"/>
          <ns0:numId ns0:val="119"/>
        </ns0:numPr>
        <ns0:rPr>
          <ns0:lang ns0:eastAsia="de-DE"/>
        </ns0:rPr>
      </ns0:pPr>
      <ns0:r ns0:rsidRPr="00B5601E">
        <ns0:rPr>
          <ns0:lang ns0:eastAsia="de-DE"/>
        </ns0:rPr>
        <ns0:t xml:space="preserve">MITTLERE Signal-Confidence + MITTLERE Volatilität</ns0:t>
      </ns0:r>
    </ns0:p>
    <ns0:p ns2:paraId="5A9A1682" ns2:textId="5449DE47" ns0:rsidR="000C03E6" ns0:rsidRPr="00B5601E" ns0:rsidRDefault="000C03E6" ns0:rsidP="000C03E6">
      <ns0:pPr>
        <ns0:pStyle ns0:val="ListParagraph"/>
        <ns0:rPr>
          <ns0:lang ns0:eastAsia="de-DE"/>
        </ns0:rPr>
      </ns0:pPr>
      <ns0:r ns0:rsidRPr="00B5601E">
        <ns0:rPr>
          <ns0:lang ns0:eastAsia="de-DE"/>
        </ns0:rPr>
        <ns0:t xml:space="preserve">→ risk_per_trade = mittel</ns0:t>
      </ns0:r>
      <ns0:proofErr ns0:type="spellStart"/>
      <ns0:r ns0:rsidRPr="00B5601E">
        <ns0:rPr>
          <ns0:lang ns0:eastAsia="de-DE"/>
        </ns0:rPr>
        <ns0:t/>
      </ns0:r>
      <ns0:proofErr ns0:type="spellEnd"/>
      <ns0:r ns0:rsidRPr="00B5601E">
        <ns0:rPr>
          <ns0:lang ns0:eastAsia="de-DE"/>
        </ns0:rPr>
        <ns0:t xml:space="preserve"/>
      </ns0:r>
    </ns0:p>
    <ns0:p ns2:paraId="645E68F1" ns2:textId="77777777" ns0:rsidR="000C03E6" ns0:rsidRPr="00B5601E" ns0:rsidRDefault="000C03E6" ns0:rsidP="000C03E6">
      <ns0:pPr>
        <ns0:pStyle ns0:val="ListParagraph"/>
        <ns0:numPr>
          <ns0:ilvl ns0:val="0"/>
          <ns0:numId ns0:val="119"/>
        </ns0:numPr>
        <ns0:rPr>
          <ns0:lang ns0:eastAsia="de-DE"/>
        </ns0:rPr>
      </ns0:pPr>
      <ns0:r ns0:rsidRPr="00B5601E">
        <ns0:rPr>
          <ns0:lang ns0:eastAsia="de-DE"/>
        </ns0:rPr>
        <ns0:t xml:space="preserve">HOHE Volatilität ODER viele offene Trades</ns0:t>
      </ns0:r>
    </ns0:p>
    <ns0:p ns2:paraId="5E371A4B" ns2:textId="5B1C0AF1" ns0:rsidR="000C03E6" ns0:rsidRPr="00B5601E" ns0:rsidRDefault="000C03E6" ns0:rsidP="000C03E6">
      <ns0:pPr>
        <ns0:pStyle ns0:val="ListParagraph"/>
        <ns0:rPr>
          <ns0:lang ns0:eastAsia="de-DE"/>
        </ns0:rPr>
      </ns0:pPr>
      <ns0:r ns0:rsidRPr="00B5601E">
        <ns0:rPr>
          <ns0:lang ns0:eastAsia="de-DE"/>
        </ns0:rPr>
        <ns0:t xml:space="preserve">→ risk_per_trade = niedrig</ns0:t>
      </ns0:r>
      <ns0:proofErr ns0:type="spellStart"/>
      <ns0:r ns0:rsidRPr="00B5601E">
        <ns0:rPr>
          <ns0:lang ns0:eastAsia="de-DE"/>
        </ns0:rPr>
        <ns0:t/>
      </ns0:r>
      <ns0:proofErr ns0:type="spellEnd"/>
      <ns0:r ns0:rsidRPr="00B5601E">
        <ns0:rPr>
          <ns0:lang ns0:eastAsia="de-DE"/>
        </ns0:rPr>
        <ns0:t xml:space="preserve"/>
      </ns0:r>
    </ns0:p>
    <ns0:p ns2:paraId="02F89E25" ns2:textId="77777777" ns0:rsidR="000C03E6" ns0:rsidRPr="00B5601E" ns0:rsidRDefault="000C03E6" ns0:rsidP="000C03E6">
      <ns0:pPr>
        <ns0:pStyle ns0:val="ListParagraph"/>
        <ns0:numPr>
          <ns0:ilvl ns0:val="0"/>
          <ns0:numId ns0:val="119"/>
        </ns0:numPr>
        <ns0:rPr>
          <ns0:lang ns0:eastAsia="de-DE"/>
        </ns0:rPr>
      </ns0:pPr>
      <ns0:r ns0:rsidRPr="00B5601E">
        <ns0:rPr>
          <ns0:lang ns0:eastAsia="de-DE"/>
        </ns0:rPr>
        <ns0:t xml:space="preserve">NIEDRIGE Signal-Confidence (unsicher)</ns0:t>
      </ns0:r>
    </ns0:p>
    <ns0:p ns2:paraId="231E21A8" ns2:textId="16D79E54" ns0:rsidR="000C03E6" ns0:rsidRPr="00B5601E" ns0:rsidRDefault="000C03E6" ns0:rsidP="000C03E6">
      <ns0:pPr>
        <ns0:pStyle ns0:val="ListParagraph"/>
        <ns0:rPr>
          <ns0:lang ns0:eastAsia="de-DE"/>
        </ns0:rPr>
      </ns0:pPr>
      <ns0:r ns0:rsidRPr="00B5601E">
        <ns0:rPr>
          <ns0:lang ns0:eastAsia="de-DE"/>
        </ns0:rPr>
        <ns0:t xml:space="preserve">→ risk_per_trade = niedrig</ns0:t>
      </ns0:r>
      <ns0:proofErr ns0:type="spellStart"/>
      <ns0:r ns0:rsidRPr="00B5601E">
        <ns0:rPr>
          <ns0:lang ns0:eastAsia="de-DE"/>
        </ns0:rPr>
        <ns0:t/>
      </ns0:r>
      <ns0:proofErr ns0:type="spellEnd"/>
      <ns0:r ns0:rsidRPr="00B5601E">
        <ns0:rPr>
          <ns0:lang ns0:eastAsia="de-DE"/>
        </ns0:rPr>
        <ns0:t xml:space="preserve"/>
      </ns0:r>
    </ns0:p>
    <ns0:p ns2:paraId="68223A48" ns2:textId="7F4AFB66" ns0:rsidR="00073C1A" ns0:rsidRPr="00B5601E" ns0:rsidRDefault="00026B7E" ns0:rsidP="000C03E6">
      <ns0:pPr>
        <ns0:rPr>
          <ns0:lang ns0:eastAsia="de-DE"/>
        </ns0:rPr>
      </ns0:pPr>
      <ns0:r ns0:rsidRPr="00B5601E">
        <ns0:rPr>
          <ns0:lang ns0:eastAsia="de-DE"/>
        </ns0:rPr>
        <ns0:t>Prinzip: Fuzzy-Logik wandelt sprachliche Begriffe (hoch/niedrig) in kontinuierliche Werte um und kann so Risikoregeln transparent abbilden.</ns0:t>
      </ns0:r>
    </ns0:p>
    <ns0:p ns2:paraId="28362D65" ns2:textId="77DA422B" ns0:rsidR="00C94C4F" ns0:rsidRPr="00B5601E" ns0:rsidRDefault="00C94C4F" ns0:rsidP="00C94C4F">
      <ns0:pPr>
        <ns0:pStyle ns0:val="Heading3"/>
        <ns0:rPr>
          <ns0:lang ns0:val="de-CH"/>
        </ns0:rPr>
      </ns0:pPr>
      <ns0:r ns0:rsidRPr="00B5601E">
        <ns0:rPr>
          <ns0:lang ns0:val="de-CH"/>
        </ns0:rPr>
        <ns0:lastRenderedPageBreak/>
        <ns0:t>Implementierung</ns0:t>
      </ns0:r>
    </ns0:p>
    <ns0:p ns2:paraId="3A3232AA" ns2:textId="77777777" ns0:rsidR="00F14FE8" ns0:rsidRPr="00B5601E" ns0:rsidRDefault="00F14FE8" ns0:rsidP="00F14FE8">
      <ns0:pPr>
        <ns0:pStyle ns0:val="ListParagraph"/>
        <ns0:numPr>
          <ns0:ilvl ns0:val="0"/>
          <ns0:numId ns0:val="119"/>
        </ns0:numPr>
        <ns0:rPr>
          <ns0:lang ns0:eastAsia="de-DE"/>
        </ns0:rPr>
      </ns0:pPr>
      <ns0:proofErr ns0:type="spellStart"/>
      <ns0:r ns0:rsidRPr="00B5601E">
        <ns0:rPr>
          <ns0:lang ns0:eastAsia="de-DE"/>
        </ns0:rPr>
        <ns0:t>rules/risk.flex           → Fuzzy-Regeln (FCL-ähnliche Syntax, wird von Python-Fallback interpretiert)</ns0:t>
      </ns0:r>
      <ns0:proofErr ns0:type="spellEnd"/>
      <ns0:r ns0:rsidRPr="00B5601E">
        <ns0:rPr>
          <ns0:lang ns0:eastAsia="de-DE"/>
        </ns0:rPr>
        <ns0:t/>
      </ns0:r>
      <ns0:proofErr ns0:type="spellStart"/>
      <ns0:r ns0:rsidRPr="00B5601E">
        <ns0:rPr>
          <ns0:lang ns0:eastAsia="de-DE"/>
        </ns0:rPr>
        <ns0:t/>
      </ns0:r>
      <ns0:proofErr ns0:type="spell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xml:space="preserve"/>
      </ns0:r>
    </ns0:p>
    <ns0:p ns2:paraId="32CE7D39" ns2:textId="77777777" ns0:rsidR="00F14FE8" ns0:rsidRPr="00B5601E" ns0:rsidRDefault="00F14FE8" ns0:rsidP="00F14FE8">
      <ns0:pPr>
        <ns0:pStyle ns0:val="ListParagraph"/>
        <ns0:numPr>
          <ns0:ilvl ns0:val="0"/>
          <ns0:numId ns0:val="119"/>
        </ns0:numPr>
        <ns0:rPr>
          <ns0:lang ns0:eastAsia="de-DE"/>
        </ns0:rPr>
      </ns0:pPr>
      <ns0:r ns0:rsidRPr="00B5601E">
        <ns0:rPr>
          <ns0:lang ns0:eastAsia="de-DE"/>
        </ns0:rPr>
        <ns0:t>src/risk/flex_engine.py    → Engine (macOS: Python-Fallback)</ns0:t>
      </ns0:r>
      <ns0:proofErr ns0:type="spellStart"/>
      <ns0:r ns0:rsidRPr="00B5601E">
        <ns0:rPr>
          <ns0:lang ns0:eastAsia="de-DE"/>
        </ns0:rPr>
        <ns0:t/>
      </ns0:r>
      <ns0:proofErr ns0:type="spellEnd"/>
      <ns0:r ns0:rsidRPr="00B5601E">
        <ns0:rPr>
          <ns0:lang ns0:eastAsia="de-DE"/>
        </ns0:rPr>
        <ns0:t/>
      </ns0:r>
      <ns0:proofErr ns0:type="spellStart"/>
      <ns0:r ns0:rsidRPr="00B5601E">
        <ns0:rPr>
          <ns0:lang ns0:eastAsia="de-DE"/>
        </ns0:rPr>
        <ns0:t/>
      </ns0:r>
      <ns0:proofErr ns0:type="spellEnd"/>
      <ns0:r ns0:rsidRPr="00B5601E">
        <ns0:rPr>
          <ns0:lang ns0:eastAsia="de-DE"/>
        </ns0:rPr>
        <ns0:t/>
      </ns0:r>
    </ns0:p>
    <ns0:p ns2:paraId="36A6C8E7" ns2:textId="77777777" ns0:rsidR="00F14FE8" ns0:rsidRPr="00B5601E" ns0:rsidRDefault="00F14FE8" ns0:rsidP="00F14FE8">
      <ns0:pPr>
        <ns0:pStyle ns0:val="ListParagraph"/>
        <ns0:numPr>
          <ns0:ilvl ns0:val="0"/>
          <ns0:numId ns0:val="119"/>
        </ns0:numPr>
        <ns0:rPr>
          <ns0:lang ns0:eastAsia="de-DE"/>
        </ns0:rPr>
      </ns0:pPr>
      <ns0:r ns0:rsidRPr="00B5601E">
        <ns0:rPr>
          <ns0:lang ns0:eastAsia="de-DE"/>
        </ns0:rPr>
        <ns0:t xml:space="preserve">src/risk/position_sizer.py → Mapping: risk_per_trade → Einsatz (Stake) in CHF</ns0:t>
      </ns0:r>
      <ns0:proofErr ns0:type="spellStart"/>
      <ns0:r ns0:rsidRPr="00B5601E">
        <ns0:rPr>
          <ns0:lang ns0:eastAsia="de-DE"/>
        </ns0:rPr>
        <ns0:t/>
      </ns0:r>
      <ns0:proofErr ns0:type="spell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xml:space="preserve"/>
      </ns0:r>
    </ns0:p>
    <ns0:p ns2:paraId="7959047B" ns2:textId="4CD5917B" ns0:rsidR="00073C1A" ns0:rsidRPr="00B5601E" ns0:rsidRDefault="00F14FE8" ns0:rsidP="002D3190">
      <ns0:pPr>
        <ns0:pStyle ns0:val="ListParagraph"/>
        <ns0:rPr>
          <ns0:lang ns0:eastAsia="de-DE"/>
        </ns0:rPr>
      </ns0:pPr>
      <ns0:r ns0:rsidRPr="00B5601E">
        <ns0:rPr>
          <ns0:lang ns0:eastAsia="de-DE"/>
        </ns0:rPr>
        <ns0:t>→ Integration: scripts/generate_two_stage_report.py (Strategie C)</ns0:t>
      </ns0:r>
    </ns0:p>
    <ns0:p ns2:paraId="4F142B41" ns2:textId="71A1E365" ns0:rsidR="0063384F" ns0:rsidRPr="00B5601E" ns0:rsidRDefault="0063384F" ns0:rsidP="0063384F">
      <ns0:pPr>
        <ns0:pStyle ns0:val="Heading2"/>
        <ns0:rPr>
          <ns0:lang ns0:val="de-CH"/>
        </ns0:rPr>
      </ns0:pPr>
      <ns0:r ns0:rsidRPr="00B5601E">
        <ns0:rPr>
          <ns0:lang ns0:val="de-CH"/>
        </ns0:rPr>
        <ns0:t>Evaluation</ns0:t>
      </ns0:r>
    </ns0:p>
    <ns0:p ns2:paraId="55736771" ns2:textId="155B7955" ns0:rsidR="0063384F" ns0:rsidRPr="00B5601E" ns0:rsidRDefault="0063384F" ns0:rsidP="0063384F">
      <ns0:pPr>
        <ns0:tabs>
          <ns0:tab ns0:val="clear" ns0:pos="851"/>
        </ns0:tabs>
        <ns0:spacing ns0:after="0" ns0:line="240" ns0:lineRule="auto"/>
        <ns0:rPr>
          <ns0:lang ns0:eastAsia="de-DE"/>
        </ns0:rPr>
      </ns0:pPr>
      <ns0:r ns0:rsidRPr="00B5601E">
        <ns0:rPr>
          <ns0:lang ns0:eastAsia="de-DE"/>
        </ns0:rPr>
        <ns0:t>Zwei Evaluierungsarten wurden verwendet: Standard-ML-Metriken und Trading-Simulation. Die Evaluierungslogik ist in scripts/generate_two_stage_report.py implementiert. Dieses Skript erzeugt einen vollständigen PDF-Report pro EXP_ID.</ns0:t>
      </ns0:r>
    </ns0:p>
    <ns0:p ns2:paraId="05547820" ns2:textId="6E44E1C4" ns0:rsidR="0063384F" ns0:rsidRPr="00B5601E" ns0:rsidRDefault="0063384F" ns0:rsidP="0063384F">
      <ns0:pPr>
        <ns0:pStyle ns0:val="Heading3"/>
        <ns0:rPr>
          <ns0:lang ns0:val="de-CH"/>
        </ns0:rPr>
      </ns0:pPr>
      <ns0:r ns0:rsidRPr="00B5601E">
        <ns0:rPr>
          <ns0:lang ns0:val="de-CH"/>
        </ns0:rPr>
        <ns0:t xml:space="preserve"> ML-Metriken (pro Stufe)</ns0:t>
      </ns0:r>
    </ns0:p>
    <ns0:p ns2:paraId="14910545" ns2:textId="77777777" ns0:rsidR="0063384F" ns0:rsidRPr="00B5601E" ns0:rsidRDefault="0063384F" ns0:rsidP="0063384F">
      <ns0:pPr>
        <ns0:tabs>
          <ns0:tab ns0:val="clear" ns0:pos="851"/>
        </ns0:tabs>
        <ns0:spacing ns0:after="0" ns0:line="240" ns0:lineRule="auto"/>
        <ns0:rPr>
          <ns0:lang ns0:eastAsia="de-DE"/>
        </ns0:rPr>
      </ns0:pPr>
      <ns0:r ns0:rsidRPr="00B5601E">
        <ns0:rPr>
          <ns0:lang ns0:eastAsia="de-DE"/>
        </ns0:rPr>
        <ns0:t xml:space="preserve">Stufe 1 – Signal-Detektion (neutral vs. </ns0:t>
      </ns0:r>
      <ns0:proofErr ns0:type="spellStart"/>
      <ns0:r ns0:rsidRPr="00B5601E">
        <ns0:rPr>
          <ns0:lang ns0:eastAsia="de-DE"/>
        </ns0:rPr>
        <ns0:t>move</ns0:t>
      </ns0:r>
      <ns0:proofErr ns0:type="spellEnd"/>
      <ns0:r ns0:rsidRPr="00B5601E">
        <ns0:rPr>
          <ns0:lang ns0:eastAsia="de-DE"/>
        </ns0:rPr>
        <ns0:t>):</ns0:t>
      </ns0:r>
    </ns0:p>
    <ns0:p ns2:paraId="52BD704F" ns2:textId="320D9938" ns0:rsidR="0063384F" ns0:rsidRPr="00B5601E" ns0:rsidRDefault="0063384F" ns0:rsidP="0063384F">
      <ns0:pPr>
        <ns0:tabs>
          <ns0:tab ns0:val="clear" ns0:pos="851"/>
        </ns0:tabs>
        <ns0:spacing ns0:after="0" ns0:line="240" ns0:lineRule="auto"/>
        <ns0:rPr>
          <ns0:lang ns0:eastAsia="de-DE"/>
        </ns0:rPr>
      </ns0:pPr>
    </ns0:p>
    <ns0:p ns2:paraId="488A6ED9" ns2:textId="77777777" ns0:rsidR="0063384F" ns0:rsidRPr="00B5601E" ns0:rsidRDefault="0063384F" ns0:rsidP="0063384F">
      <ns0:pPr>
        <ns0:pStyle ns0:val="ListParagraph"/>
        <ns0:numPr>
          <ns0:ilvl ns0:val="0"/>
          <ns0:numId ns0:val="120"/>
        </ns0:numPr>
        <ns0:tabs>
          <ns0:tab ns0:val="clear" ns0:pos="851"/>
        </ns0:tabs>
        <ns0:spacing ns0:after="0" ns0:line="240" ns0:lineRule="auto"/>
        <ns0:rPr>
          <ns0:lang ns0:eastAsia="de-DE"/>
        </ns0:rPr>
      </ns0:pPr>
      <ns0:r ns0:rsidRPr="00B5601E">
        <ns0:rPr>
          <ns0:lang ns0:eastAsia="de-DE"/>
        </ns0:rPr>
        <ns0:t>F1(</ns0:t>
      </ns0:r>
      <ns0:proofErr ns0:type="spellStart"/>
      <ns0:r ns0:rsidRPr="00B5601E">
        <ns0:rPr>
          <ns0:lang ns0:eastAsia="de-DE"/>
        </ns0:rPr>
        <ns0:t>move</ns0:t>
      </ns0:r>
      <ns0:proofErr ns0:type="spellEnd"/>
      <ns0:r ns0:rsidRPr="00B5601E">
        <ns0:rPr>
          <ns0:lang ns0:eastAsia="de-DE"/>
        </ns0:rPr>
        <ns0:t>), Precision(</ns0:t>
      </ns0:r>
      <ns0:proofErr ns0:type="spellStart"/>
      <ns0:r ns0:rsidRPr="00B5601E">
        <ns0:rPr>
          <ns0:lang ns0:eastAsia="de-DE"/>
        </ns0:rPr>
        <ns0:t>move</ns0:t>
      </ns0:r>
      <ns0:proofErr ns0:type="spellEnd"/>
      <ns0:r ns0:rsidRPr="00B5601E">
        <ns0:rPr>
          <ns0:lang ns0:eastAsia="de-DE"/>
        </ns0:rPr>
        <ns0:t>), Recall(</ns0:t>
      </ns0:r>
      <ns0:proofErr ns0:type="spellStart"/>
      <ns0:r ns0:rsidRPr="00B5601E">
        <ns0:rPr>
          <ns0:lang ns0:eastAsia="de-DE"/>
        </ns0:rPr>
        <ns0:t>move</ns0:t>
      </ns0:r>
      <ns0:proofErr ns0:type="spellEnd"/>
      <ns0:r ns0:rsidRPr="00B5601E">
        <ns0:rPr>
          <ns0:lang ns0:eastAsia="de-DE"/>
        </ns0:rPr>
        <ns0:t>)</ns0:t>
      </ns0:r>
    </ns0:p>
    <ns0:p ns2:paraId="01CB671C" ns2:textId="77777777" ns0:rsidR="0063384F" ns0:rsidRPr="00B5601E" ns0:rsidRDefault="0063384F" ns0:rsidP="0063384F">
      <ns0:pPr>
        <ns0:pStyle ns0:val="ListParagraph"/>
        <ns0:numPr>
          <ns0:ilvl ns0:val="0"/>
          <ns0:numId ns0:val="120"/>
        </ns0:numPr>
        <ns0:tabs>
          <ns0:tab ns0:val="clear" ns0:pos="851"/>
        </ns0:tabs>
        <ns0:spacing ns0:after="0" ns0:line="240" ns0:lineRule="auto"/>
        <ns0:rPr>
          <ns0:lang ns0:eastAsia="de-DE"/>
        </ns0:rPr>
      </ns0:pPr>
      <ns0:proofErr ns0:type="spellStart"/>
      <ns0:r ns0:rsidRPr="00B5601E">
        <ns0:rPr>
          <ns0:lang ns0:eastAsia="de-DE"/>
        </ns0:rPr>
        <ns0:t>Confusion</ns0:t>
      </ns0:r>
      <ns0:proofErr ns0:type="spellEnd"/>
      <ns0:r ns0:rsidRPr="00B5601E">
        <ns0:rPr>
          <ns0:lang ns0:eastAsia="de-DE"/>
        </ns0:rPr>
        <ns0:t xml:space="preserve"> Matrix: neutral vs. </ns0:t>
      </ns0:r>
      <ns0:proofErr ns0:type="spellStart"/>
      <ns0:r ns0:rsidRPr="00B5601E">
        <ns0:rPr>
          <ns0:lang ns0:eastAsia="de-DE"/>
        </ns0:rPr>
        <ns0:t>move</ns0:t>
      </ns0:r>
      <ns0:proofErr ns0:type="spellEnd"/>
    </ns0:p>
    <ns0:p ns2:paraId="2EDE1C37" ns2:textId="77777777" ns0:rsidR="0063384F" ns0:rsidRPr="00B5601E" ns0:rsidRDefault="0063384F" ns0:rsidP="0063384F">
      <ns0:pPr>
        <ns0:tabs>
          <ns0:tab ns0:val="clear" ns0:pos="851"/>
        </ns0:tabs>
        <ns0:spacing ns0:after="0" ns0:line="240" ns0:lineRule="auto"/>
        <ns0:rPr>
          <ns0:lang ns0:eastAsia="de-DE"/>
        </ns0:rPr>
      </ns0:pPr>
    </ns0:p>
    <ns0:p ns2:paraId="733F3C57" ns2:textId="77777777" ns0:rsidR="0063384F" ns0:rsidRPr="00B5601E" ns0:rsidRDefault="0063384F" ns0:rsidP="0063384F">
      <ns0:pPr>
        <ns0:tabs>
          <ns0:tab ns0:val="clear" ns0:pos="851"/>
        </ns0:tabs>
        <ns0:spacing ns0:after="0" ns0:line="240" ns0:lineRule="auto"/>
        <ns0:rPr>
          <ns0:lang ns0:eastAsia="de-DE"/>
        </ns0:rPr>
      </ns0:pPr>
      <ns0:r ns0:rsidRPr="00B5601E">
        <ns0:rPr>
          <ns0:lang ns0:eastAsia="de-DE"/>
        </ns0:rPr>
        <ns0:t>Stufe 2 – Richtungsvorhersage (</ns0:t>
      </ns0:r>
      <ns0:proofErr ns0:type="spellStart"/>
      <ns0:r ns0:rsidRPr="00B5601E">
        <ns0:rPr>
          <ns0:lang ns0:eastAsia="de-DE"/>
        </ns0:rPr>
        <ns0:t>up</ns0:t>
      </ns0:r>
      <ns0:proofErr ns0:type="spellEnd"/>
      <ns0:r ns0:rsidRPr="00B5601E">
        <ns0:rPr>
          <ns0:lang ns0:eastAsia="de-DE"/>
        </ns0:rPr>
        <ns0:t xml:space="preserve"> vs. down | </ns0:t>
      </ns0:r>
      <ns0:proofErr ns0:type="spellStart"/>
      <ns0:r ns0:rsidRPr="00B5601E">
        <ns0:rPr>
          <ns0:lang ns0:eastAsia="de-DE"/>
        </ns0:rPr>
        <ns0:t>move</ns0:t>
      </ns0:r>
      <ns0:proofErr ns0:type="spellEnd"/>
      <ns0:r ns0:rsidRPr="00B5601E">
        <ns0:rPr>
          <ns0:lang ns0:eastAsia="de-DE"/>
        </ns0:rPr>
        <ns0:t>):</ns0:t>
      </ns0:r>
    </ns0:p>
    <ns0:p ns2:paraId="5BFAC506" ns2:textId="77777777" ns0:rsidR="0063384F" ns0:rsidRPr="00B5601E" ns0:rsidRDefault="0063384F" ns0:rsidP="0063384F">
      <ns0:pPr>
        <ns0:tabs>
          <ns0:tab ns0:val="clear" ns0:pos="851"/>
        </ns0:tabs>
        <ns0:spacing ns0:after="0" ns0:line="240" ns0:lineRule="auto"/>
        <ns0:rPr>
          <ns0:lang ns0:eastAsia="de-DE"/>
        </ns0:rPr>
      </ns0:pPr>
    </ns0:p>
    <ns0:p ns2:paraId="53E71030" ns2:textId="69967E5C" ns0:rsidR="0063384F" ns0:rsidRPr="00B5601E" ns0:rsidRDefault="0063384F" ns0:rsidP="0063384F">
      <ns0:pPr>
        <ns0:pStyle ns0:val="ListParagraph"/>
        <ns0:numPr>
          <ns0:ilvl ns0:val="0"/>
          <ns0:numId ns0:val="121"/>
        </ns0:numPr>
        <ns0:tabs>
          <ns0:tab ns0:val="clear" ns0:pos="851"/>
        </ns0:tabs>
        <ns0:spacing ns0:after="0" ns0:line="240" ns0:lineRule="auto"/>
        <ns0:rPr>
          <ns0:lang ns0:eastAsia="de-DE"/>
        </ns0:rPr>
      </ns0:pPr>
      <ns0:r ns0:rsidRPr="00B5601E">
        <ns0:rPr>
          <ns0:lang ns0:eastAsia="de-DE"/>
        </ns0:rPr>
        <ns0:t>F1(</ns0:t>
      </ns0:r>
      <ns0:proofErr ns0:type="spellStart"/>
      <ns0:r ns0:rsidRPr="00B5601E">
        <ns0:rPr>
          <ns0:lang ns0:eastAsia="de-DE"/>
        </ns0:rPr>
        <ns0:t>up|move</ns0:t>
      </ns0:r>
      <ns0:proofErr ns0:type="spellEnd"/>
      <ns0:r ns0:rsidRPr="00B5601E">
        <ns0:rPr>
          <ns0:lang ns0:eastAsia="de-DE"/>
        </ns0:rPr>
        <ns0:t>), F1(</ns0:t>
      </ns0:r>
      <ns0:proofErr ns0:type="spellStart"/>
      <ns0:r ns0:rsidRPr="00B5601E">
        <ns0:rPr>
          <ns0:lang ns0:eastAsia="de-DE"/>
        </ns0:rPr>
        <ns0:t>down|move</ns0:t>
      </ns0:r>
      <ns0:proofErr ns0:type="spellEnd"/>
      <ns0:r ns0:rsidRPr="00B5601E">
        <ns0:rPr>
          <ns0:lang ns0:eastAsia="de-DE"/>
        </ns0:rPr>
        <ns0:t xml:space="preserve">) </ns0:t>
      </ns0:r>
    </ns0:p>
    <ns0:p ns2:paraId="6264EFA8" ns2:textId="77777777" ns0:rsidR="0063384F" ns0:rsidRPr="00B5601E" ns0:rsidRDefault="0063384F" ns0:rsidP="0063384F">
      <ns0:pPr>
        <ns0:pStyle ns0:val="ListParagraph"/>
        <ns0:numPr>
          <ns0:ilvl ns0:val="0"/>
          <ns0:numId ns0:val="121"/>
        </ns0:numPr>
        <ns0:tabs>
          <ns0:tab ns0:val="clear" ns0:pos="851"/>
        </ns0:tabs>
        <ns0:spacing ns0:after="0" ns0:line="240" ns0:lineRule="auto"/>
        <ns0:rPr>
          <ns0:lang ns0:eastAsia="de-DE"/>
        </ns0:rPr>
      </ns0:pPr>
      <ns0:proofErr ns0:type="spellStart"/>
      <ns0:r ns0:rsidRPr="00B5601E">
        <ns0:rPr>
          <ns0:lang ns0:eastAsia="de-DE"/>
        </ns0:rPr>
        <ns0:t>Confusion</ns0:t>
      </ns0:r>
      <ns0:proofErr ns0:type="spellEnd"/>
      <ns0:r ns0:rsidRPr="00B5601E">
        <ns0:rPr>
          <ns0:lang ns0:eastAsia="de-DE"/>
        </ns0:rPr>
        <ns0:t xml:space="preserve"> Matrix: </ns0:t>
      </ns0:r>
      <ns0:proofErr ns0:type="spellStart"/>
      <ns0:r ns0:rsidRPr="00B5601E">
        <ns0:rPr>
          <ns0:lang ns0:eastAsia="de-DE"/>
        </ns0:rPr>
        <ns0:t>up</ns0:t>
      </ns0:r>
      <ns0:proofErr ns0:type="spellEnd"/>
      <ns0:r ns0:rsidRPr="00B5601E">
        <ns0:rPr>
          <ns0:lang ns0:eastAsia="de-DE"/>
        </ns0:rPr>
        <ns0:t xml:space="preserve"> vs. down (nur </ns0:t>
      </ns0:r>
      <ns0:proofErr ns0:type="spellStart"/>
      <ns0:r ns0:rsidRPr="00B5601E">
        <ns0:rPr>
          <ns0:lang ns0:eastAsia="de-DE"/>
        </ns0:rPr>
        <ns0:t>move</ns0:t>
      </ns0:r>
      <ns0:proofErr ns0:type="spellEnd"/>
      <ns0:r ns0:rsidRPr="00B5601E">
        <ns0:rPr>
          <ns0:lang ns0:eastAsia="de-DE"/>
        </ns0:rPr>
        <ns0:t>-Tage)</ns0:t>
      </ns0:r>
    </ns0:p>
    <ns0:p ns2:paraId="4764D17E" ns2:textId="77777777" ns0:rsidR="0063384F" ns0:rsidRPr="00B5601E" ns0:rsidRDefault="0063384F" ns0:rsidP="0063384F">
      <ns0:pPr>
        <ns0:tabs>
          <ns0:tab ns0:val="clear" ns0:pos="851"/>
        </ns0:tabs>
        <ns0:spacing ns0:after="0" ns0:line="240" ns0:lineRule="auto"/>
        <ns0:rPr>
          <ns0:lang ns0:eastAsia="de-DE"/>
        </ns0:rPr>
      </ns0:pPr>
    </ns0:p>
    <ns0:p ns2:paraId="554AE14A" ns2:textId="77777777" ns0:rsidR="0063384F" ns0:rsidRPr="00B5601E" ns0:rsidRDefault="0063384F" ns0:rsidP="0063384F">
      <ns0:pPr>
        <ns0:tabs>
          <ns0:tab ns0:val="clear" ns0:pos="851"/>
        </ns0:tabs>
        <ns0:spacing ns0:after="0" ns0:line="240" ns0:lineRule="auto"/>
        <ns0:rPr>
          <ns0:lang ns0:eastAsia="de-DE"/>
        </ns0:rPr>
      </ns0:pPr>
      <ns0:r ns0:rsidRPr="00B5601E">
        <ns0:rPr>
          <ns0:lang ns0:eastAsia="de-DE"/>
        </ns0:rPr>
        <ns0:t>Kombinierte 3-Klassen-Metriken:</ns0:t>
      </ns0:r>
    </ns0:p>
    <ns0:p ns2:paraId="1E0F3324" ns2:textId="42545C4F" ns0:rsidR="0063384F" ns0:rsidRPr="00B5601E" ns0:rsidRDefault="0063384F" ns0:rsidP="0063384F">
      <ns0:pPr>
        <ns0:tabs>
          <ns0:tab ns0:val="clear" ns0:pos="851"/>
        </ns0:tabs>
        <ns0:spacing ns0:after="0" ns0:line="240" ns0:lineRule="auto"/>
        <ns0:rPr>
          <ns0:lang ns0:eastAsia="de-DE"/>
        </ns0:rPr>
      </ns0:pPr>
    </ns0:p>
    <ns0:p ns2:paraId="4829B908" ns2:textId="77777777" ns0:rsidR="0063384F" ns0:rsidRPr="00B5601E" ns0:rsidRDefault="0063384F" ns0:rsidP="0063384F">
      <ns0:pPr>
        <ns0:pStyle ns0:val="ListParagraph"/>
        <ns0:numPr>
          <ns0:ilvl ns0:val="0"/>
          <ns0:numId ns0:val="122"/>
        </ns0:numPr>
        <ns0:tabs>
          <ns0:tab ns0:val="clear" ns0:pos="851"/>
        </ns0:tabs>
        <ns0:spacing ns0:after="0" ns0:line="240" ns0:lineRule="auto"/>
        <ns0:rPr>
          <ns0:lang ns0:eastAsia="de-DE"/>
        </ns0:rPr>
      </ns0:pPr>
      <ns0:r ns0:rsidRPr="00B5601E">
        <ns0:rPr>
          <ns0:lang ns0:eastAsia="de-DE"/>
        </ns0:rPr>
        <ns0:t>macro-F1 (neutral/</ns0:t>
      </ns0:r>
      <ns0:proofErr ns0:type="spellStart"/>
      <ns0:r ns0:rsidRPr="00B5601E">
        <ns0:rPr>
          <ns0:lang ns0:eastAsia="de-DE"/>
        </ns0:rPr>
        <ns0:t>up</ns0:t>
      </ns0:r>
      <ns0:proofErr ns0:type="spellEnd"/>
      <ns0:r ns0:rsidRPr="00B5601E">
        <ns0:rPr>
          <ns0:lang ns0:eastAsia="de-DE"/>
        </ns0:rPr>
        <ns0:t>/down) – gleiches Gewicht pro Klasse</ns0:t>
      </ns0:r>
    </ns0:p>
    <ns0:p ns2:paraId="2514C1DD" ns2:textId="77777777" ns0:rsidR="0063384F" ns0:rsidRPr="00B5601E" ns0:rsidRDefault="0063384F" ns0:rsidP="0063384F">
      <ns0:pPr>
        <ns0:tabs>
          <ns0:tab ns0:val="clear" ns0:pos="851"/>
        </ns0:tabs>
        <ns0:spacing ns0:after="0" ns0:line="240" ns0:lineRule="auto"/>
        <ns0:rPr>
          <ns0:lang ns0:eastAsia="de-DE"/>
        </ns0:rPr>
      </ns0:pPr>
    </ns0:p>
    <ns0:p ns2:paraId="7FC54C30" ns2:textId="0BA479FC" ns0:rsidR="0063384F" ns0:rsidRPr="00B5601E" ns0:rsidRDefault="0063384F" ns0:rsidP="0063384F">
      <ns0:pPr>
        <ns0:pStyle ns0:val="Heading3"/>
        <ns0:rPr>
          <ns0:lang ns0:val="de-CH"/>
        </ns0:rPr>
      </ns0:pPr>
      <ns0:r ns0:rsidRPr="00B5601E">
        <ns0:rPr>
          <ns0:lang ns0:val="de-CH"/>
        </ns0:rPr>
        <ns0:t>Trading-Simulation (Variante 3)</ns0:t>
      </ns0:r>
    </ns0:p>
    <ns0:p ns2:paraId="1FDFBD17" ns2:textId="4C79CA75" ns0:rsidR="0063384F" ns0:rsidRPr="00B5601E" ns0:rsidRDefault="0063384F" ns0:rsidP="0063384F">
      <ns0:pPr>
        <ns0:tabs>
          <ns0:tab ns0:val="clear" ns0:pos="851"/>
        </ns0:tabs>
        <ns0:spacing ns0:after="0" ns0:line="240" ns0:lineRule="auto"/>
        <ns0:rPr>
          <ns0:lang ns0:eastAsia="de-DE"/>
        </ns0:rPr>
      </ns0:pPr>
      <ns0:r ns0:rsidRPr="00B5601E">
        <ns0:rPr>
          <ns0:lang ns0:eastAsia="de-DE"/>
        </ns0:rPr>
        <ns0:t>Die Tradesimulation (Variante 3: "TP-only + Settlement am Exit-Datum") berechnet Handelsergebnisse basierend auf Modellvorhersagen und tatsächlichen Kursentwicklungen. Sie verwendet two_stage_final__&lt;EXP_ID&gt;_predictions.csv (aus notebooks/results/final_two_stage/) und eurusd_labels__&lt;EXP_ID&gt;.csv (aus data/processed/fx/) als Input. Startkapital beträgt 1'000 CHF.</ns0:t>
      </ns0:r>
      <ns0:proofErr ns0:type="spellStart"/>
      <ns0:r ns0:rsidRPr="00B5601E">
        <ns0:rPr>
          <ns0:lang ns0:eastAsia="de-DE"/>
        </ns0:rPr>
        <ns0:t/>
      </ns0:r>
      <ns0:proofErr ns0:type="spell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ns0:r>
      <ns0:proofErr ns0:type="spellStart"/>
      <ns0:r ns0:rsidRPr="00B5601E">
        <ns0:rPr>
          <ns0:lang ns0:eastAsia="de-DE"/>
        </ns0:rPr>
        <ns0:t/>
      </ns0:r>
      <ns0:proofErr ns0:type="spellEnd"/>
      <ns0:r ns0:rsidRPr="00B5601E">
        <ns0:rPr>
          <ns0:lang ns0:eastAsia="de-DE"/>
        </ns0:rPr>
        <ns0:t xml:space="preserve"/>
      </ns0:r>
    </ns0:p>
    <ns0:p ns2:paraId="6565CFA7" ns2:textId="77777777" ns0:rsidR="0063384F" ns0:rsidRPr="00B5601E" ns0:rsidRDefault="0063384F" ns0:rsidP="0063384F">
      <ns0:pPr>
        <ns0:tabs>
          <ns0:tab ns0:val="clear" ns0:pos="851"/>
        </ns0:tabs>
        <ns0:spacing ns0:after="0" ns0:line="240" ns0:lineRule="auto"/>
        <ns0:rPr>
          <ns0:lang ns0:eastAsia="de-DE"/>
        </ns0:rPr>
      </ns0:pPr>
    </ns0:p>
    <ns0:p ns2:paraId="4920DE39" ns2:textId="6EEB72EE" ns0:rsidR="0063384F" ns0:rsidRDefault="0063384F" ns0:rsidP="0063384F">
      <ns0:pPr>
        <ns0:tabs>
          <ns0:tab ns0:val="clear" ns0:pos="851"/>
        </ns0:tabs>
        <ns0:spacing ns0:after="0" ns0:line="240" ns0:lineRule="auto"/>
        <ns0:rPr>
          <ns0:lang ns0:eastAsia="de-DE"/>
        </ns0:rPr>
      </ns0:pPr>
      <ns0:r ns0:rsidRPr="00B5601E">
        <ns0:rPr>
          <ns0:lang ns0:eastAsia="de-DE"/>
        </ns0:rPr>
        <ns0:t>Trade-Logik (</ns0:t>
      </ns0:r>
      <ns0:proofErr ns0:type="spellStart"/>
      <ns0:r ns0:rsidRPr="00B5601E">
        <ns0:rPr>
          <ns0:lang ns0:eastAsia="de-DE"/>
        </ns0:rPr>
        <ns0:t>close</ns0:t>
      </ns0:r>
      <ns0:proofErr ns0:type="spellEnd"/>
      <ns0:r ns0:rsidRPr="00B5601E">
        <ns0:rPr>
          <ns0:lang ns0:eastAsia="de-DE"/>
        </ns0:rPr>
        <ns0:t xml:space="preserve">-basiert): Ein Trade entsteht bei </ns0:t>
      </ns0:r>
      <ns0:proofErr ns0:type="spellStart"/>
      <ns0:r ns0:rsidRPr="00B5601E">
        <ns0:rPr>
          <ns0:lang ns0:eastAsia="de-DE"/>
        </ns0:rPr>
        <ns0:t>combined_pred</ns0:t>
      </ns0:r>
      <ns0:proofErr ns0:type="spellEnd"/>
      <ns0:r ns0:rsidRPr="00B5601E">
        <ns0:rPr>
          <ns0:lang ns0:eastAsia="de-DE"/>
        </ns0:rPr>
        <ns0:t xml:space="preserve"> = "</ns0:t>
      </ns0:r>
      <ns0:proofErr ns0:type="spellStart"/>
      <ns0:r ns0:rsidRPr="00B5601E">
        <ns0:rPr>
          <ns0:lang ns0:eastAsia="de-DE"/>
        </ns0:rPr>
        <ns0:t>up</ns0:t>
      </ns0:r>
      <ns0:proofErr ns0:type="spellEnd"/>
      <ns0:r ns0:rsidRPr="00B5601E">
        <ns0:rPr>
          <ns0:lang ns0:eastAsia="de-DE"/>
        </ns0:rPr>
        <ns0:t xml:space="preserve">" oder "down". Der Entry-Preis ist Close(t), Take-Profit (TP) wird als Close(t) × (1 + </ns0:t>
      </ns0:r>
      <ns0:proofErr ns0:type="spellStart"/>
      <ns0:r ns0:rsidRPr="00B5601E">
        <ns0:rPr>
          <ns0:lang ns0:eastAsia="de-DE"/>
        </ns0:rPr>
        <ns0:t>up</ns0:t>
      </ns0:r>
      <ns0:proofErr ns0:type="spellEnd"/>
      <ns0:r ns0:rsidRPr="00B5601E">
        <ns0:rPr>
          <ns0:lang ns0:eastAsia="de-DE"/>
        </ns0:rPr>
        <ns0:t>/</ns0:t>
      </ns0:r>
      <ns0:proofErr ns0:type="spellStart"/>
      <ns0:r ns0:rsidRPr="00B5601E">
        <ns0:rPr>
          <ns0:lang ns0:eastAsia="de-DE"/>
        </ns0:rPr>
        <ns0:t>down_threshold</ns0:t>
      </ns0:r>
      <ns0:proofErr ns0:type="spellEnd"/>
      <ns0:r ns0:rsidRPr="00B5601E">
        <ns0:rPr>
          <ns0:lang ns0:eastAsia="de-DE"/>
        </ns0:rPr>
        <ns0:t xml:space="preserve">) berechnet. Bei TP-Treffer innerhalb von </ns0:t>
      </ns0:r>
      <ns0:proofErr ns0:type="spellStart"/>
      <ns0:r ns0:rsidRPr="00B5601E">
        <ns0:rPr>
          <ns0:lang ns0:eastAsia="de-DE"/>
        </ns0:rPr>
        <ns0:t>horizon_days</ns0:t>
      </ns0:r>
      <ns0:proofErr ns0:type="spellEnd"/>
      <ns0:r ns0:rsidRPr="00B5601E">
        <ns0:rPr>
          <ns0:lang ns0:eastAsia="de-DE"/>
        </ns0:rPr>
        <ns0:t xml:space="preserve"> wird der fixe Threshold-Return gebucht, sonst der Return zum Horizontende. P&amp;L wird erst am Exit-Datum verbucht (</ns0:t>
      </ns0:r>
      <ns0:proofErr ns0:type="spellStart"/>
      <ns0:r ns0:rsidRPr="00B5601E">
        <ns0:rPr>
          <ns0:lang ns0:eastAsia="de-DE"/>
        </ns0:rPr>
        <ns0:t>settle_at_exit</ns0:t>
      </ns0:r>
      <ns0:proofErr ns0:type="spellEnd"/>
      <ns0:r ns0:rsidRPr="00B5601E">
        <ns0:rPr>
          <ns0:lang ns0:eastAsia="de-DE"/>
        </ns0:rPr>
        <ns0:t>=True).</ns0:t>
      </ns0:r>
    </ns0:p>
    <ns0:p ns2:paraId="39B5824F" ns2:textId="77777777" ns0:rsidR="002D3190" ns0:rsidRDefault="002D3190" ns0:rsidP="0063384F">
      <ns0:pPr>
        <ns0:tabs>
          <ns0:tab ns0:val="clear" ns0:pos="851"/>
        </ns0:tabs>
        <ns0:spacing ns0:after="0" ns0:line="240" ns0:lineRule="auto"/>
        <ns0:rPr>
          <ns0:lang ns0:eastAsia="de-DE"/>
        </ns0:rPr>
      </ns0:pPr>
    </ns0:p>
    <ns0:p ns2:paraId="1EC08BB2" ns2:textId="77777777" ns0:rsidR="002D3190" ns0:rsidRDefault="002D3190" ns0:rsidP="0063384F">
      <ns0:pPr>
        <ns0:tabs>
          <ns0:tab ns0:val="clear" ns0:pos="851"/>
        </ns0:tabs>
        <ns0:spacing ns0:after="0" ns0:line="240" ns0:lineRule="auto"/>
        <ns0:rPr>
          <ns0:lang ns0:eastAsia="de-DE"/>
        </ns0:rPr>
      </ns0:pPr>
    </ns0:p>
    <ns0:p ns2:paraId="68F3D49E" ns2:textId="77777777" ns0:rsidR="002D3190" ns0:rsidRDefault="002D3190" ns0:rsidP="0063384F">
      <ns0:pPr>
        <ns0:tabs>
          <ns0:tab ns0:val="clear" ns0:pos="851"/>
        </ns0:tabs>
        <ns0:spacing ns0:after="0" ns0:line="240" ns0:lineRule="auto"/>
        <ns0:rPr>
          <ns0:lang ns0:eastAsia="de-DE"/>
        </ns0:rPr>
      </ns0:pPr>
    </ns0:p>
    <ns0:p ns2:paraId="76740593" ns2:textId="77777777" ns0:rsidR="002D3190" ns0:rsidRDefault="002D3190" ns0:rsidP="0063384F">
      <ns0:pPr>
        <ns0:tabs>
          <ns0:tab ns0:val="clear" ns0:pos="851"/>
        </ns0:tabs>
        <ns0:spacing ns0:after="0" ns0:line="240" ns0:lineRule="auto"/>
        <ns0:rPr>
          <ns0:lang ns0:eastAsia="de-DE"/>
        </ns0:rPr>
      </ns0:pPr>
    </ns0:p>
    <ns0:p ns2:paraId="31F969CD" ns2:textId="77777777" ns0:rsidR="002D3190" ns0:rsidRDefault="002D3190" ns0:rsidP="0063384F">
      <ns0:pPr>
        <ns0:tabs>
          <ns0:tab ns0:val="clear" ns0:pos="851"/>
        </ns0:tabs>
        <ns0:spacing ns0:after="0" ns0:line="240" ns0:lineRule="auto"/>
        <ns0:rPr>
          <ns0:lang ns0:eastAsia="de-DE"/>
        </ns0:rPr>
      </ns0:pPr>
    </ns0:p>
    <ns0:p ns2:paraId="1FC28704" ns2:textId="77777777" ns0:rsidR="002D3190" ns0:rsidRDefault="002D3190" ns0:rsidP="0063384F">
      <ns0:pPr>
        <ns0:tabs>
          <ns0:tab ns0:val="clear" ns0:pos="851"/>
        </ns0:tabs>
        <ns0:spacing ns0:after="0" ns0:line="240" ns0:lineRule="auto"/>
        <ns0:rPr>
          <ns0:lang ns0:eastAsia="de-DE"/>
        </ns0:rPr>
      </ns0:pPr>
    </ns0:p>
    <ns0:p ns2:paraId="7763E90B" ns2:textId="77777777" ns0:rsidR="002D3190" ns0:rsidRDefault="002D3190" ns0:rsidP="0063384F">
      <ns0:pPr>
        <ns0:tabs>
          <ns0:tab ns0:val="clear" ns0:pos="851"/>
        </ns0:tabs>
        <ns0:spacing ns0:after="0" ns0:line="240" ns0:lineRule="auto"/>
        <ns0:rPr>
          <ns0:lang ns0:eastAsia="de-DE"/>
        </ns0:rPr>
      </ns0:pPr>
    </ns0:p>
    <ns0:p ns2:paraId="5038935F" ns2:textId="77777777" ns0:rsidR="002D3190" ns0:rsidRDefault="002D3190" ns0:rsidP="0063384F">
      <ns0:pPr>
        <ns0:tabs>
          <ns0:tab ns0:val="clear" ns0:pos="851"/>
        </ns0:tabs>
        <ns0:spacing ns0:after="0" ns0:line="240" ns0:lineRule="auto"/>
        <ns0:rPr>
          <ns0:lang ns0:eastAsia="de-DE"/>
        </ns0:rPr>
      </ns0:pPr>
    </ns0:p>
    <ns0:p ns2:paraId="2EF44BB8" ns2:textId="77777777" ns0:rsidR="002D3190" ns0:rsidRPr="00B5601E" ns0:rsidRDefault="002D3190" ns0:rsidP="0063384F">
      <ns0:pPr>
        <ns0:tabs>
          <ns0:tab ns0:val="clear" ns0:pos="851"/>
        </ns0:tabs>
        <ns0:spacing ns0:after="0" ns0:line="240" ns0:lineRule="auto"/>
        <ns0:rPr>
          <ns0:lang ns0:eastAsia="de-DE"/>
        </ns0:rPr>
      </ns0:pPr>
    </ns0:p>
    <ns0:p ns2:paraId="74971FFD" ns2:textId="77777777" ns0:rsidR="0063384F" ns0:rsidRPr="00B5601E" ns0:rsidRDefault="0063384F" ns0:rsidP="0063384F">
      <ns0:pPr>
        <ns0:tabs>
          <ns0:tab ns0:val="clear" ns0:pos="851"/>
        </ns0:tabs>
        <ns0:spacing ns0:after="0" ns0:line="240" ns0:lineRule="auto"/>
        <ns0:rPr>
          <ns0:lang ns0:eastAsia="de-DE"/>
        </ns0:rPr>
      </ns0:pPr>
    </ns0:p>
    <ns0:p ns2:paraId="6C339790" ns2:textId="64B31EA6" ns0:rsidR="00461209" ns0:rsidRPr="00B5601E" ns0:rsidRDefault="0063384F" ns0:rsidP="0063384F">
      <ns0:pPr>
        <ns0:tabs>
          <ns0:tab ns0:val="clear" ns0:pos="851"/>
        </ns0:tabs>
        <ns0:spacing ns0:after="0" ns0:line="240" ns0:lineRule="auto"/>
        <ns0:rPr>
          <ns0:lang ns0:eastAsia="de-DE"/>
        </ns0:rPr>
      </ns0:pPr>
      <ns0:r ns0:rsidRPr="00B5601E">
        <ns0:rPr>
          <ns0:lang ns0:eastAsia="de-DE"/>
        </ns0:rPr>
        <ns0:lastRenderedPageBreak/>
        <ns0:t>Strategien:</ns0:t>
      </ns0:r>
    </ns0:p>
    <ns0:p ns2:paraId="60968EB2" ns2:textId="77777777" ns0:rsidR="0063384F" ns0:rsidRPr="00B5601E" ns0:rsidRDefault="0063384F" ns0:rsidP="0063384F">
      <ns0:pPr>
        <ns0:tabs>
          <ns0:tab ns0:val="clear" ns0:pos="851"/>
        </ns0:tabs>
        <ns0:spacing ns0:after="0" ns0:line="240" ns0:lineRule="auto"/>
        <ns0:rPr>
          <ns0:lang ns0:eastAsia="de-DE"/>
        </ns0:rPr>
      </ns0:pPr>
    </ns0:p>
    <ns0:tbl>
      <ns0:tblPr>
        <ns0:tblW ns0:w="10093"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1365"/>
        <ns0:gridCol ns0:w="2128"/>
        <ns0:gridCol ns0:w="6600"/>
      </ns0:tblGrid>
      <ns0:tr ns0:rsidR="0063384F" ns0:rsidRPr="0063384F" ns2:paraId="1EE57D2E" ns2:textId="77777777" ns0:rsidTr="0063384F">
        <ns0:trPr>
          <ns0:trHeight ns0:val="226"/>
          <ns0:tblHeader/>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4428D758" ns2:textId="77777777" ns0:rsidR="0063384F" ns0:rsidRPr="0063384F" ns0:rsidRDefault="0063384F" ns0:rsidP="0063384F">
            <ns0:pPr>
              <ns0:tabs>
                <ns0:tab ns0:val="clear" ns0:pos="851"/>
              </ns0:tabs>
              <ns0:spacing ns0:after="0" ns0:line="240" ns0:lineRule="auto"/>
              <ns0:rPr>
                <ns0:b/>
                <ns0:bCs/>
                <ns0:lang ns0:eastAsia="de-DE"/>
              </ns0:rPr>
            </ns0:pPr>
            <ns0:r ns0:rsidRPr="0063384F">
              <ns0:rPr>
                <ns0:b/>
                <ns0:bCs/>
                <ns0:lang ns0:eastAsia="de-DE"/>
              </ns0:rPr>
              <ns0:t>Strategie</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6DDA2195" ns2:textId="77777777" ns0:rsidR="0063384F" ns0:rsidRPr="0063384F" ns0:rsidRDefault="0063384F" ns0:rsidP="0063384F">
            <ns0:pPr>
              <ns0:tabs>
                <ns0:tab ns0:val="clear" ns0:pos="851"/>
              </ns0:tabs>
              <ns0:spacing ns0:after="0" ns0:line="240" ns0:lineRule="auto"/>
              <ns0:rPr>
                <ns0:b/>
                <ns0:bCs/>
                <ns0:lang ns0:eastAsia="de-DE"/>
              </ns0:rPr>
            </ns0:pPr>
            <ns0:r ns0:rsidRPr="0063384F">
              <ns0:rPr>
                <ns0:b/>
                <ns0:bCs/>
                <ns0:lang ns0:eastAsia="de-DE"/>
              </ns0:rPr>
              <ns0:t>Positionsgröße</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2F2F2"/>
            <ns0:tcMar>
              <ns0:top ns0:w="120" ns0:type="dxa"/>
              <ns0:left ns0:w="120" ns0:type="dxa"/>
              <ns0:bottom ns0:w="120" ns0:type="dxa"/>
              <ns0:right ns0:w="120" ns0:type="dxa"/>
            </ns0:tcMar>
            <ns0:vAlign ns0:val="center"/>
            <ns0:hideMark/>
          </ns0:tcPr>
          <ns0:p ns2:paraId="6447506E" ns2:textId="77777777" ns0:rsidR="0063384F" ns0:rsidRPr="0063384F" ns0:rsidRDefault="0063384F" ns0:rsidP="0063384F">
            <ns0:pPr>
              <ns0:tabs>
                <ns0:tab ns0:val="clear" ns0:pos="851"/>
              </ns0:tabs>
              <ns0:spacing ns0:after="0" ns0:line="240" ns0:lineRule="auto"/>
              <ns0:rPr>
                <ns0:b/>
                <ns0:bCs/>
                <ns0:lang ns0:eastAsia="de-DE"/>
              </ns0:rPr>
            </ns0:pPr>
            <ns0:r ns0:rsidRPr="0063384F">
              <ns0:rPr>
                <ns0:b/>
                <ns0:bCs/>
                <ns0:lang ns0:eastAsia="de-DE"/>
              </ns0:rPr>
              <ns0:t>Formel</ns0:t>
            </ns0:r>
          </ns0:p>
        </ns0:tc>
      </ns0:tr>
      <ns0:tr ns0:rsidR="0063384F" ns0:rsidRPr="0063384F" ns2:paraId="11B86131" ns2:textId="77777777" ns0:rsidTr="0063384F">
        <ns0:trPr>
          <ns0:trHeight ns0:val="242"/>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650012CB" ns2:textId="77777777" ns0:rsidR="0063384F" ns0:rsidRPr="0063384F" ns0:rsidRDefault="0063384F" ns0:rsidP="0063384F">
            <ns0:pPr>
              <ns0:tabs>
                <ns0:tab ns0:val="clear" ns0:pos="851"/>
              </ns0:tabs>
              <ns0:spacing ns0:after="0" ns0:line="240" ns0:lineRule="auto"/>
              <ns0:rPr>
                <ns0:lang ns0:eastAsia="de-DE"/>
              </ns0:rPr>
            </ns0:pPr>
            <ns0:r ns0:rsidRPr="0063384F">
              <ns0:rPr>
                <ns0:b/>
                <ns0:bCs/>
                <ns0:lang ns0:eastAsia="de-DE"/>
              </ns0:rPr>
              <ns0:t>A</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4EDDE1B8" ns2:textId="77777777" ns0:rsidR="0063384F" ns0:rsidRPr="0063384F" ns0:rsidRDefault="0063384F" ns0:rsidP="0063384F">
            <ns0:pPr>
              <ns0:tabs>
                <ns0:tab ns0:val="clear" ns0:pos="851"/>
              </ns0:tabs>
              <ns0:spacing ns0:after="0" ns0:line="240" ns0:lineRule="auto"/>
              <ns0:rPr>
                <ns0:lang ns0:eastAsia="de-DE"/>
              </ns0:rPr>
            </ns0:pPr>
            <ns0:r ns0:rsidRPr="0063384F">
              <ns0:rPr>
                <ns0:lang ns0:eastAsia="de-DE"/>
              </ns0:rPr>
              <ns0:t>Fix 100 CHF</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31291FDE" ns2:textId="77777777" ns0:rsidR="0063384F" ns0:rsidRPr="0063384F" ns0:rsidRDefault="0063384F" ns0:rsidP="0063384F">
            <ns0:pPr>
              <ns0:tabs>
                <ns0:tab ns0:val="clear" ns0:pos="851"/>
              </ns0:tabs>
              <ns0:spacing ns0:after="0" ns0:line="240" ns0:lineRule="auto"/>
              <ns0:rPr>
                <ns0:lang ns0:eastAsia="de-DE"/>
              </ns0:rPr>
            </ns0:pPr>
            <ns0:proofErr ns0:type="spellStart"/>
            <ns0:r ns0:rsidRPr="0063384F">
              <ns0:rPr>
                <ns0:lang ns0:eastAsia="de-DE"/>
              </ns0:rPr>
              <ns0:t>pnl</ns0:t>
            </ns0:r>
            <ns0:proofErr ns0:type="spellEnd"/>
            <ns0:r ns0:rsidRPr="0063384F">
              <ns0:rPr>
                <ns0:lang ns0:eastAsia="de-DE"/>
              </ns0:rPr>
              <ns0:t xml:space="preserve"> = 100 × r</ns0:t>
            </ns0:r>
          </ns0:p>
        </ns0:tc>
      </ns0:tr>
      <ns0:tr ns0:rsidR="0063384F" ns0:rsidRPr="0063384F" ns2:paraId="52B1D346" ns2:textId="77777777" ns0:rsidTr="0063384F">
        <ns0:trPr>
          <ns0:trHeight ns0:val="226"/>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69754A99" ns2:textId="77777777" ns0:rsidR="0063384F" ns0:rsidRPr="0063384F" ns0:rsidRDefault="0063384F" ns0:rsidP="0063384F">
            <ns0:pPr>
              <ns0:tabs>
                <ns0:tab ns0:val="clear" ns0:pos="851"/>
              </ns0:tabs>
              <ns0:spacing ns0:after="0" ns0:line="240" ns0:lineRule="auto"/>
              <ns0:rPr>
                <ns0:lang ns0:eastAsia="de-DE"/>
              </ns0:rPr>
            </ns0:pPr>
            <ns0:r ns0:rsidRPr="0063384F">
              <ns0:rPr>
                <ns0:b/>
                <ns0:bCs/>
                <ns0:lang ns0:eastAsia="de-DE"/>
              </ns0:rPr>
              <ns0:t>B</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53BBB974" ns2:textId="77777777" ns0:rsidR="0063384F" ns0:rsidRPr="0063384F" ns0:rsidRDefault="0063384F" ns0:rsidP="0063384F">
            <ns0:pPr>
              <ns0:tabs>
                <ns0:tab ns0:val="clear" ns0:pos="851"/>
              </ns0:tabs>
              <ns0:spacing ns0:after="0" ns0:line="240" ns0:lineRule="auto"/>
              <ns0:rPr>
                <ns0:lang ns0:eastAsia="de-DE"/>
              </ns0:rPr>
            </ns0:pPr>
            <ns0:r ns0:rsidRPr="0063384F">
              <ns0:rPr>
                <ns0:lang ns0:eastAsia="de-DE"/>
              </ns0:rPr>
              <ns0:t>10% Kapital</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63C68A3B" ns2:textId="77777777" ns0:rsidR="0063384F" ns0:rsidRPr="0063384F" ns0:rsidRDefault="0063384F" ns0:rsidP="0063384F">
            <ns0:pPr>
              <ns0:tabs>
                <ns0:tab ns0:val="clear" ns0:pos="851"/>
              </ns0:tabs>
              <ns0:spacing ns0:after="0" ns0:line="240" ns0:lineRule="auto"/>
              <ns0:rPr>
                <ns0:lang ns0:eastAsia="de-DE"/>
              </ns0:rPr>
            </ns0:pPr>
            <ns0:r ns0:rsidRPr="0063384F">
              <ns0:rPr>
                <ns0:lang ns0:eastAsia="de-DE"/>
              </ns0:rPr>
              <ns0:t xml:space="preserve">stake = 0.10 × Kapital, </ns0:t>
            </ns0:r>
            <ns0:proofErr ns0:type="spellStart"/>
            <ns0:r ns0:rsidRPr="0063384F">
              <ns0:rPr>
                <ns0:lang ns0:eastAsia="de-DE"/>
              </ns0:rPr>
              <ns0:t>pnl</ns0:t>
            </ns0:r>
            <ns0:proofErr ns0:type="spellEnd"/>
            <ns0:r ns0:rsidRPr="0063384F">
              <ns0:rPr>
                <ns0:lang ns0:eastAsia="de-DE"/>
              </ns0:rPr>
              <ns0:t xml:space="preserve"> = stake × r</ns0:t>
            </ns0:r>
          </ns0:p>
        </ns0:tc>
      </ns0:tr>
      <ns0:tr ns0:rsidR="0063384F" ns0:rsidRPr="0063384F" ns2:paraId="4B42F4D9" ns2:textId="77777777" ns0:rsidTr="0063384F">
        <ns0:trPr>
          <ns0:trHeight ns0:val="468"/>
        </ns0:trPr>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0B02F61B" ns2:textId="77777777" ns0:rsidR="0063384F" ns0:rsidRPr="0063384F" ns0:rsidRDefault="0063384F" ns0:rsidP="0063384F">
            <ns0:pPr>
              <ns0:tabs>
                <ns0:tab ns0:val="clear" ns0:pos="851"/>
              </ns0:tabs>
              <ns0:spacing ns0:after="0" ns0:line="240" ns0:lineRule="auto"/>
              <ns0:rPr>
                <ns0:lang ns0:eastAsia="de-DE"/>
              </ns0:rPr>
            </ns0:pPr>
            <ns0:r ns0:rsidRPr="0063384F">
              <ns0:rPr>
                <ns0:b/>
                <ns0:bCs/>
                <ns0:lang ns0:eastAsia="de-DE"/>
              </ns0:rPr>
              <ns0:t>C</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0BA81CD7" ns2:textId="77777777" ns0:rsidR="0063384F" ns0:rsidRPr="0063384F" ns0:rsidRDefault="0063384F" ns0:rsidP="0063384F">
            <ns0:pPr>
              <ns0:tabs>
                <ns0:tab ns0:val="clear" ns0:pos="851"/>
              </ns0:tabs>
              <ns0:spacing ns0:after="0" ns0:line="240" ns0:lineRule="auto"/>
              <ns0:rPr>
                <ns0:lang ns0:eastAsia="de-DE"/>
              </ns0:rPr>
            </ns0:pPr>
            <ns0:r ns0:rsidRPr="0063384F">
              <ns0:rPr>
                <ns0:lang ns0:eastAsia="de-DE"/>
              </ns0:rPr>
              <ns0:t>Fuzzy-Logik</ns0:t>
            </ns0:r>
          </ns0:p>
        </ns0:tc>
        <ns0:tc>
          <ns0:tcPr>
            <ns0:tcW ns0:w="0" ns0:type="auto"/>
            <ns0:tcBorders>
              <ns0:top ns0:val="single" ns0:sz="6" ns0:space="0" ns0:color="DDDDDD"/>
              <ns0:left ns0:val="single" ns0:sz="6" ns0:space="0" ns0:color="DDDDDD"/>
              <ns0:bottom ns0:val="single" ns0:sz="6" ns0:space="0" ns0:color="DDDDDD"/>
              <ns0:right ns0:val="single" ns0:sz="6" ns0:space="0" ns0:color="DDDDDD"/>
            </ns0:tcBorders>
            <ns0:tcMar>
              <ns0:top ns0:w="120" ns0:type="dxa"/>
              <ns0:left ns0:w="120" ns0:type="dxa"/>
              <ns0:bottom ns0:w="120" ns0:type="dxa"/>
              <ns0:right ns0:w="120" ns0:type="dxa"/>
            </ns0:tcMar>
            <ns0:vAlign ns0:val="center"/>
            <ns0:hideMark/>
          </ns0:tcPr>
          <ns0:p ns2:paraId="4B670BF8" ns2:textId="0DF6EF9C" ns0:rsidR="0063384F" ns0:rsidRPr="0063384F" ns0:rsidRDefault="0063384F" ns0:rsidP="0063384F">
            <ns0:pPr>
              <ns0:tabs>
                <ns0:tab ns0:val="clear" ns0:pos="851"/>
              </ns0:tabs>
              <ns0:spacing ns0:after="0" ns0:line="240" ns0:lineRule="auto"/>
              <ns0:rPr>
                <ns0:lang ns0:eastAsia="de-DE"/>
              </ns0:rPr>
            </ns0:pPr>
            <ns0:r ns0:rsidRPr="0063384F">
              <ns0:rPr>
                <ns0:lang ns0:eastAsia="de-DE"/>
              </ns0:rPr>
              <ns0:t xml:space="preserve">stake = Kapital × FLEX_STAKE_FRAC × </ns0:t>
            </ns0:r>
            <ns0:proofErr ns0:type="spellStart"/>
            <ns0:r ns0:rsidRPr="0063384F">
              <ns0:rPr>
                <ns0:lang ns0:eastAsia="de-DE"/>
              </ns0:rPr>
              <ns0:t>risk_per_trade</ns0:t>
            </ns0:r>
            <ns0:proofErr ns0:type="spellEnd"/>
          </ns0:p>
        </ns0:tc>
      </ns0:tr>
    </ns0:tbl>
    <ns0:p ns2:paraId="0E6B2B84" ns2:textId="77777777" ns0:rsidR="0063384F" ns0:rsidRPr="00B5601E" ns0:rsidRDefault="0063384F" ns0:rsidP="0063384F">
      <ns0:pPr>
        <ns0:tabs>
          <ns0:tab ns0:val="clear" ns0:pos="851"/>
        </ns0:tabs>
        <ns0:spacing ns0:after="0" ns0:line="240" ns0:lineRule="auto"/>
        <ns0:rPr>
          <ns0:lang ns0:eastAsia="de-DE"/>
        </ns0:rPr>
      </ns0:pPr>
    </ns0:p>
    <ns0:p ns2:paraId="18715969" ns2:textId="1B21ACE1" ns0:rsidR="00461209" ns0:rsidRPr="00B5601E" ns0:rsidRDefault="00CB4974" ns0:rsidP="00BA6303">
      <ns0:pPr>
        <ns0:tabs>
          <ns0:tab ns0:val="clear" ns0:pos="851"/>
        </ns0:tabs>
        <ns0:spacing ns0:after="0" ns0:line="240" ns0:lineRule="auto"/>
        <ns0:rPr>
          <ns0:lang ns0:eastAsia="de-DE"/>
        </ns0:rPr>
      </ns0:pPr>
      <ns0:r ns0:rsidRPr="00B5601E">
        <ns0:rPr>
          <ns0:lang ns0:eastAsia="de-DE"/>
        </ns0:rPr>
        <ns0:t>Besonderheiten: Kein Stop-Loss (Variante 3 = TP-only), Hebel 20 als separater Multiplikator (P&amp;L × 20), keine Transaktionskosten, parallele Trades möglich. Implementierung in scripts/generate_two_stage_report.py (u.a. _compute_trade_outcome und _add_trade_simulation_pages_variant).</ns0:t>
      </ns0:r>
      <ns0:r ns0:rsidRPr="00B5601E">
        <ns0:rPr>
          <ns0:lang ns0:eastAsia="de-DE"/>
        </ns0:rPr>
        <ns0:t xml:space="preserve"/>
      </ns0:r>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ns0:r>
      <ns0:proofErr ns0:type="spellStart"/>
      <ns0:r ns0:rsidRPr="00B5601E">
        <ns0:rPr>
          <ns0:lang ns0:eastAsia="de-DE"/>
        </ns0:rPr>
        <ns0:t/>
      </ns0:r>
      <ns0:proofErr ns0:type="spellEnd"/>
      <ns0:r ns0:rsidRPr="00B5601E">
        <ns0:rPr>
          <ns0:lang ns0:eastAsia="de-DE"/>
        </ns0:rPr>
        <ns0:t xml:space="preserve"/>
      </ns0:r>
      <ns0:r ns0:rsidRPr="00B5601E">
        <ns0:rPr>
          <ns0:lang ns0:eastAsia="de-DE"/>
        </ns0:rPr>
        <ns0:t xml:space="preserve"/>
      </ns0:r>
      <ns0:r ns0:rsidRPr="00B5601E">
        <ns0:rPr>
          <ns0:lang ns0:eastAsia="de-DE"/>
        </ns0:rPr>
        <ns0:t/>
      </ns0:r>
    </ns0:p>
    <ns0:p ns2:paraId="18171B47" ns2:textId="49EE5DA8" ns0:rsidR="00920451" ns0:rsidRPr="00B5601E" ns0:rsidRDefault="00920451" ns0:rsidP="00920451">
      <ns0:pPr>
        <ns0:pStyle ns0:val="Heading3"/>
        <ns0:rPr>
          <ns0:lang ns0:val="de-CH"/>
        </ns0:rPr>
      </ns0:pPr>
      <ns0:r ns0:rsidRPr="00B5601E">
        <ns0:rPr>
          <ns0:lang ns0:val="de-CH"/>
        </ns0:rPr>
        <ns0:t>PDF-Report-Struktur (pro EXP_ID)</ns0:t>
      </ns0:r>
    </ns0:p>
    <ns0:p ns2:paraId="497E39D3" ns2:textId="48B9656E" ns0:rsidR="00920451" ns0:rsidRPr="00B5601E" ns0:rsidRDefault="00920451" ns0:rsidP="00920451">
      <ns0:pPr>
        <ns0:tabs>
          <ns0:tab ns0:val="clear" ns0:pos="851"/>
        </ns0:tabs>
        <ns0:spacing ns0:after="0" ns0:line="240" ns0:lineRule="auto"/>
        <ns0:rPr>
          <ns0:lang ns0:eastAsia="de-DE"/>
        </ns0:rPr>
      </ns0:pPr>
      <ns0:proofErr ns0:type="spellStart"/>
      <ns0:r ns0:rsidRPr="00B5601E">
        <ns0:rPr>
          <ns0:lang ns0:eastAsia="de-DE"/>
        </ns0:rPr>
        <ns0:t>two_stage_final</ns0:t>
      </ns0:r>
      <ns0:proofErr ns0:type="spellEnd"/>
      <ns0:r ns0:rsidRPr="00B5601E">
        <ns0:rPr>
          <ns0:lang ns0:eastAsia="de-DE"/>
        </ns0:rPr>
        <ns0:t>__&lt;EXP_ID&gt;_report.pdf</ns0:t>
      </ns0:r>
    </ns0:p>
    <ns0:p ns2:paraId="0A7D34FD" ns2:textId="3A7634B4" ns0:rsidR="00920451" ns0:rsidRPr="00B5601E" ns0:rsidRDefault="00920451" ns0:rsidP="00920451">
      <ns0:pPr>
        <ns0:pStyle ns0:val="ListParagraph"/>
        <ns0:numPr>
          <ns0:ilvl ns0:val="0"/>
          <ns0:numId ns0:val="123"/>
        </ns0:numPr>
        <ns0:tabs>
          <ns0:tab ns0:val="clear" ns0:pos="851"/>
        </ns0:tabs>
        <ns0:spacing ns0:after="0" ns0:line="240" ns0:lineRule="auto"/>
        <ns0:rPr>
          <ns0:lang ns0:eastAsia="de-DE"/>
        </ns0:rPr>
      </ns0:pPr>
      <ns0:proofErr ns0:type="spellStart"/>
      <ns0:r ns0:rsidRPr="00B5601E">
        <ns0:rPr>
          <ns0:lang ns0:eastAsia="de-DE"/>
        </ns0:rPr>
        <ns0:t>Config</ns0:t>
      </ns0:r>
      <ns0:proofErr ns0:type="spellEnd"/>
      <ns0:r ns0:rsidRPr="00B5601E">
        <ns0:rPr>
          <ns0:lang ns0:eastAsia="de-DE"/>
        </ns0:rPr>
        <ns0:t>-Parameter (</ns0:t>
      </ns0:r>
      <ns0:proofErr ns0:type="spellStart"/>
      <ns0:r ns0:rsidRPr="00B5601E">
        <ns0:rPr>
          <ns0:lang ns0:eastAsia="de-DE"/>
        </ns0:rPr>
        <ns0:t>Labeling</ns0:t>
      </ns0:r>
      <ns0:proofErr ns0:type="spellEnd"/>
      <ns0:r ns0:rsidRPr="00B5601E">
        <ns0:rPr>
          <ns0:lang ns0:eastAsia="de-DE"/>
        </ns0:rPr>
        <ns0:t xml:space="preserve">, </ns0:t>
      </ns0:r>
      <ns0:proofErr ns0:type="spellStart"/>
      <ns0:r ns0:rsidRPr="00B5601E">
        <ns0:rPr>
          <ns0:lang ns0:eastAsia="de-DE"/>
        </ns0:rPr>
        <ns0:t>Thresholds</ns0:t>
      </ns0:r>
      <ns0:proofErr ns0:type="spellEnd"/>
      <ns0:r ns0:rsidRPr="00B5601E">
        <ns0:rPr>
          <ns0:lang ns0:eastAsia="de-DE"/>
        </ns0:rPr>
        <ns0:t>, Features)</ns0:t>
      </ns0:r>
    </ns0:p>
    <ns0:p ns2:paraId="00667F84" ns2:textId="404CD5DB" ns0:rsidR="00920451" ns0:rsidRPr="00B5601E" ns0:rsidRDefault="00920451" ns0:rsidP="00920451">
      <ns0:pPr>
        <ns0:pStyle ns0:val="ListParagraph"/>
        <ns0:numPr>
          <ns0:ilvl ns0:val="0"/>
          <ns0:numId ns0:val="123"/>
        </ns0:numPr>
        <ns0:tabs>
          <ns0:tab ns0:val="clear" ns0:pos="851"/>
        </ns0:tabs>
        <ns0:spacing ns0:after="0" ns0:line="240" ns0:lineRule="auto"/>
        <ns0:rPr>
          <ns0:lang ns0:eastAsia="de-DE"/>
        </ns0:rPr>
      </ns0:pPr>
      <ns0:r ns0:rsidRPr="00B5601E">
        <ns0:rPr>
          <ns0:lang ns0:eastAsia="de-DE"/>
        </ns0:rPr>
        <ns0:t xml:space="preserve">ML-Metriken + </ns0:t>
      </ns0:r>
      <ns0:proofErr ns0:type="spellStart"/>
      <ns0:r ns0:rsidRPr="00B5601E">
        <ns0:rPr>
          <ns0:lang ns0:eastAsia="de-DE"/>
        </ns0:rPr>
        <ns0:t>Confusion</ns0:t>
      </ns0:r>
      <ns0:proofErr ns0:type="spellEnd"/>
      <ns0:r ns0:rsidRPr="00B5601E">
        <ns0:rPr>
          <ns0:lang ns0:eastAsia="de-DE"/>
        </ns0:rPr>
        <ns0:t xml:space="preserve"> Matrices (pro Stufe)</ns0:t>
      </ns0:r>
    </ns0:p>
    <ns0:p ns2:paraId="06D2E358" ns2:textId="12FFCCE2" ns0:rsidR="00920451" ns0:rsidRPr="00B5601E" ns0:rsidRDefault="00920451" ns0:rsidP="00920451">
      <ns0:pPr>
        <ns0:pStyle ns0:val="ListParagraph"/>
        <ns0:numPr>
          <ns0:ilvl ns0:val="0"/>
          <ns0:numId ns0:val="123"/>
        </ns0:numPr>
        <ns0:tabs>
          <ns0:tab ns0:val="clear" ns0:pos="851"/>
        </ns0:tabs>
        <ns0:spacing ns0:after="0" ns0:line="240" ns0:lineRule="auto"/>
        <ns0:rPr>
          <ns0:lang ns0:eastAsia="de-DE"/>
        </ns0:rPr>
      </ns0:pPr>
      <ns0:r ns0:rsidRPr="00B5601E">
        <ns0:rPr>
          <ns0:lang ns0:eastAsia="de-DE"/>
        </ns0:rPr>
        <ns0:t>Trading-Equity-</ns0:t>
      </ns0:r>
      <ns0:proofErr ns0:type="spellStart"/>
      <ns0:r ns0:rsidRPr="00B5601E">
        <ns0:rPr>
          <ns0:lang ns0:eastAsia="de-DE"/>
        </ns0:rPr>
        <ns0:t>Curves</ns0:t>
      </ns0:r>
      <ns0:proofErr ns0:type="spellEnd"/>
      <ns0:r ns0:rsidRPr="00B5601E">
        <ns0:rPr>
          <ns0:lang ns0:eastAsia="de-DE"/>
        </ns0:rPr>
        <ns0:t xml:space="preserve"> (A/B/C)</ns0:t>
      </ns0:r>
    </ns0:p>
    <ns0:p ns2:paraId="4D987C0E" ns2:textId="66CCAE0D" ns0:rsidR="00920451" ns0:rsidRPr="00B5601E" ns0:rsidRDefault="00920451" ns0:rsidP="00920451">
      <ns0:pPr>
        <ns0:pStyle ns0:val="ListParagraph"/>
        <ns0:numPr>
          <ns0:ilvl ns0:val="0"/>
          <ns0:numId ns0:val="123"/>
        </ns0:numPr>
        <ns0:tabs>
          <ns0:tab ns0:val="clear" ns0:pos="851"/>
        </ns0:tabs>
        <ns0:spacing ns0:after="0" ns0:line="240" ns0:lineRule="auto"/>
        <ns0:rPr>
          <ns0:lang ns0:eastAsia="de-DE"/>
        </ns0:rPr>
      </ns0:pPr>
      <ns0:r ns0:rsidRPr="00B5601E">
        <ns0:rPr>
          <ns0:lang ns0:eastAsia="de-DE"/>
        </ns0:rPr>
        <ns0:t>Trading-Metriken-Tabelle</ns0:t>
      </ns0:r>
    </ns0:p>
    <ns0:p ns2:paraId="3465A478" ns2:textId="74F3A8B6" ns0:rsidR="00920451" ns0:rsidRPr="00B5601E" ns0:rsidRDefault="00920451" ns0:rsidP="00920451">
      <ns0:pPr>
        <ns0:pStyle ns0:val="ListParagraph"/>
        <ns0:numPr>
          <ns0:ilvl ns0:val="0"/>
          <ns0:numId ns0:val="123"/>
        </ns0:numPr>
        <ns0:tabs>
          <ns0:tab ns0:val="clear" ns0:pos="851"/>
        </ns0:tabs>
        <ns0:spacing ns0:after="0" ns0:line="240" ns0:lineRule="auto"/>
        <ns0:rPr>
          <ns0:lang ns0:eastAsia="de-DE"/>
        </ns0:rPr>
      </ns0:pPr>
      <ns0:r ns0:rsidRPr="00B5601E">
        <ns0:rPr>
          <ns0:lang ns0:eastAsia="de-DE"/>
        </ns0:rPr>
        <ns0:t>5-Jahres-Projektion (Bootstrap-Monte-Carlo)</ns0:t>
      </ns0:r>
    </ns0:p>
    <ns0:p ns2:paraId="6017F550" ns2:textId="7923A0AB" ns0:rsidR="00920451" ns0:rsidRPr="00B5601E" ns0:rsidRDefault="00920451" ns0:rsidP="00920451">
      <ns0:pPr>
        <ns0:pStyle ns0:val="ListParagraph"/>
        <ns0:numPr>
          <ns0:ilvl ns0:val="0"/>
          <ns0:numId ns0:val="123"/>
        </ns0:numPr>
        <ns0:tabs>
          <ns0:tab ns0:val="clear" ns0:pos="851"/>
        </ns0:tabs>
        <ns0:spacing ns0:after="0" ns0:line="240" ns0:lineRule="auto"/>
        <ns0:rPr>
          <ns0:lang ns0:eastAsia="de-DE"/>
        </ns0:rPr>
      </ns0:pPr>
      <ns0:r ns0:rsidRPr="00B5601E">
        <ns0:rPr>
          <ns0:lang ns0:eastAsia="de-DE"/>
        </ns0:rPr>
        <ns0:t xml:space="preserve">Feature </ns0:t>
      </ns0:r>
      <ns0:proofErr ns0:type="spellStart"/>
      <ns0:r ns0:rsidRPr="00B5601E">
        <ns0:rPr>
          <ns0:lang ns0:eastAsia="de-DE"/>
        </ns0:rPr>
        <ns0:t>Importance</ns0:t>
      </ns0:r>
      <ns0:proofErr ns0:type="spellEnd"/>
      <ns0:r ns0:rsidRPr="00B5601E">
        <ns0:rPr>
          <ns0:lang ns0:eastAsia="de-DE"/>
        </ns0:rPr>
        <ns0:t xml:space="preserve"> (Top-20, Bar-Charts)</ns0:t>
      </ns0:r>
    </ns0:p>
    <ns0:p ns2:paraId="34DFFB4C" ns2:textId="795C3CB0" ns0:rsidR="00920451" ns0:rsidRPr="000E7010" ns0:rsidRDefault="00920451" ns0:rsidP="000E7010">
      <ns0:pPr>
        <ns0:pStyle ns0:val="Heading3"/>
        <ns0:rPr>
          <ns0:lang ns0:val="de-CH"/>
        </ns0:rPr>
      </ns0:pPr>
      <ns0:r ns0:rsidRPr="00B5601E">
        <ns0:rPr>
          <ns0:lang ns0:val="de-CH"/>
        </ns0:rPr>
        <ns0:t>Evaluierungsprozess</ns0:t>
      </ns0:r>
    </ns0:p>
    <ns0:p ns2:paraId="0FB868C8" ns2:textId="77777777" ns0:rsidR="00920451" ns0:rsidRPr="00B5601E" ns0:rsidRDefault="00920451" ns0:rsidP="00920451">
      <ns0:pPr>
        <ns0:tabs>
          <ns0:tab ns0:val="clear" ns0:pos="851"/>
        </ns0:tabs>
        <ns0:spacing ns0:after="0" ns0:line="240" ns0:lineRule="auto"/>
        <ns0:rPr>
          <ns0:lang ns0:eastAsia="de-DE"/>
        </ns0:rPr>
      </ns0:pPr>
      <ns0:r ns0:rsidRPr="00B5601E">
        <ns0:rPr>
          <ns0:lang ns0:eastAsia="de-DE"/>
        </ns0:rPr>
        <ns0:t xml:space="preserve">1. 1_data_prep_*.ipynb (je Pipeline) → Config + Labels + Dataset</ns0:t>
      </ns0:r>
      <ns0:proofErr ns0:type="spellStart"/>
      <ns0:r ns0:rsidRPr="00B5601E">
        <ns0:rPr>
          <ns0:lang ns0:eastAsia="de-DE"/>
        </ns0:rPr>
        <ns0:t/>
      </ns0:r>
      <ns0:proofErr ns0:type="spellEnd"/>
      <ns0:r ns0:rsidRPr="00B5601E">
        <ns0:rPr>
          <ns0:lang ns0:eastAsia="de-DE"/>
        </ns0:rPr>
        <ns0:t/>
      </ns0:r>
      <ns0:proofErr ns0:type="spellStart"/>
      <ns0:r ns0:rsidRPr="00B5601E">
        <ns0:rPr>
          <ns0:lang ns0:eastAsia="de-DE"/>
        </ns0:rPr>
        <ns0:t/>
      </ns0:r>
      <ns0:proofErr ns0:type="spellEnd"/>
      <ns0:proofErr ns0:type="gramStart"/>
      <ns0:r ns0:rsidRPr="00B5601E">
        <ns0:rPr>
          <ns0:lang ns0:eastAsia="de-DE"/>
        </ns0:rPr>
        <ns0:t/>
      </ns0:r>
      <ns0:proofErr ns0:type="spellStart"/>
      <ns0:r ns0:rsidRPr="00B5601E">
        <ns0:rPr>
          <ns0:lang ns0:eastAsia="de-DE"/>
        </ns0:rPr>
        <ns0:t/>
      </ns0:r>
      <ns0:proofErr ns0:type="spellEnd"/>
      <ns0:proofErr ns0:type="gram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xml:space="preserve"/>
      </ns0:r>
    </ns0:p>
    <ns0:p ns2:paraId="30986FCA" ns2:textId="77777777" ns0:rsidR="00920451" ns0:rsidRPr="00B5601E" ns0:rsidRDefault="00920451" ns0:rsidP="00920451">
      <ns0:pPr>
        <ns0:tabs>
          <ns0:tab ns0:val="clear" ns0:pos="851"/>
        </ns0:tabs>
        <ns0:spacing ns0:after="0" ns0:line="240" ns0:lineRule="auto"/>
        <ns0:rPr>
          <ns0:lang ns0:eastAsia="de-DE"/>
        </ns0:rPr>
      </ns0:pPr>
      <ns0:r ns0:rsidRPr="00B5601E">
        <ns0:rPr>
          <ns0:lang ns0:eastAsia="de-DE"/>
        </ns0:rPr>
        <ns0:t xml:space="preserve">2. 2_train_*.ipynb (je Pipeline)     → Modelle + Predictions</ns0:t>
      </ns0:r>
      <ns0:proofErr ns0:type="spellStart"/>
      <ns0:r ns0:rsidRPr="00B5601E">
        <ns0:rPr>
          <ns0:lang ns0:eastAsia="de-DE"/>
        </ns0:rPr>
        <ns0:t/>
      </ns0:r>
      <ns0:proofErr ns0:type="spellEnd"/>
      <ns0:r ns0:rsidRPr="00B5601E">
        <ns0:rPr>
          <ns0:lang ns0:eastAsia="de-DE"/>
        </ns0:rPr>
        <ns0:t/>
      </ns0:r>
      <ns0:proofErr ns0:type="spellStart"/>
      <ns0:r ns0:rsidRPr="00B5601E">
        <ns0:rPr>
          <ns0:lang ns0:eastAsia="de-DE"/>
        </ns0:rPr>
        <ns0:t/>
      </ns0:r>
      <ns0:proofErr ns0:type="spellEnd"/>
      <ns0:proofErr ns0:type="gramStart"/>
      <ns0:r ns0:rsidRPr="00B5601E">
        <ns0:rPr>
          <ns0:lang ns0:eastAsia="de-DE"/>
        </ns0:rPr>
        <ns0:t/>
      </ns0:r>
      <ns0:proofErr ns0:type="spellStart"/>
      <ns0:r ns0:rsidRPr="00B5601E">
        <ns0:rPr>
          <ns0:lang ns0:eastAsia="de-DE"/>
        </ns0:rPr>
        <ns0:t/>
      </ns0:r>
      <ns0:proofErr ns0:type="spellEnd"/>
      <ns0:proofErr ns0:type="gramEnd"/>
      <ns0:r ns0:rsidRPr="00B5601E">
        <ns0:rPr>
          <ns0:lang ns0:eastAsia="de-DE"/>
        </ns0:rPr>
        <ns0:t xml:space="preserve"/>
      </ns0:r>
      <ns0:proofErr ns0:type="spellStart"/>
      <ns0:r ns0:rsidRPr="00B5601E">
        <ns0:rPr>
          <ns0:lang ns0:eastAsia="de-DE"/>
        </ns0:rPr>
        <ns0:t/>
      </ns0:r>
      <ns0:proofErr ns0:type="spellEnd"/>
      <ns0:r ns0:rsidRPr="00B5601E">
        <ns0:rPr>
          <ns0:lang ns0:eastAsia="de-DE"/>
        </ns0:rPr>
        <ns0:t xml:space="preserve"/>
      </ns0:r>
    </ns0:p>
    <ns0:p ns2:paraId="63055586" ns2:textId="77777777" ns0:rsidR="00920451" ns0:rsidRDefault="00920451" ns0:rsidP="00920451">
      <ns0:pPr>
        <ns0:tabs>
          <ns0:tab ns0:val="clear" ns0:pos="851"/>
        </ns0:tabs>
        <ns0:spacing ns0:after="0" ns0:line="240" ns0:lineRule="auto"/>
        <ns0:rPr>
          <ns0:lang ns0:eastAsia="de-DE"/>
        </ns0:rPr>
      </ns0:pPr>
      <ns0:r ns0:rsidRPr="00B5601E">
        <ns0:rPr>
          <ns0:lang ns0:eastAsia="de-DE"/>
        </ns0:rPr>
        <ns0:t xml:space="preserve">3. 3_eval_*.ipynb (je Pipeline)      → PDF-Report (automatisch)</ns0:t>
      </ns0:r>
      <ns0:proofErr ns0:type="spellStart"/>
      <ns0:r ns0:rsidRPr="00B5601E">
        <ns0:rPr>
          <ns0:lang ns0:eastAsia="de-DE"/>
        </ns0:rPr>
        <ns0:t/>
      </ns0:r>
      <ns0:proofErr ns0:type="spellEnd"/>
      <ns0:r ns0:rsidRPr="00B5601E">
        <ns0:rPr>
          <ns0:lang ns0:eastAsia="de-DE"/>
        </ns0:rPr>
        <ns0:t/>
      </ns0:r>
      <ns0:proofErr ns0:type="spellStart"/>
      <ns0:r ns0:rsidRPr="00B5601E">
        <ns0:rPr>
          <ns0:lang ns0:eastAsia="de-DE"/>
        </ns0:rPr>
        <ns0:t/>
      </ns0:r>
      <ns0:proofErr ns0:type="spellEnd"/>
      <ns0:proofErr ns0:type="gramStart"/>
      <ns0:r ns0:rsidRPr="00B5601E">
        <ns0:rPr>
          <ns0:lang ns0:eastAsia="de-DE"/>
        </ns0:rPr>
        <ns0:t/>
      </ns0:r>
      <ns0:proofErr ns0:type="spellStart"/>
      <ns0:r ns0:rsidRPr="00B5601E">
        <ns0:rPr>
          <ns0:lang ns0:eastAsia="de-DE"/>
        </ns0:rPr>
        <ns0:t/>
      </ns0:r>
      <ns0:proofErr ns0:type="spellEnd"/>
      <ns0:proofErr ns0:type="gramEnd"/>
      <ns0:r ns0:rsidRPr="00B5601E">
        <ns0:rPr>
          <ns0:lang ns0:eastAsia="de-DE"/>
        </ns0:rPr>
        <ns0:t xml:space="preserve"/>
      </ns0:r>
    </ns0:p>
    <ns0:p ns2:paraId="4331366A" ns2:textId="77777777" ns0:rsidR="000E7010" ns0:rsidRPr="00B5601E" ns0:rsidRDefault="000E7010" ns0:rsidP="00920451">
      <ns0:pPr>
        <ns0:tabs>
          <ns0:tab ns0:val="clear" ns0:pos="851"/>
        </ns0:tabs>
        <ns0:spacing ns0:after="0" ns0:line="240" ns0:lineRule="auto"/>
        <ns0:rPr>
          <ns0:lang ns0:eastAsia="de-DE"/>
        </ns0:rPr>
      </ns0:pPr>
    </ns0:p>
    <ns0:p ns2:paraId="749DE480" ns2:textId="3A6CF925" ns0:rsidR="00920451" ns0:rsidRPr="00B5601E" ns0:rsidRDefault="00920451" ns0:rsidP="00920451">
      <ns0:pPr>
        <ns0:tabs>
          <ns0:tab ns0:val="clear" ns0:pos="851"/>
        </ns0:tabs>
        <ns0:spacing ns0:after="0" ns0:line="240" ns0:lineRule="auto"/>
        <ns0:rPr>
          <ns0:lang ns0:eastAsia="de-DE"/>
        </ns0:rPr>
      </ns0:pPr>
      <ns0:r ns0:rsidRPr="00B5601E">
        <ns0:rPr>
          <ns0:lang ns0:eastAsia="de-DE"/>
        </ns0:rPr>
        <ns0:t xml:space="preserve">Vorteil: Vollständiger Audit-Trail – von </ns0:t>
      </ns0:r>
      <ns0:proofErr ns0:type="spellStart"/>
      <ns0:r ns0:rsidRPr="00B5601E">
        <ns0:rPr>
          <ns0:lang ns0:eastAsia="de-DE"/>
        </ns0:rPr>
        <ns0:t>Config</ns0:t>
      </ns0:r>
      <ns0:proofErr ns0:type="spellEnd"/>
      <ns0:r ns0:rsidRPr="00B5601E">
        <ns0:rPr>
          <ns0:lang ns0:eastAsia="de-DE"/>
        </ns0:rPr>
        <ns0:t xml:space="preserve"> bis Trading-Ergebnis in einem Dokument.</ns0:t>
      </ns0:r>
    </ns0:p>
    <ns0:p ns2:paraId="79B947FB" ns2:textId="1082DBD9" ns0:rsidR="00920451" ns0:rsidRPr="00B5601E" ns0:rsidRDefault="00920451" ns0:rsidP="00437E43">
      <ns0:pPr>
        <ns0:pStyle ns0:val="Heading3"/>
      </ns0:pPr>
      <ns0:proofErr ns0:type="spellStart"/>
      <ns0:r ns0:rsidRPr="00B5601E">
        <ns0:t>Warum</ns0:t>
      </ns0:r>
      <ns0:proofErr ns0:type="spellEnd"/>
      <ns0:r ns0:rsidRPr="00B5601E">
        <ns0:t xml:space="preserve"> </ns0:t>
      </ns0:r>
      <ns0:proofErr ns0:type="spellStart"/>
      <ns0:r ns0:rsidRPr="00B5601E">
        <ns0:t>diese</ns0:t>
      </ns0:r>
      <ns0:proofErr ns0:type="spellEnd"/>
      <ns0:r ns0:rsidRPr="00B5601E">
        <ns0:t xml:space="preserve"> </ns0:t>
      </ns0:r>
      <ns0:proofErr ns0:type="spellStart"/>
      <ns0:r ns0:rsidRPr="00B5601E">
        <ns0:t>Metriken</ns0:t>
      </ns0:r>
      <ns0:proofErr ns0:type="spellEnd"/>
      <ns0:r ns0:rsidRPr="00B5601E">
        <ns0:t>?</ns0:t>
      </ns0:r>
    </ns0:p>
    <ns0:p ns2:paraId="540B567A" ns2:textId="77777777" ns0:rsidR="00920451" ns0:rsidRPr="00B5601E" ns0:rsidRDefault="00920451" ns0:rsidP="000E7010">
      <ns0:pPr>
        <ns0:pStyle ns0:val="ListParagraph"/>
        <ns0:numPr>
          <ns0:ilvl ns0:val="0"/>
          <ns0:numId ns0:val="122"/>
        </ns0:numPr>
        <ns0:tabs>
          <ns0:tab ns0:val="clear" ns0:pos="851"/>
        </ns0:tabs>
        <ns0:spacing ns0:after="0" ns0:line="240" ns0:lineRule="auto"/>
        <ns0:rPr>
          <ns0:lang ns0:eastAsia="de-DE"/>
        </ns0:rPr>
      </ns0:pPr>
      <ns0:r ns0:rsidRPr="00B5601E">
        <ns0:rPr>
          <ns0:lang ns0:eastAsia="de-DE"/>
        </ns0:rPr>
        <ns0:t xml:space="preserve">macro-F1: Bei </ns0:t>
      </ns0:r>
      <ns0:proofErr ns0:type="spellStart"/>
      <ns0:r ns0:rsidRPr="00B5601E">
        <ns0:rPr>
          <ns0:lang ns0:eastAsia="de-DE"/>
        </ns0:rPr>
        <ns0:t>unbalancierten</ns0:t>
      </ns0:r>
      <ns0:proofErr ns0:type="spellEnd"/>
      <ns0:r ns0:rsidRPr="00B5601E">
        <ns0:rPr>
          <ns0:lang ns0:eastAsia="de-DE"/>
        </ns0:rPr>
        <ns0:t xml:space="preserve"> Klassen (neutral &gt;&gt; </ns0:t>
      </ns0:r>
      <ns0:proofErr ns0:type="spellStart"/>
      <ns0:r ns0:rsidRPr="00B5601E">
        <ns0:rPr>
          <ns0:lang ns0:eastAsia="de-DE"/>
        </ns0:rPr>
        <ns0:t>up</ns0:t>
      </ns0:r>
      <ns0:proofErr ns0:type="spellEnd"/>
      <ns0:r ns0:rsidRPr="00B5601E">
        <ns0:rPr>
          <ns0:lang ns0:eastAsia="de-DE"/>
        </ns0:rPr>
        <ns0:t>/down)</ns0:t>
      </ns0:r>
    </ns0:p>
    <ns0:p ns2:paraId="52016E8B" ns2:textId="77777777" ns0:rsidR="00920451" ns0:rsidRPr="00B5601E" ns0:rsidRDefault="00920451" ns0:rsidP="00920451">
      <ns0:pPr>
        <ns0:tabs>
          <ns0:tab ns0:val="clear" ns0:pos="851"/>
        </ns0:tabs>
        <ns0:spacing ns0:after="0" ns0:line="240" ns0:lineRule="auto"/>
        <ns0:rPr>
          <ns0:lang ns0:eastAsia="de-DE"/>
        </ns0:rPr>
      </ns0:pPr>
    </ns0:p>
    <ns0:p ns2:paraId="1BFABDBD" ns2:textId="77777777" ns0:rsidR="00920451" ns0:rsidRPr="00B5601E" ns0:rsidRDefault="00920451" ns0:rsidP="000E7010">
      <ns0:pPr>
        <ns0:pStyle ns0:val="ListParagraph"/>
        <ns0:numPr>
          <ns0:ilvl ns0:val="0"/>
          <ns0:numId ns0:val="122"/>
        </ns0:numPr>
        <ns0:tabs>
          <ns0:tab ns0:val="clear" ns0:pos="851"/>
        </ns0:tabs>
        <ns0:spacing ns0:after="0" ns0:line="240" ns0:lineRule="auto"/>
        <ns0:rPr>
          <ns0:lang ns0:eastAsia="de-DE"/>
        </ns0:rPr>
      </ns0:pPr>
      <ns0:r ns0:rsidRPr="00B5601E">
        <ns0:rPr>
          <ns0:lang ns0:eastAsia="de-DE"/>
        </ns0:rPr>
        <ns0:t>Trading-Simulation: ML-Metriken sagen nichts über Profitabilität</ns0:t>
      </ns0:r>
    </ns0:p>
    <ns0:p ns2:paraId="7D4DBD12" ns2:textId="77777777" ns0:rsidR="00920451" ns0:rsidRPr="00B5601E" ns0:rsidRDefault="00920451" ns0:rsidP="00920451">
      <ns0:pPr>
        <ns0:tabs>
          <ns0:tab ns0:val="clear" ns0:pos="851"/>
        </ns0:tabs>
        <ns0:spacing ns0:after="0" ns0:line="240" ns0:lineRule="auto"/>
        <ns0:rPr>
          <ns0:lang ns0:eastAsia="de-DE"/>
        </ns0:rPr>
      </ns0:pPr>
    </ns0:p>
    <ns0:p ns2:paraId="2A5B4B55" ns2:textId="77777777" ns0:rsidR="00920451" ns0:rsidRPr="00B5601E" ns0:rsidRDefault="00920451" ns0:rsidP="000E7010">
      <ns0:pPr>
        <ns0:pStyle ns0:val="ListParagraph"/>
        <ns0:numPr>
          <ns0:ilvl ns0:val="0"/>
          <ns0:numId ns0:val="122"/>
        </ns0:numPr>
        <ns0:tabs>
          <ns0:tab ns0:val="clear" ns0:pos="851"/>
        </ns0:tabs>
        <ns0:spacing ns0:after="0" ns0:line="240" ns0:lineRule="auto"/>
        <ns0:rPr>
          <ns0:lang ns0:eastAsia="de-DE"/>
        </ns0:rPr>
      </ns0:pPr>
      <ns0:r ns0:rsidRPr="00B5601E">
        <ns0:rPr>
          <ns0:lang ns0:eastAsia="de-DE"/>
        </ns0:rPr>
        <ns0:t>3 Strategien: Fix vs. dynamisch (</ns0:t>
      </ns0:r>
      <ns0:proofErr ns0:type="spellStart"/>
      <ns0:r ns0:rsidRPr="00B5601E">
        <ns0:rPr>
          <ns0:lang ns0:eastAsia="de-DE"/>
        </ns0:rPr>
        <ns0:t>Fuzzy</ns0:t>
      </ns0:r>
      <ns0:proofErr ns0:type="spellEnd"/>
      <ns0:r ns0:rsidRPr="00B5601E">
        <ns0:rPr>
          <ns0:lang ns0:eastAsia="de-DE"/>
        </ns0:rPr>
        <ns0:t xml:space="preserve"> C vs. A/B)</ns0:t>
      </ns0:r>
    </ns0:p>
    <ns0:p ns2:paraId="0B65D605" ns2:textId="77777777" ns0:rsidR="00920451" ns0:rsidRPr="00B5601E" ns0:rsidRDefault="00920451" ns0:rsidP="00920451">
      <ns0:pPr>
        <ns0:tabs>
          <ns0:tab ns0:val="clear" ns0:pos="851"/>
        </ns0:tabs>
        <ns0:spacing ns0:after="0" ns0:line="240" ns0:lineRule="auto"/>
        <ns0:rPr>
          <ns0:lang ns0:eastAsia="de-DE"/>
        </ns0:rPr>
      </ns0:pPr>
    </ns0:p>
    <ns0:p ns2:paraId="5CD044FF" ns2:textId="77777777" ns0:rsidR="00920451" ns0:rsidRPr="00B5601E" ns0:rsidRDefault="00920451" ns0:rsidP="000E7010">
      <ns0:pPr>
        <ns0:pStyle ns0:val="ListParagraph"/>
        <ns0:numPr>
          <ns0:ilvl ns0:val="0"/>
          <ns0:numId ns0:val="122"/>
        </ns0:numPr>
        <ns0:tabs>
          <ns0:tab ns0:val="clear" ns0:pos="851"/>
        </ns0:tabs>
        <ns0:spacing ns0:after="0" ns0:line="240" ns0:lineRule="auto"/>
        <ns0:rPr>
          <ns0:lang ns0:eastAsia="de-DE"/>
        </ns0:rPr>
      </ns0:pPr>
      <ns0:proofErr ns0:type="spellStart"/>
      <ns0:r ns0:rsidRPr="00B5601E">
        <ns0:rPr>
          <ns0:lang ns0:eastAsia="de-DE"/>
        </ns0:rPr>
        <ns0:t>Drawdown</ns0:t>
      </ns0:r>
      <ns0:proofErr ns0:type="spellEnd"/>
      <ns0:r ns0:rsidRPr="00B5601E">
        <ns0:rPr>
          <ns0:lang ns0:eastAsia="de-DE"/>
        </ns0:rPr>
        <ns0:t>: Maximaler Kapitalrückgang (Höchst- → Tiefststand)</ns0:t>
      </ns0:r>
    </ns0:p>
    <ns0:p ns2:paraId="71FB6901" ns2:textId="4C0A8E5D" ns0:rsidR="00920451" ns0:rsidRPr="00B5601E" ns0:rsidRDefault="00920451" ns0:rsidP="00920451">
      <ns0:pPr>
        <ns0:tabs>
          <ns0:tab ns0:val="clear" ns0:pos="851"/>
        </ns0:tabs>
        <ns0:spacing ns0:after="0" ns0:line="240" ns0:lineRule="auto"/>
        <ns0:rPr>
          <ns0:lang ns0:eastAsia="de-DE"/>
        </ns0:rPr>
      </ns0:pPr>
      <ns0:r ns0:rsidRPr="00B5601E">
        <ns0:rPr>
          <ns0:lang ns0:eastAsia="de-DE"/>
        </ns0:rPr>
        <ns0:t>​</ns0:t>
      </ns0:r>
    </ns0:p>
    <ns0:p ns2:paraId="38D49B26" ns2:textId="54F82F64" ns0:rsidR="00461209" ns0:rsidRPr="00B5601E" ns0:rsidRDefault="00920451" ns0:rsidP="00920451">
      <ns0:pPr>
        <ns0:tabs>
          <ns0:tab ns0:val="clear" ns0:pos="851"/>
        </ns0:tabs>
        <ns0:spacing ns0:after="0" ns0:line="240" ns0:lineRule="auto"/>
        <ns0:rPr>
          <ns0:lang ns0:eastAsia="de-DE"/>
        </ns0:rPr>
      </ns0:pPr>
      <ns0:r ns0:rsidRPr="00B5601E">
        <ns0:rPr>
          <ns0:lang ns0:eastAsia="de-DE"/>
        </ns0:rPr>
        <ns0:t xml:space="preserve">Hinweis: </ns0:t>
      </ns0:r>
      <ns0:proofErr ns0:type="spellStart"/>
      <ns0:r ns0:rsidRPr="00B5601E">
        <ns0:rPr>
          <ns0:lang ns0:eastAsia="de-DE"/>
        </ns0:rPr>
        <ns0:t>Fuzzy</ns0:t>
      </ns0:r>
      <ns0:proofErr ns0:type="spellEnd"/>
      <ns0:r ns0:rsidRPr="00B5601E">
        <ns0:rPr>
          <ns0:lang ns0:eastAsia="de-DE"/>
        </ns0:rPr>
        <ns0:t xml:space="preserve"> Risk Engine (4.6) nach ML-Training in Strategie C integriert.</ns0:t>
      </ns0:r>
    </ns0:p>
    <ns0:p ns2:paraId="353D67AE" ns2:textId="77777777" ns0:rsidR="00461209" ns0:rsidRPr="00B5601E" ns0:rsidRDefault="00461209" ns0:rsidP="00BA6303">
      <ns0:pPr>
        <ns0:tabs>
          <ns0:tab ns0:val="clear" ns0:pos="851"/>
        </ns0:tabs>
        <ns0:spacing ns0:after="0" ns0:line="240" ns0:lineRule="auto"/>
        <ns0:rPr>
          <ns0:lang ns0:eastAsia="de-DE"/>
        </ns0:rPr>
      </ns0:pPr>
    </ns0:p>
    <ns0:p ns2:paraId="61AD7C85" ns2:textId="77777777" ns0:rsidR="00461209" ns0:rsidRPr="00B5601E" ns0:rsidRDefault="00461209" ns0:rsidP="00BA6303">
      <ns0:pPr>
        <ns0:tabs>
          <ns0:tab ns0:val="clear" ns0:pos="851"/>
        </ns0:tabs>
        <ns0:spacing ns0:after="0" ns0:line="240" ns0:lineRule="auto"/>
        <ns0:rPr>
          <ns0:lang ns0:eastAsia="de-DE"/>
        </ns0:rPr>
      </ns0:pPr>
    </ns0:p>
    <ns0:p ns2:paraId="0F390CAD" ns2:textId="77777777" ns0:rsidR="00461209" ns0:rsidRPr="00B5601E" ns0:rsidRDefault="00461209" ns0:rsidP="00BA6303">
      <ns0:pPr>
        <ns0:tabs>
          <ns0:tab ns0:val="clear" ns0:pos="851"/>
        </ns0:tabs>
        <ns0:spacing ns0:after="0" ns0:line="240" ns0:lineRule="auto"/>
        <ns0:rPr>
          <ns0:lang ns0:eastAsia="de-DE"/>
        </ns0:rPr>
      </ns0:pPr>
    </ns0:p>
    <ns0:p ns2:paraId="7AE5AF3A" ns2:textId="77777777" ns0:rsidR="00461209" ns0:rsidRPr="00B5601E" ns0:rsidRDefault="00461209" ns0:rsidP="00BA6303">
      <ns0:pPr>
        <ns0:tabs>
          <ns0:tab ns0:val="clear" ns0:pos="851"/>
        </ns0:tabs>
        <ns0:spacing ns0:after="0" ns0:line="240" ns0:lineRule="auto"/>
        <ns0:rPr>
          <ns0:lang ns0:eastAsia="de-DE"/>
        </ns0:rPr>
      </ns0:pPr>
    </ns0:p>
    <ns0:p ns2:paraId="6EF31785" ns2:textId="77777777" ns0:rsidR="00461209" ns0:rsidRPr="00B5601E" ns0:rsidRDefault="00461209" ns0:rsidP="00BA6303">
      <ns0:pPr>
        <ns0:tabs>
          <ns0:tab ns0:val="clear" ns0:pos="851"/>
        </ns0:tabs>
        <ns0:spacing ns0:after="0" ns0:line="240" ns0:lineRule="auto"/>
        <ns0:rPr>
          <ns0:lang ns0:eastAsia="de-DE"/>
        </ns0:rPr>
      </ns0:pPr>
    </ns0:p>
    <ns0:p ns2:paraId="67DA5C46" ns2:textId="77777777" ns0:rsidR="00461209" ns0:rsidRPr="00B5601E" ns0:rsidRDefault="00461209" ns0:rsidP="00BA6303">
      <ns0:pPr>
        <ns0:tabs>
          <ns0:tab ns0:val="clear" ns0:pos="851"/>
        </ns0:tabs>
        <ns0:spacing ns0:after="0" ns0:line="240" ns0:lineRule="auto"/>
        <ns0:rPr>
          <ns0:lang ns0:eastAsia="de-DE"/>
        </ns0:rPr>
      </ns0:pPr>
    </ns0:p>
    <ns0:p ns2:paraId="3EB928AE" ns2:textId="77777777" ns0:rsidR="00461209" ns0:rsidRPr="00B5601E" ns0:rsidRDefault="00461209" ns0:rsidP="00BA6303">
      <ns0:pPr>
        <ns0:tabs>
          <ns0:tab ns0:val="clear" ns0:pos="851"/>
        </ns0:tabs>
        <ns0:spacing ns0:after="0" ns0:line="240" ns0:lineRule="auto"/>
        <ns0:rPr>
          <ns0:lang ns0:eastAsia="de-DE"/>
        </ns0:rPr>
      </ns0:pPr>
    </ns0:p>
    <ns0:p ns2:paraId="73BC9771" ns2:textId="77777777" ns0:rsidR="00461209" ns0:rsidRPr="00B5601E" ns0:rsidRDefault="00461209" ns0:rsidP="00BA6303">
      <ns0:pPr>
        <ns0:tabs>
          <ns0:tab ns0:val="clear" ns0:pos="851"/>
        </ns0:tabs>
        <ns0:spacing ns0:after="0" ns0:line="240" ns0:lineRule="auto"/>
        <ns0:rPr>
          <ns0:lang ns0:eastAsia="de-DE"/>
        </ns0:rPr>
      </ns0:pPr>
    </ns0:p>
    <ns0:p ns2:paraId="519E76EB" ns2:textId="77777777" ns0:rsidR="00461209" ns0:rsidRPr="00B5601E" ns0:rsidRDefault="00461209" ns0:rsidP="00BA6303">
      <ns0:pPr>
        <ns0:tabs>
          <ns0:tab ns0:val="clear" ns0:pos="851"/>
        </ns0:tabs>
        <ns0:spacing ns0:after="0" ns0:line="240" ns0:lineRule="auto"/>
        <ns0:rPr>
          <ns0:lang ns0:eastAsia="de-DE"/>
        </ns0:rPr>
      </ns0:pPr>
    </ns0:p>
    <ns0:p ns2:paraId="13C62EA0" ns2:textId="77777777" ns0:rsidR="00461209" ns0:rsidRPr="00B5601E" ns0:rsidRDefault="00461209" ns0:rsidP="00BA6303">
      <ns0:pPr>
        <ns0:tabs>
          <ns0:tab ns0:val="clear" ns0:pos="851"/>
        </ns0:tabs>
        <ns0:spacing ns0:after="0" ns0:line="240" ns0:lineRule="auto"/>
        <ns0:rPr>
          <ns0:lang ns0:eastAsia="de-DE"/>
        </ns0:rPr>
      </ns0:pPr>
    </ns0:p>
    <ns0:p ns2:paraId="01906D52" ns2:textId="77777777" ns0:rsidR="00461209" ns0:rsidRPr="00B5601E" ns0:rsidRDefault="00461209" ns0:rsidP="00BA6303">
      <ns0:pPr>
        <ns0:tabs>
          <ns0:tab ns0:val="clear" ns0:pos="851"/>
        </ns0:tabs>
        <ns0:spacing ns0:after="0" ns0:line="240" ns0:lineRule="auto"/>
        <ns0:rPr>
          <ns0:lang ns0:eastAsia="de-DE"/>
        </ns0:rPr>
      </ns0:pPr>
    </ns0:p>
    <ns0:p ns2:paraId="69DEDCE6" ns2:textId="77777777" ns0:rsidR="00461209" ns0:rsidRPr="00B5601E" ns0:rsidRDefault="00461209" ns0:rsidP="00BA6303">
      <ns0:pPr>
        <ns0:tabs>
          <ns0:tab ns0:val="clear" ns0:pos="851"/>
        </ns0:tabs>
        <ns0:spacing ns0:after="0" ns0:line="240" ns0:lineRule="auto"/>
        <ns0:rPr>
          <ns0:lang ns0:eastAsia="de-DE"/>
        </ns0:rPr>
      </ns0:pPr>
    </ns0:p>
    <ns0:p ns2:paraId="75A417B7" ns2:textId="77777777" ns0:rsidR="00461209" ns0:rsidRPr="00B5601E" ns0:rsidRDefault="00461209" ns0:rsidP="00BA6303">
      <ns0:pPr>
        <ns0:tabs>
          <ns0:tab ns0:val="clear" ns0:pos="851"/>
        </ns0:tabs>
        <ns0:spacing ns0:after="0" ns0:line="240" ns0:lineRule="auto"/>
        <ns0:rPr>
          <ns0:lang ns0:eastAsia="de-DE"/>
        </ns0:rPr>
      </ns0:pPr>
    </ns0:p>
    <ns0:p ns2:paraId="74BF7F1A" ns2:textId="77777777" ns0:rsidR="00461209" ns0:rsidRPr="00B5601E" ns0:rsidRDefault="00461209" ns0:rsidP="00BA6303">
      <ns0:pPr>
        <ns0:tabs>
          <ns0:tab ns0:val="clear" ns0:pos="851"/>
        </ns0:tabs>
        <ns0:spacing ns0:after="0" ns0:line="240" ns0:lineRule="auto"/>
        <ns0:rPr>
          <ns0:lang ns0:eastAsia="de-DE"/>
        </ns0:rPr>
      </ns0:pPr>
    </ns0:p>
    <ns0:p ns2:paraId="7CAC9F53" ns2:textId="77777777" ns0:rsidR="00461209" ns0:rsidRPr="00B5601E" ns0:rsidRDefault="00461209" ns0:rsidP="00BA6303">
      <ns0:pPr>
        <ns0:tabs>
          <ns0:tab ns0:val="clear" ns0:pos="851"/>
        </ns0:tabs>
        <ns0:spacing ns0:after="0" ns0:line="240" ns0:lineRule="auto"/>
        <ns0:rPr>
          <ns0:lang ns0:eastAsia="de-DE"/>
        </ns0:rPr>
      </ns0:pPr>
    </ns0:p>
    <ns0:p ns2:paraId="332F4789" ns2:textId="77777777" ns0:rsidR="00461209" ns0:rsidRPr="00B5601E" ns0:rsidRDefault="00461209" ns0:rsidP="00BA6303">
      <ns0:pPr>
        <ns0:tabs>
          <ns0:tab ns0:val="clear" ns0:pos="851"/>
        </ns0:tabs>
        <ns0:spacing ns0:after="0" ns0:line="240" ns0:lineRule="auto"/>
        <ns0:rPr>
          <ns0:lang ns0:eastAsia="de-DE"/>
        </ns0:rPr>
      </ns0:pPr>
    </ns0:p>
    <ns0:p ns2:paraId="5849E05C" ns2:textId="77777777" ns0:rsidR="00461209" ns0:rsidRPr="00B5601E" ns0:rsidRDefault="00461209" ns0:rsidP="00BA6303">
      <ns0:pPr>
        <ns0:tabs>
          <ns0:tab ns0:val="clear" ns0:pos="851"/>
        </ns0:tabs>
        <ns0:spacing ns0:after="0" ns0:line="240" ns0:lineRule="auto"/>
        <ns0:rPr>
          <ns0:lang ns0:eastAsia="de-DE"/>
        </ns0:rPr>
      </ns0:pPr>
    </ns0:p>
    <ns0:p ns2:paraId="65FE4F58" ns2:textId="77777777" ns0:rsidR="00461209" ns0:rsidRPr="00B5601E" ns0:rsidRDefault="00461209" ns0:rsidP="00BA6303">
      <ns0:pPr>
        <ns0:tabs>
          <ns0:tab ns0:val="clear" ns0:pos="851"/>
        </ns0:tabs>
        <ns0:spacing ns0:after="0" ns0:line="240" ns0:lineRule="auto"/>
        <ns0:rPr>
          <ns0:lang ns0:eastAsia="de-DE"/>
        </ns0:rPr>
      </ns0:pPr>
    </ns0:p>
    <ns0:p ns2:paraId="7E5590D5" ns2:textId="77777777" ns0:rsidR="00461209" ns0:rsidRPr="00B5601E" ns0:rsidRDefault="00461209" ns0:rsidP="00BA6303">
      <ns0:pPr>
        <ns0:tabs>
          <ns0:tab ns0:val="clear" ns0:pos="851"/>
        </ns0:tabs>
        <ns0:spacing ns0:after="0" ns0:line="240" ns0:lineRule="auto"/>
        <ns0:rPr>
          <ns0:lang ns0:eastAsia="de-DE"/>
        </ns0:rPr>
      </ns0:pPr>
    </ns0:p>
    <ns0:p ns2:paraId="7E40D501" ns2:textId="77777777" ns0:rsidR="00461209" ns0:rsidRPr="00B5601E" ns0:rsidRDefault="00461209" ns0:rsidP="00BA6303">
      <ns0:pPr>
        <ns0:tabs>
          <ns0:tab ns0:val="clear" ns0:pos="851"/>
        </ns0:tabs>
        <ns0:spacing ns0:after="0" ns0:line="240" ns0:lineRule="auto"/>
        <ns0:rPr>
          <ns0:lang ns0:eastAsia="de-DE"/>
        </ns0:rPr>
      </ns0:pPr>
    </ns0:p>
    <ns0:p ns2:paraId="783566DB" ns2:textId="77777777" ns0:rsidR="00461209" ns0:rsidRPr="00B5601E" ns0:rsidRDefault="00461209" ns0:rsidP="00BA6303">
      <ns0:pPr>
        <ns0:tabs>
          <ns0:tab ns0:val="clear" ns0:pos="851"/>
        </ns0:tabs>
        <ns0:spacing ns0:after="0" ns0:line="240" ns0:lineRule="auto"/>
        <ns0:rPr>
          <ns0:lang ns0:eastAsia="de-DE"/>
        </ns0:rPr>
      </ns0:pPr>
    </ns0:p>
    <ns0:p ns2:paraId="14735789" ns2:textId="77777777" ns0:rsidR="00461209" ns0:rsidRPr="00B5601E" ns0:rsidRDefault="00461209" ns0:rsidP="00BA6303">
      <ns0:pPr>
        <ns0:tabs>
          <ns0:tab ns0:val="clear" ns0:pos="851"/>
        </ns0:tabs>
        <ns0:spacing ns0:after="0" ns0:line="240" ns0:lineRule="auto"/>
        <ns0:rPr>
          <ns0:lang ns0:eastAsia="de-DE"/>
        </ns0:rPr>
      </ns0:pPr>
    </ns0:p>
    <ns0:p ns2:paraId="520CC989" ns2:textId="77777777" ns0:rsidR="00461209" ns0:rsidRPr="00B5601E" ns0:rsidRDefault="00461209" ns0:rsidP="00BA6303">
      <ns0:pPr>
        <ns0:tabs>
          <ns0:tab ns0:val="clear" ns0:pos="851"/>
        </ns0:tabs>
        <ns0:spacing ns0:after="0" ns0:line="240" ns0:lineRule="auto"/>
        <ns0:rPr>
          <ns0:lang ns0:eastAsia="de-DE"/>
        </ns0:rPr>
      </ns0:pPr>
    </ns0:p>
    <ns0:p ns2:paraId="691DE65B" ns2:textId="77777777" ns0:rsidR="00461209" ns0:rsidRPr="00B5601E" ns0:rsidRDefault="00461209" ns0:rsidP="00BA6303">
      <ns0:pPr>
        <ns0:tabs>
          <ns0:tab ns0:val="clear" ns0:pos="851"/>
        </ns0:tabs>
        <ns0:spacing ns0:after="0" ns0:line="240" ns0:lineRule="auto"/>
        <ns0:rPr>
          <ns0:lang ns0:eastAsia="de-DE"/>
        </ns0:rPr>
      </ns0:pPr>
    </ns0:p>
    <ns0:p ns2:paraId="76F7C1CF" ns2:textId="77777777" ns0:rsidR="00461209" ns0:rsidRPr="00B5601E" ns0:rsidRDefault="00461209" ns0:rsidP="00BA6303">
      <ns0:pPr>
        <ns0:tabs>
          <ns0:tab ns0:val="clear" ns0:pos="851"/>
        </ns0:tabs>
        <ns0:spacing ns0:after="0" ns0:line="240" ns0:lineRule="auto"/>
        <ns0:rPr>
          <ns0:lang ns0:eastAsia="de-DE"/>
        </ns0:rPr>
      </ns0:pPr>
    </ns0:p>
    <ns0:p ns2:paraId="12BE602C" ns2:textId="77777777" ns0:rsidR="00461209" ns0:rsidRPr="00B5601E" ns0:rsidRDefault="00461209" ns0:rsidP="00BA6303">
      <ns0:pPr>
        <ns0:tabs>
          <ns0:tab ns0:val="clear" ns0:pos="851"/>
        </ns0:tabs>
        <ns0:spacing ns0:after="0" ns0:line="240" ns0:lineRule="auto"/>
        <ns0:rPr>
          <ns0:lang ns0:eastAsia="de-DE"/>
        </ns0:rPr>
      </ns0:pPr>
    </ns0:p>
    <ns0:p ns2:paraId="7E85E51A" ns2:textId="77777777" ns0:rsidR="00461209" ns0:rsidRPr="00B5601E" ns0:rsidRDefault="00461209" ns0:rsidP="00BA6303">
      <ns0:pPr>
        <ns0:tabs>
          <ns0:tab ns0:val="clear" ns0:pos="851"/>
        </ns0:tabs>
        <ns0:spacing ns0:after="0" ns0:line="240" ns0:lineRule="auto"/>
        <ns0:rPr>
          <ns0:lang ns0:eastAsia="de-DE"/>
        </ns0:rPr>
      </ns0:pPr>
    </ns0:p>
    <ns0:p ns2:paraId="5F69E1EA" ns2:textId="77777777" ns0:rsidR="00461209" ns0:rsidRPr="00B5601E" ns0:rsidRDefault="00461209" ns0:rsidP="00BA6303">
      <ns0:pPr>
        <ns0:tabs>
          <ns0:tab ns0:val="clear" ns0:pos="851"/>
        </ns0:tabs>
        <ns0:spacing ns0:after="0" ns0:line="240" ns0:lineRule="auto"/>
        <ns0:rPr>
          <ns0:lang ns0:eastAsia="de-DE"/>
        </ns0:rPr>
      </ns0:pPr>
    </ns0:p>
    <ns0:p ns2:paraId="2DF7F2C2" ns2:textId="77777777" ns0:rsidR="00461209" ns0:rsidRPr="00B5601E" ns0:rsidRDefault="00461209" ns0:rsidP="00BA6303">
      <ns0:pPr>
        <ns0:tabs>
          <ns0:tab ns0:val="clear" ns0:pos="851"/>
        </ns0:tabs>
        <ns0:spacing ns0:after="0" ns0:line="240" ns0:lineRule="auto"/>
        <ns0:rPr>
          <ns0:lang ns0:eastAsia="de-DE"/>
        </ns0:rPr>
      </ns0:pPr>
    </ns0:p>
    <ns0:p ns2:paraId="62098776" ns2:textId="77777777" ns0:rsidR="00461209" ns0:rsidRPr="00B5601E" ns0:rsidRDefault="00461209" ns0:rsidP="00BA6303">
      <ns0:pPr>
        <ns0:tabs>
          <ns0:tab ns0:val="clear" ns0:pos="851"/>
        </ns0:tabs>
        <ns0:spacing ns0:after="0" ns0:line="240" ns0:lineRule="auto"/>
        <ns0:rPr>
          <ns0:lang ns0:eastAsia="de-DE"/>
        </ns0:rPr>
      </ns0:pPr>
    </ns0:p>
    <ns0:p ns2:paraId="2B4E05E0" ns2:textId="77777777" ns0:rsidR="00461209" ns0:rsidRPr="00B5601E" ns0:rsidRDefault="00461209" ns0:rsidP="00BA6303">
      <ns0:pPr>
        <ns0:tabs>
          <ns0:tab ns0:val="clear" ns0:pos="851"/>
        </ns0:tabs>
        <ns0:spacing ns0:after="0" ns0:line="240" ns0:lineRule="auto"/>
        <ns0:rPr>
          <ns0:lang ns0:eastAsia="de-DE"/>
        </ns0:rPr>
      </ns0:pPr>
    </ns0:p>
    <ns0:p ns2:paraId="532C76FE" ns2:textId="77777777" ns0:rsidR="00461209" ns0:rsidRPr="00B5601E" ns0:rsidRDefault="00461209" ns0:rsidP="00BA6303">
      <ns0:pPr>
        <ns0:tabs>
          <ns0:tab ns0:val="clear" ns0:pos="851"/>
        </ns0:tabs>
        <ns0:spacing ns0:after="0" ns0:line="240" ns0:lineRule="auto"/>
        <ns0:rPr>
          <ns0:lang ns0:eastAsia="de-DE"/>
        </ns0:rPr>
      </ns0:pPr>
    </ns0:p>
    <ns0:p ns2:paraId="2981D3E5" ns2:textId="77777777" ns0:rsidR="00461209" ns0:rsidRPr="00B5601E" ns0:rsidRDefault="00461209" ns0:rsidP="00BA6303">
      <ns0:pPr>
        <ns0:tabs>
          <ns0:tab ns0:val="clear" ns0:pos="851"/>
        </ns0:tabs>
        <ns0:spacing ns0:after="0" ns0:line="240" ns0:lineRule="auto"/>
        <ns0:rPr>
          <ns0:lang ns0:eastAsia="de-DE"/>
        </ns0:rPr>
      </ns0:pPr>
    </ns0:p>
    <ns0:p ns2:paraId="1B7D5283" ns2:textId="77777777" ns0:rsidR="00461209" ns0:rsidRPr="00B5601E" ns0:rsidRDefault="00461209" ns0:rsidP="00BA6303">
      <ns0:pPr>
        <ns0:tabs>
          <ns0:tab ns0:val="clear" ns0:pos="851"/>
        </ns0:tabs>
        <ns0:spacing ns0:after="0" ns0:line="240" ns0:lineRule="auto"/>
        <ns0:rPr>
          <ns0:lang ns0:eastAsia="de-DE"/>
        </ns0:rPr>
      </ns0:pPr>
    </ns0:p>
    <ns0:p ns2:paraId="1D19AA11" ns2:textId="77777777" ns0:rsidR="00461209" ns0:rsidRPr="00B5601E" ns0:rsidRDefault="00461209" ns0:rsidP="00BA6303">
      <ns0:pPr>
        <ns0:tabs>
          <ns0:tab ns0:val="clear" ns0:pos="851"/>
        </ns0:tabs>
        <ns0:spacing ns0:after="0" ns0:line="240" ns0:lineRule="auto"/>
        <ns0:rPr>
          <ns0:lang ns0:eastAsia="de-DE"/>
        </ns0:rPr>
      </ns0:pPr>
    </ns0:p>
    <ns0:p ns2:paraId="2F4CFC45" ns2:textId="77777777" ns0:rsidR="00461209" ns0:rsidRPr="00B5601E" ns0:rsidRDefault="00461209" ns0:rsidP="00BA6303">
      <ns0:pPr>
        <ns0:tabs>
          <ns0:tab ns0:val="clear" ns0:pos="851"/>
        </ns0:tabs>
        <ns0:spacing ns0:after="0" ns0:line="240" ns0:lineRule="auto"/>
        <ns0:rPr>
          <ns0:lang ns0:eastAsia="de-DE"/>
        </ns0:rPr>
      </ns0:pPr>
    </ns0:p>
    <ns0:p ns2:paraId="3AC86736" ns2:textId="77777777" ns0:rsidR="00461209" ns0:rsidRPr="00B5601E" ns0:rsidRDefault="00461209" ns0:rsidP="00BA6303">
      <ns0:pPr>
        <ns0:tabs>
          <ns0:tab ns0:val="clear" ns0:pos="851"/>
        </ns0:tabs>
        <ns0:spacing ns0:after="0" ns0:line="240" ns0:lineRule="auto"/>
        <ns0:rPr>
          <ns0:lang ns0:eastAsia="de-DE"/>
        </ns0:rPr>
      </ns0:pPr>
    </ns0:p>
    <ns0:p ns2:paraId="214A36AB" ns2:textId="77777777" ns0:rsidR="00461209" ns0:rsidRPr="00B5601E" ns0:rsidRDefault="00461209" ns0:rsidP="00BA6303">
      <ns0:pPr>
        <ns0:tabs>
          <ns0:tab ns0:val="clear" ns0:pos="851"/>
        </ns0:tabs>
        <ns0:spacing ns0:after="0" ns0:line="240" ns0:lineRule="auto"/>
        <ns0:rPr>
          <ns0:lang ns0:eastAsia="de-DE"/>
        </ns0:rPr>
      </ns0:pPr>
    </ns0:p>
    <ns0:p ns2:paraId="3E2E3520" ns2:textId="77777777" ns0:rsidR="00461209" ns0:rsidRPr="00B5601E" ns0:rsidRDefault="00461209" ns0:rsidP="00BA6303">
      <ns0:pPr>
        <ns0:tabs>
          <ns0:tab ns0:val="clear" ns0:pos="851"/>
        </ns0:tabs>
        <ns0:spacing ns0:after="0" ns0:line="240" ns0:lineRule="auto"/>
        <ns0:rPr>
          <ns0:lang ns0:eastAsia="de-DE"/>
        </ns0:rPr>
      </ns0:pPr>
    </ns0:p>
    <ns0:p ns2:paraId="5A38FB34" ns2:textId="77777777" ns0:rsidR="00461209" ns0:rsidRPr="00B5601E" ns0:rsidRDefault="00461209" ns0:rsidP="00BA6303">
      <ns0:pPr>
        <ns0:tabs>
          <ns0:tab ns0:val="clear" ns0:pos="851"/>
        </ns0:tabs>
        <ns0:spacing ns0:after="0" ns0:line="240" ns0:lineRule="auto"/>
        <ns0:rPr>
          <ns0:lang ns0:eastAsia="de-DE"/>
        </ns0:rPr>
      </ns0:pPr>
    </ns0:p>
    <ns0:p ns2:paraId="747F1DC3" ns2:textId="77777777" ns0:rsidR="00461209" ns0:rsidRPr="00B5601E" ns0:rsidRDefault="00461209" ns0:rsidP="00BA6303">
      <ns0:pPr>
        <ns0:tabs>
          <ns0:tab ns0:val="clear" ns0:pos="851"/>
        </ns0:tabs>
        <ns0:spacing ns0:after="0" ns0:line="240" ns0:lineRule="auto"/>
        <ns0:rPr>
          <ns0:lang ns0:eastAsia="de-DE"/>
        </ns0:rPr>
      </ns0:pPr>
    </ns0:p>
    <ns0:p ns2:paraId="350535CE" ns2:textId="7D00DE13" ns0:rsidR="0055618A" ns0:rsidRPr="00B5601E" ns0:rsidRDefault="00064390" ns0:rsidP="000B397F">
      <ns0:pPr>
        <ns0:tabs>
          <ns0:tab ns0:val="clear" ns0:pos="851"/>
        </ns0:tabs>
        <ns0:spacing ns0:after="0" ns0:line="240" ns0:lineRule="auto"/>
        <ns0:rPr>
          <ns0:lang ns0:eastAsia="de-DE"/>
        </ns0:rPr>
      </ns0:pPr>
      <ns0:r ns0:rsidRPr="00B5601E">
        <ns0:rPr>
          <ns0:lang ns0:eastAsia="de-DE"/>
        </ns0:rPr>
        <ns0:br ns0:type="page"/>
      </ns0:r>
    </ns0:p>
    <ns0:p ns2:paraId="47D8B169" ns2:textId="0AA27C1C" ns0:rsidR="007415DB" ns0:rsidRPr="00B5601E" ns0:rsidRDefault="007415DB" ns0:rsidP="007415DB">
      <ns0:pPr>
        <ns0:pStyle ns0:val="Heading1"/>
        <ns0:rPr>
          <ns0:lang ns0:val="de-CH"/>
        </ns0:rPr>
      </ns0:pPr>
      <ns0:bookmarkStart ns0:id="7" ns0:name="_Toc217920985"/>
      <ns0:r ns0:rsidRPr="00B5601E">
        <ns0:rPr>
          <ns0:lang ns0:val="de-CH"/>
        </ns0:rPr>
        <ns0:lastRenderedPageBreak/>
        <ns0:t>Ergebnisse</ns0:t>
      </ns0:r>
      <ns0:bookmarkEnd ns0:id="7"/>
    </ns0:p>
    <ns0:p ns2:paraId="6E9536EF" ns2:textId="7DCB8054" ns0:rsidR="007415DB" ns0:rsidRPr="00B5601E" ns0:rsidRDefault="007415DB" ns0:rsidP="007415DB">
      <ns0:pPr>
        <ns0:pStyle ns0:val="Heading1"/>
        <ns0:rPr>
          <ns0:lang ns0:val="de-CH"/>
        </ns0:rPr>
      </ns0:pPr>
      <ns0:bookmarkStart ns0:id="8" ns0:name="_Toc217920986"/>
      <ns0:r ns0:rsidRPr="00B5601E">
        <ns0:rPr>
          <ns0:lang ns0:val="de-CH"/>
        </ns0:rPr>
        <ns0:t>Diskussion</ns0:t>
      </ns0:r>
      <ns0:bookmarkEnd ns0:id="8"/>
    </ns0:p>
    <ns0:p ns2:paraId="19582AC1" ns2:textId="77777777" ns0:rsidR="0066019E" ns0:rsidRPr="00B5601E" ns0:rsidRDefault="0066019E" ns0:rsidP="0066019E">
      <ns0:pPr>
        <ns0:rPr>
          <ns0:lang ns0:eastAsia="de-DE"/>
        </ns0:rPr>
      </ns0:pPr>
    </ns0:p>
    <ns0:p ns2:paraId="440782E1" ns2:textId="77777777" ns0:rsidR="0066019E" ns0:rsidRPr="00B5601E" ns0:rsidRDefault="0066019E" ns0:rsidP="0066019E">
      <ns0:pPr>
        <ns0:rPr>
          <ns0:lang ns0:eastAsia="de-DE"/>
        </ns0:rPr>
      </ns0:pPr>
      <ns0:r ns0:rsidRPr="00B5601E">
        <ns0:rPr>
          <ns0:lang ns0:eastAsia="de-DE"/>
        </ns0:rPr>
        <ns0:t>Mit “</ns0:t>
      </ns0:r>
      <ns0:proofErr ns0:type="spellStart"/>
      <ns0:r ns0:rsidRPr="00B5601E">
        <ns0:rPr>
          <ns0:lang ns0:eastAsia="de-DE"/>
        </ns0:rPr>
        <ns0:t>true</ns0:t>
      </ns0:r>
      <ns0:proofErr ns0:type="spellEnd"/>
      <ns0:r ns0:rsidRPr="00B5601E">
        <ns0:rPr>
          <ns0:lang ns0:eastAsia="de-DE"/>
        </ns0:rPr>
        <ns0:t xml:space="preserve"> </ns0:t>
      </ns0:r>
      <ns0:proofErr ns0:type="spellStart"/>
      <ns0:r ns0:rsidRPr="00B5601E">
        <ns0:rPr>
          <ns0:lang ns0:eastAsia="de-DE"/>
        </ns0:rPr>
        <ns0:t>label</ns0:t>
      </ns0:r>
      <ns0:proofErr ns0:type="spellEnd"/>
      <ns0:r ns0:rsidRPr="00B5601E">
        <ns0:rPr>
          <ns0:lang ns0:eastAsia="de-DE"/>
        </ns0:rPr>
        <ns0:t xml:space="preserve"> wird nicht benutzt” meine ich:</ns0:t>
      </ns0:r>
    </ns0:p>
    <ns0:p ns2:paraId="6F34C5E1" ns2:textId="77777777" ns0:rsidR="0066019E" ns0:rsidRPr="00B5601E" ns0:rsidRDefault="0066019E" ns0:rsidP="0066019E">
      <ns0:pPr>
        <ns0:rPr>
          <ns0:lang ns0:eastAsia="de-DE"/>
        </ns0:rPr>
      </ns0:pPr>
    </ns0:p>
    <ns0:p ns2:paraId="56984844" ns2:textId="77777777" ns0:rsidR="0066019E" ns0:rsidRPr="00B5601E" ns0:rsidRDefault="0066019E" ns0:rsidP="0066019E">
      <ns0:pPr>
        <ns0:rPr>
          <ns0:lang ns0:eastAsia="de-DE"/>
        </ns0:rPr>
      </ns0:pPr>
      <ns0:r ns0:rsidRPr="00B5601E">
        <ns0:rPr>
          <ns0:lang ns0:eastAsia="de-DE"/>
        </ns0:rPr>
        <ns0:t>Für die Tradesimulation</ns0:t>
      </ns0:r>
      <ns0:r ns0:rsidRPr="00B5601E">
        <ns0:rPr>
          <ns0:rFonts ns0:ascii="Cambria Math" ns0:hAnsi="Cambria Math" ns0:cs="Cambria Math"/>
          <ns0:lang ns0:eastAsia="de-DE"/>
        </ns0:rPr>
        <ns0:t>‑</ns0:t>
      </ns0:r>
      <ns0:r ns0:rsidRPr="00B5601E">
        <ns0:rPr>
          <ns0:lang ns0:eastAsia="de-DE"/>
        </ns0:rPr>
        <ns0:t xml:space="preserve">Rendite in Variante 3 wird nicht geschaut, ob der Tag in den Labels wirklich </ns0:t>
      </ns0:r>
      <ns0:proofErr ns0:type="spellStart"/>
      <ns0:r ns0:rsidRPr="00B5601E">
        <ns0:rPr>
          <ns0:lang ns0:eastAsia="de-DE"/>
        </ns0:rPr>
        <ns0:t>up</ns0:t>
      </ns0:r>
      <ns0:proofErr ns0:type="spellEnd"/>
      <ns0:r ns0:rsidRPr="00B5601E">
        <ns0:rPr>
          <ns0:lang ns0:eastAsia="de-DE"/>
        </ns0:rPr>
        <ns0:t>, down oder neutral war.</ns0:t>
      </ns0:r>
    </ns0:p>
    <ns0:p ns2:paraId="2B193863" ns2:textId="77777777" ns0:rsidR="0066019E" ns0:rsidRPr="00B5601E" ns0:rsidRDefault="0066019E" ns0:rsidP="0066019E">
      <ns0:pPr>
        <ns0:rPr>
          <ns0:lang ns0:eastAsia="de-DE"/>
        </ns0:rPr>
      </ns0:pPr>
      <ns0:r ns0:rsidRPr="00B5601E">
        <ns0:rPr>
          <ns0:lang ns0:eastAsia="de-DE"/>
        </ns0:rPr>
        <ns0:t>Es wird nur geschaut, was das Modell vorhersagt (</ns0:t>
      </ns0:r>
      <ns0:proofErr ns0:type="spellStart"/>
      <ns0:r ns0:rsidRPr="00B5601E">
        <ns0:rPr>
          <ns0:lang ns0:eastAsia="de-DE"/>
        </ns0:rPr>
        <ns0:t>combined_pred</ns0:t>
      </ns0:r>
      <ns0:proofErr ns0:type="spellEnd"/>
      <ns0:r ns0:rsidRPr="00B5601E">
        <ns0:rPr>
          <ns0:lang ns0:eastAsia="de-DE"/>
        </ns0:rPr>
        <ns0:t xml:space="preserve"> = </ns0:t>
      </ns0:r>
      <ns0:proofErr ns0:type="spellStart"/>
      <ns0:r ns0:rsidRPr="00B5601E">
        <ns0:rPr>
          <ns0:lang ns0:eastAsia="de-DE"/>
        </ns0:rPr>
        <ns0:t>up</ns0:t>
      </ns0:r>
      <ns0:proofErr ns0:type="spellEnd"/>
      <ns0:r ns0:rsidRPr="00B5601E">
        <ns0:rPr>
          <ns0:lang ns0:eastAsia="de-DE"/>
        </ns0:rPr>
        <ns0:t>/down/neutral) und wie sich der Close</ns0:t>
      </ns0:r>
      <ns0:r ns0:rsidRPr="00B5601E">
        <ns0:rPr>
          <ns0:rFonts ns0:ascii="Cambria Math" ns0:hAnsi="Cambria Math" ns0:cs="Cambria Math"/>
          <ns0:lang ns0:eastAsia="de-DE"/>
        </ns0:rPr>
        <ns0:t>‑</ns0:t>
      </ns0:r>
      <ns0:r ns0:rsidRPr="00B5601E">
        <ns0:rPr>
          <ns0:lang ns0:eastAsia="de-DE"/>
        </ns0:rPr>
        <ns0:t xml:space="preserve">Preis in den nächsten </ns0:t>
      </ns0:r>
      <ns0:proofErr ns0:type="spellStart"/>
      <ns0:r ns0:rsidRPr="00B5601E">
        <ns0:rPr>
          <ns0:lang ns0:eastAsia="de-DE"/>
        </ns0:rPr>
        <ns0:t>horizon_days</ns0:t>
      </ns0:r>
      <ns0:proofErr ns0:type="spellEnd"/>
      <ns0:r ns0:rsidRPr="00B5601E">
        <ns0:rPr>
          <ns0:lang ns0:eastAsia="de-DE"/>
        </ns0:rPr>
        <ns0:t xml:space="preserve"> bewegt.</ns0:t>
      </ns0:r>
    </ns0:p>
    <ns0:p ns2:paraId="01950616" ns2:textId="77777777" ns0:rsidR="0066019E" ns0:rsidRPr="00B5601E" ns0:rsidRDefault="0066019E" ns0:rsidP="0066019E">
      <ns0:pPr>
        <ns0:rPr>
          <ns0:lang ns0:eastAsia="de-DE"/>
        </ns0:rPr>
      </ns0:pPr>
      <ns0:r ns0:rsidRPr="00B5601E">
        <ns0:rPr>
          <ns0:lang ns0:eastAsia="de-DE"/>
        </ns0:rPr>
        <ns0:t>Konkret:</ns0:t>
      </ns0:r>
    </ns0:p>
    <ns0:p ns2:paraId="4D171E7B" ns2:textId="77777777" ns0:rsidR="0066019E" ns0:rsidRPr="00B5601E" ns0:rsidRDefault="0066019E" ns0:rsidP="0066019E">
      <ns0:pPr>
        <ns0:rPr>
          <ns0:lang ns0:eastAsia="de-DE"/>
        </ns0:rPr>
      </ns0:pPr>
    </ns0:p>
    <ns0:p ns2:paraId="0AF94023" ns2:textId="77777777" ns0:rsidR="0066019E" ns0:rsidRPr="00B5601E" ns0:rsidRDefault="0066019E" ns0:rsidP="0066019E">
      <ns0:pPr>
        <ns0:rPr>
          <ns0:lang ns0:eastAsia="de-DE"/>
        </ns0:rPr>
      </ns0:pPr>
      <ns0:r ns0:rsidRPr="00B5601E">
        <ns0:rPr>
          <ns0:lang ns0:eastAsia="de-DE"/>
        </ns0:rPr>
        <ns0:t xml:space="preserve">Wenn das Modell </ns0:t>
      </ns0:r>
      <ns0:proofErr ns0:type="spellStart"/>
      <ns0:r ns0:rsidRPr="00B5601E">
        <ns0:rPr>
          <ns0:lang ns0:eastAsia="de-DE"/>
        </ns0:rPr>
        <ns0:t>up</ns0:t>
      </ns0:r>
      <ns0:proofErr ns0:type="spellEnd"/>
      <ns0:r ns0:rsidRPr="00B5601E">
        <ns0:rPr>
          <ns0:lang ns0:eastAsia="de-DE"/>
        </ns0:rPr>
        <ns0:t xml:space="preserve"> sagt, wird ein Long</ns0:t>
      </ns0:r>
      <ns0:r ns0:rsidRPr="00B5601E">
        <ns0:rPr>
          <ns0:rFonts ns0:ascii="Cambria Math" ns0:hAnsi="Cambria Math" ns0:cs="Cambria Math"/>
          <ns0:lang ns0:eastAsia="de-DE"/>
        </ns0:rPr>
        <ns0:t>‑</ns0:t>
      </ns0:r>
      <ns0:r ns0:rsidRPr="00B5601E">
        <ns0:rPr>
          <ns0:lang ns0:eastAsia="de-DE"/>
        </ns0:rPr>
        <ns0:t>Trade simuliert.</ns0:t>
      </ns0:r>
    </ns0:p>
    <ns0:p ns2:paraId="171E296D" ns2:textId="77777777" ns0:rsidR="0066019E" ns0:rsidRPr="00B5601E" ns0:rsidRDefault="0066019E" ns0:rsidP="0066019E">
      <ns0:pPr>
        <ns0:rPr>
          <ns0:lang ns0:eastAsia="de-DE"/>
        </ns0:rPr>
      </ns0:pPr>
      <ns0:r ns0:rsidRPr="00B5601E">
        <ns0:rPr>
          <ns0:lang ns0:eastAsia="de-DE"/>
        </ns0:rPr>
        <ns0:t>Dann wird geprüft: erreicht der Close irgendwann den TP</ns0:t>
      </ns0:r>
      <ns0:r ns0:rsidRPr="00B5601E">
        <ns0:rPr>
          <ns0:rFonts ns0:ascii="Cambria Math" ns0:hAnsi="Cambria Math" ns0:cs="Cambria Math"/>
          <ns0:lang ns0:eastAsia="de-DE"/>
        </ns0:rPr>
        <ns0:t>‑</ns0:t>
      </ns0:r>
      <ns0:r ns0:rsidRPr="00B5601E">
        <ns0:rPr>
          <ns0:lang ns0:eastAsia="de-DE"/>
        </ns0:rPr>
        <ns0:t xml:space="preserve">Level? → Gewinn = </ns0:t>
      </ns0:r>
      <ns0:proofErr ns0:type="spellStart"/>
      <ns0:r ns0:rsidRPr="00B5601E">
        <ns0:rPr>
          <ns0:lang ns0:eastAsia="de-DE"/>
        </ns0:rPr>
        <ns0:t>up_threshold</ns0:t>
      </ns0:r>
      <ns0:proofErr ns0:type="spellEnd"/>
      <ns0:r ns0:rsidRPr="00B5601E">
        <ns0:rPr>
          <ns0:lang ns0:eastAsia="de-DE"/>
        </ns0:rPr>
        <ns0:t>. Wenn nicht → Return am Horizontende.</ns0:t>
      </ns0:r>
    </ns0:p>
    <ns0:p ns2:paraId="7B28029A" ns2:textId="77777777" ns0:rsidR="0066019E" ns0:rsidRPr="00B5601E" ns0:rsidRDefault="0066019E" ns0:rsidP="0066019E">
      <ns0:pPr>
        <ns0:rPr>
          <ns0:lang ns0:eastAsia="de-DE"/>
        </ns0:rPr>
      </ns0:pPr>
      <ns0:r ns0:rsidRPr="00B5601E">
        <ns0:rPr>
          <ns0:lang ns0:eastAsia="de-DE"/>
        </ns0:rPr>
        <ns0:t>Das passiert auch dann, wenn das “wahre Label” eigentlich neutral war.</ns0:t>
      </ns0:r>
    </ns0:p>
    <ns0:p ns2:paraId="6A39224D" ns2:textId="48F8BD24" ns0:rsidR="0066019E" ns0:rsidRPr="00B5601E" ns0:rsidRDefault="0066019E" ns0:rsidP="0066019E">
      <ns0:pPr>
        <ns0:rPr>
          <ns0:lang ns0:eastAsia="de-DE"/>
        </ns0:rPr>
      </ns0:pPr>
      <ns0:r ns0:rsidRPr="00B5601E">
        <ns0:rPr>
          <ns0:lang ns0:eastAsia="de-DE"/>
        </ns0:rPr>
        <ns0:t>(Anders ist Variante 1 “</ns0:t>
      </ns0:r>
      <ns0:proofErr ns0:type="spellStart"/>
      <ns0:r ns0:rsidRPr="00B5601E">
        <ns0:rPr>
          <ns0:lang ns0:eastAsia="de-DE"/>
        </ns0:rPr>
        <ns0:t>sl_tp</ns0:t>
      </ns0:r>
      <ns0:proofErr ns0:type="spellEnd"/>
      <ns0:r ns0:rsidRPr="00B5601E">
        <ns0:rPr>
          <ns0:lang ns0:eastAsia="de-DE"/>
        </ns0:rPr>
        <ns0:t xml:space="preserve">”: dort gibt es sogar eine Sonderregel </ns0:t>
      </ns0:r>
      <ns0:proofErr ns0:type="spellStart"/>
      <ns0:r ns0:rsidRPr="00B5601E">
        <ns0:rPr>
          <ns0:lang ns0:eastAsia="de-DE"/>
        </ns0:rPr>
        <ns0:t>true_label</ns0:t>
      </ns0:r>
      <ns0:proofErr ns0:type="spellEnd"/>
      <ns0:r ns0:rsidRPr="00B5601E">
        <ns0:rPr>
          <ns0:lang ns0:eastAsia="de-DE"/>
        </ns0:rPr>
        <ns0:t xml:space="preserve"> == 'neutral' -&gt; sofort </ns0:t>
      </ns0:r>
      <ns0:proofErr ns0:type="spellStart"/>
      <ns0:r ns0:rsidRPr="00B5601E">
        <ns0:rPr>
          <ns0:lang ns0:eastAsia="de-DE"/>
        </ns0:rPr>
        <ns0:t>Stop</ns0:t>
      </ns0:r>
      <ns0:proofErr ns0:type="spellEnd"/>
      <ns0:r ns0:rsidRPr="00B5601E">
        <ns0:rPr>
          <ns0:rFonts ns0:ascii="Cambria Math" ns0:hAnsi="Cambria Math" ns0:cs="Cambria Math"/>
          <ns0:lang ns0:eastAsia="de-DE"/>
        </ns0:rPr>
        <ns0:t>‑</ns0:t>
      </ns0:r>
      <ns0:r ns0:rsidRPr="00B5601E">
        <ns0:rPr>
          <ns0:lang ns0:eastAsia="de-DE"/>
        </ns0:rPr>
        <ns0:t>Loss.)</ns0:t>
      </ns0:r>
    </ns0:p>
    <ns0:p ns2:paraId="27C176B0" ns2:textId="033B9307" ns0:rsidR="007415DB" ns0:rsidRPr="00B5601E" ns0:rsidRDefault="007415DB" ns0:rsidP="007415DB">
      <ns0:pPr>
        <ns0:pStyle ns0:val="Heading1"/>
        <ns0:rPr>
          <ns0:lang ns0:val="de-CH"/>
        </ns0:rPr>
      </ns0:pPr>
      <ns0:bookmarkStart ns0:id="9" ns0:name="_Toc217920987"/>
      <ns0:r ns0:rsidRPr="00B5601E">
        <ns0:rPr>
          <ns0:lang ns0:val="de-CH"/>
        </ns0:rPr>
        <ns0:t>Schlussfolgerungen</ns0:t>
      </ns0:r>
      <ns0:bookmarkEnd ns0:id="9"/>
    </ns0:p>
    <ns0:p ns2:paraId="217EE745" ns2:textId="6938E32C" ns0:rsidR="007415DB" ns0:rsidRPr="00B5601E" ns0:rsidRDefault="007415DB" ns0:rsidP="007415DB">
      <ns0:pPr>
        <ns0:pStyle ns0:val="Heading1"/>
        <ns0:rPr>
          <ns0:lang ns0:val="de-CH"/>
        </ns0:rPr>
      </ns0:pPr>
      <ns0:bookmarkStart ns0:id="10" ns0:name="_Toc217920988"/>
      <ns0:r ns0:rsidRPr="00B5601E">
        <ns0:rPr>
          <ns0:lang ns0:val="de-CH"/>
        </ns0:rPr>
        <ns0:t>Empfehlungen</ns0:t>
      </ns0:r>
      <ns0:bookmarkEnd ns0:id="10"/>
    </ns0:p>
    <ns0:p ns2:paraId="06454380" ns2:textId="77777777" ns0:rsidR="00924D66" ns0:rsidRPr="00B5601E" ns0:rsidRDefault="00924D66" ns0:rsidP="00924D66">
      <ns0:r ns0:rsidRPr="00B5601E">
        <ns0:t xml:space="preserve">Ideen: vergangene </ns0:t>
      </ns0:r>
      <ns0:proofErr ns0:type="spellStart"/>
      <ns0:r ns0:rsidRPr="00B5601E">
        <ns0:t>labels</ns0:t>
      </ns0:r>
      <ns0:proofErr ns0:type="spellEnd"/>
      <ns0:r ns0:rsidRPr="00B5601E">
        <ns0:t xml:space="preserve"> anschauen und </ns0:t>
      </ns0:r>
      <ns0:proofErr ns0:type="spellStart"/>
      <ns0:r ns0:rsidRPr="00B5601E">
        <ns0:t>wahrsch</ns0:t>
      </ns0:r>
      <ns0:proofErr ns0:type="spellEnd"/>
      <ns0:r ns0:rsidRPr="00B5601E">
        <ns0:t xml:space="preserve"> anpassen / neutral – </ns0:t>
      </ns0:r>
      <ns0:proofErr ns0:type="spellStart"/>
      <ns0:r ns0:rsidRPr="00B5601E">
        <ns0:t>upbzw</ns0:t>
      </ns0:r>
      <ns0:proofErr ns0:type="spellEnd"/>
      <ns0:r ns0:rsidRPr="00B5601E">
        <ns0:t xml:space="preserve"> down </ns0:t>
      </ns0:r>
    </ns0:p>
    <ns0:p ns2:paraId="5B835DE9" ns2:textId="19303B69" ns0:rsidR="00E064CA" ns0:rsidRPr="00B5601E" ns0:rsidRDefault="00E064CA" ns0:rsidP="00924D66">
      <ns0:r ns0:rsidRPr="00B5601E">
        <ns0:t xml:space="preserve">Hybrider </ns0:t>
      </ns0:r>
      <ns0:proofErr ns0:type="spellStart"/>
      <ns0:r ns0:rsidRPr="00B5601E">
        <ns0:t>ansatz</ns0:t>
      </ns0:r>
      <ns0:proofErr ns0:type="spellEnd"/>
      <ns0:r ns0:rsidRPr="00B5601E">
        <ns0:t xml:space="preserve">. Trainingsdaten seit 2015 bis 2020 ohne </ns0:t>
      </ns0:r>
      <ns0:proofErr ns0:type="spellStart"/>
      <ns0:r ns0:rsidRPr="00B5601E">
        <ns0:t>news</ns0:t>
      </ns0:r>
      <ns0:proofErr ns0:type="spellEnd"/>
      <ns0:r ns0:rsidRPr="00B5601E">
        <ns0:t xml:space="preserve"> danach einfach mit </ns0:t>
      </ns0:r>
      <ns0:proofErr ns0:type="spellStart"/>
      <ns0:r ns0:rsidRPr="00B5601E">
        <ns0:t>news</ns0:t>
      </ns0:r>
      <ns0:proofErr ns0:type="spellEnd"/>
    </ns0:p>
    <ns0:p ns2:paraId="01D77E20" ns2:textId="77777777" ns0:rsidR="00924D66" ns0:rsidRPr="00B5601E" ns0:rsidRDefault="00924D66" ns0:rsidP="00924D66">
      <ns0:pPr>
        <ns0:rPr>
          <ns0:lang ns0:eastAsia="de-DE"/>
        </ns0:rPr>
      </ns0:pPr>
    </ns0:p>
    <ns0:p ns2:paraId="3971901A" ns2:textId="73A5C917" ns0:rsidR="007415DB" ns0:rsidRPr="00B5601E" ns0:rsidRDefault="007415DB" ns0:rsidP="007415DB">
      <ns0:pPr>
        <ns0:pStyle ns0:val="Heading1"/>
        <ns0:rPr>
          <ns0:lang ns0:val="de-CH"/>
        </ns0:rPr>
      </ns0:pPr>
      <ns0:bookmarkStart ns0:id="11" ns0:name="_Toc217920989"/>
      <ns0:r ns0:rsidRPr="00B5601E">
        <ns0:rPr>
          <ns0:lang ns0:val="de-CH"/>
        </ns0:rPr>
        <ns0:lastRenderedPageBreak/>
        <ns0:t>Referenzen</ns0:t>
      </ns0:r>
      <ns0:bookmarkEnd ns0:id="11"/>
    </ns0:p>
    <ns0:p ns2:paraId="4C487CE1" ns2:textId="175C4302" ns0:rsidR="009257B6" ns0:rsidRPr="00B5601E" ns0:rsidRDefault="007415DB" ns0:rsidP="002213E4">
      <ns0:pPr>
        <ns0:pStyle ns0:val="Heading1"/>
        <ns0:rPr>
          <ns0:lang ns0:val="de-CH"/>
        </ns0:rPr>
      </ns0:pPr>
      <ns0:bookmarkStart ns0:id="12" ns0:name="_Toc217920990"/>
      <ns0:r ns0:rsidRPr="00B5601E">
        <ns0:rPr>
          <ns0:lang ns0:val="de-CH"/>
        </ns0:rPr>
        <ns0:t>Anhang</ns0:t>
      </ns0:r>
      <ns0:bookmarkEnd ns0:id="12"/>
    </ns0:p>
    <ns0:p ns2:paraId="0D074BEE" ns2:textId="7BB0AEA5" ns0:rsidR="009257B6" ns0:rsidRPr="00B5601E" ns0:rsidRDefault="009257B6">
      <ns0:pPr>
        <ns0:tabs>
          <ns0:tab ns0:val="clear" ns0:pos="851"/>
        </ns0:tabs>
        <ns0:spacing ns0:after="0" ns0:line="240" ns0:lineRule="auto"/>
        <ns0:jc ns0:val="left"/>
        <ns0:rPr>
          <ns0:lang ns0:eastAsia="de-DE"/>
        </ns0:rPr>
      </ns0:pPr>
      <ns0:r ns0:rsidRPr="00B5601E">
        <ns0:rPr>
          <ns0:lang ns0:eastAsia="de-DE"/>
        </ns0:rPr>
        <ns0:br ns0:type="page"/>
      </ns0:r>
    </ns0:p>
    <ns0:p ns2:paraId="4428E368" ns2:textId="77777777" ns0:rsidR="009257B6" ns0:rsidRPr="00B5601E" ns0:rsidRDefault="009257B6" ns0:rsidP="002213E4">
      <ns0:pPr>
        <ns0:rPr>
          <ns0:lang ns0:eastAsia="de-DE"/>
        </ns0:rPr>
      </ns0:pPr>
    </ns0:p>
    <ns0:p ns2:paraId="2FAC5841" ns2:textId="303AEED4" ns0:rsidR="00BA0923" ns0:rsidRPr="00B5601E" ns0:rsidRDefault="009257B6" ns0:rsidP="009257B6">
      <ns0:pPr>
        <ns0:pStyle ns0:val="Heading1withoutnumbering"/>
        <ns0:rPr>
          <ns0:lang ns0:val="de-CH"/>
        </ns0:rPr>
      </ns0:pPr>
      <ns0:bookmarkStart ns0:id="13" ns0:name="_Toc163133390"/>
      <ns0:bookmarkStart ns0:id="14" ns0:name="_Toc217920991"/>
      <ns0:bookmarkStart ns0:id="15" ns0:name="_Toc51063184"/>
      <ns0:bookmarkStart ns0:id="16" ns0:name="_Toc10599446"/>
      <ns0:bookmarkStart ns0:id="17" ns0:name="_Toc511191246"/>
      <ns0:r ns0:rsidRPr="00B5601E">
        <ns0:rPr>
          <ns0:lang ns0:val="de-CH"/>
        </ns0:rPr>
        <ns0:t>Literatur</ns0:t>
      </ns0:r>
      <ns0:bookmarkEnd ns0:id="13"/>
      <ns0:bookmarkEnd ns0:id="14"/>
    </ns0:p>
    <ns0:bookmarkEnd ns0:id="15"/>
    <ns0:p ns2:paraId="01C294C7" ns2:textId="77777777" ns0:rsidR="00BA0923" ns0:rsidRPr="00B5601E" ns0:rsidRDefault="00A16CD1" ns0:rsidP="00BA0923">
      <ns0:pPr>
        <ns0:pStyle ns0:val="Literatureentry"/>
        <ns0:rPr>
          <ns0:lang ns0:val="de-CH"/>
        </ns0:rPr>
      </ns0:pPr>
      <ns0:proofErr ns0:type="spellStart"/>
      <ns0:r ns0:rsidRPr="00B5601E">
        <ns0:rPr>
          <ns0:snapToGrid/>
          <ns0:lang ns0:val="de-CH"/>
        </ns0:rPr>
        <ns0:t>Forma</ns0:t>
      </ns0:r>
      <ns0:r ns0:rsidR="00F96196" ns0:rsidRPr="00B5601E">
        <ns0:rPr>
          <ns0:snapToGrid/>
          <ns0:lang ns0:val="de-CH"/>
        </ns0:rPr>
        <ns0:t>t</ns0:t>
      </ns0:r>
      <ns0:r ns0:rsidRPr="00B5601E">
        <ns0:rPr>
          <ns0:snapToGrid/>
          <ns0:lang ns0:val="de-CH"/>
        </ns0:rPr>
        <ns0:t>ting</ns0:t>
      </ns0:r>
      <ns0:proofErr ns0:type="spellEnd"/>
      <ns0:r ns0:rsidR="00BA0923" ns0:rsidRPr="00B5601E">
        <ns0:rPr>
          <ns0:lang ns0:val="de-CH"/>
        </ns0:rPr>
        <ns0:t>: „</ns0:t>
      </ns0:r>
      <ns0:proofErr ns0:type="spellStart"/>
      <ns0:r ns0:rsidRPr="00B5601E">
        <ns0:rPr>
          <ns0:lang ns0:val="de-CH"/>
        </ns0:rPr>
        <ns0:t>Literature</ns0:t>
      </ns0:r>
      <ns0:proofErr ns0:type="spellEnd"/>
      <ns0:r ns0:rsidR="00723BB2" ns0:rsidRPr="00B5601E">
        <ns0:rPr>
          <ns0:lang ns0:val="de-CH"/>
        </ns0:rPr>
        <ns0:t xml:space="preserve"> </ns0:t>
      </ns0:r>
      <ns0:proofErr ns0:type="spellStart"/>
      <ns0:r ns0:rsidR="00723BB2" ns0:rsidRPr="00B5601E">
        <ns0:rPr>
          <ns0:lang ns0:val="de-CH"/>
        </ns0:rPr>
        <ns0:t>entry</ns0:t>
      </ns0:r>
      <ns0:proofErr ns0:type="spellEnd"/>
      <ns0:r ns0:rsidR="00BA0923" ns0:rsidRPr="00B5601E">
        <ns0:rPr>
          <ns0:lang ns0:val="de-CH"/>
        </ns0:rPr>
        <ns0:t>“</ns0:t>
      </ns0:r>
    </ns0:p>
    <ns0:p ns2:paraId="58CF3A46" ns2:textId="4530B2BA" ns0:rsidR="009257B6" ns0:rsidRPr="00B5601E" ns0:rsidRDefault="009257B6">
      <ns0:pPr>
        <ns0:tabs>
          <ns0:tab ns0:val="clear" ns0:pos="851"/>
        </ns0:tabs>
        <ns0:spacing ns0:after="0" ns0:line="240" ns0:lineRule="auto"/>
        <ns0:jc ns0:val="left"/>
      </ns0:pPr>
      <ns0:r ns0:rsidRPr="00B5601E">
        <ns0:br ns0:type="page"/>
      </ns0:r>
    </ns0:p>
    <ns0:p ns2:paraId="78455120" ns2:textId="77777777" ns0:rsidR="009257B6" ns0:rsidRPr="00B5601E" ns0:rsidRDefault="009257B6" ns0:rsidP="009257B6"/>
    <ns0:p ns2:paraId="3202E01A" ns2:textId="4BF0BADA" ns0:rsidR="009257B6" ns0:rsidRPr="00B5601E" ns0:rsidRDefault="009257B6" ns0:rsidP="009257B6">
      <ns0:pPr>
        <ns0:pStyle ns0:val="Heading1withoutnumbering"/>
        <ns0:rPr>
          <ns0:lang ns0:val="de-CH"/>
        </ns0:rPr>
      </ns0:pPr>
      <ns0:bookmarkStart ns0:id="18" ns0:name="_Toc163133391"/>
      <ns0:bookmarkStart ns0:id="19" ns0:name="_Toc217920992"/>
      <ns0:r ns0:rsidRPr="00B5601E">
        <ns0:rPr>
          <ns0:lang ns0:val="de-CH"/>
        </ns0:rPr>
        <ns0:t>Abkürzungen (optional)</ns0:t>
      </ns0:r>
      <ns0:bookmarkEnd ns0:id="18"/>
      <ns0:bookmarkEnd ns0:id="19"/>
    </ns0:p>
    <ns0:p ns2:paraId="335C1CF6" ns2:textId="77777777" ns0:rsidR="009257B6" ns0:rsidRPr="00B5601E" ns0:rsidRDefault="009257B6" ns0:rsidP="009257B6">
      <ns0:pPr>
        <ns0:tabs>
          <ns0:tab ns0:val="clear" ns0:pos="851"/>
        </ns0:tabs>
        <ns0:spacing ns0:after="0" ns0:line="240" ns0:lineRule="auto"/>
        <ns0:jc ns0:val="left"/>
        <ns0:rPr>
          <ns0:szCs ns0:val="20"/>
          <ns0:lang ns0:eastAsia="de-DE"/>
        </ns0:rPr>
      </ns0:pPr>
      <ns0:r ns0:rsidRPr="00B5601E">
        <ns0:br ns0:type="page"/>
      </ns0:r>
    </ns0:p>
    <ns0:p ns2:paraId="16322F95" ns2:textId="77777777" ns0:rsidR="009257B6" ns0:rsidRPr="00B5601E" ns0:rsidRDefault="009257B6" ns0:rsidP="009257B6"/>
    <ns0:p ns2:paraId="0205D3DB" ns2:textId="6FCFE933" ns0:rsidR="00696A18" ns0:rsidRPr="00B5601E" ns0:rsidRDefault="009257B6" ns0:rsidP="009257B6">
      <ns0:pPr>
        <ns0:pStyle ns0:val="Heading1withoutnumbering"/>
        <ns0:rPr>
          <ns0:lang ns0:val="de-CH"/>
        </ns0:rPr>
      </ns0:pPr>
      <ns0:bookmarkStart ns0:id="20" ns0:name="_Toc163133392"/>
      <ns0:bookmarkStart ns0:id="21" ns0:name="_Toc217920993"/>
      <ns0:r ns0:rsidRPr="00B5601E">
        <ns0:rPr>
          <ns0:lang ns0:val="de-CH"/>
        </ns0:rPr>
        <ns0:t>Abbildungen (optional)</ns0:t>
      </ns0:r>
      <ns0:bookmarkEnd ns0:id="20"/>
      <ns0:bookmarkEnd ns0:id="21"/>
    </ns0:p>
    <ns0:p ns2:paraId="3AF3FACE" ns2:textId="149F51D9" ns0:rsidR="009257B6" ns0:rsidRPr="00B5601E" ns0:rsidRDefault="009257B6">
      <ns0:pPr>
        <ns0:pStyle ns0:val="TableofFigures"/>
        <ns0:tabs>
          <ns0:tab ns0:val="right" ns0:leader="dot" ns0:pos="9628"/>
        </ns0:tabs>
        <ns0:rPr>
          <ns0:rFonts ns0:asciiTheme="minorHAnsi" ns0:eastAsiaTheme="minorEastAsia" ns0:hAnsiTheme="minorHAnsi" ns0:cstheme="minorBidi"/>
          <ns0:kern ns0:val="2"/>
          <ns0:sz ns0:val="24"/>
          <ns0:lang ns0:eastAsia="en-GB"/>
          <ns2:ligatures ns2:val="standardContextual"/>
        </ns0:rPr>
      </ns0:pPr>
      <ns0:r ns0:rsidRPr="00B5601E">
        <ns0:fldChar ns0:fldCharType="begin"/>
      </ns0:r>
      <ns0:r ns0:rsidRPr="00B5601E">
        <ns0:instrText xml:space="preserve"> TOC \h \z \c "Abbildung" </ns0:instrText>
      </ns0:r>
      <ns0:r ns0:rsidRPr="00B5601E">
        <ns0:fldChar ns0:fldCharType="separate"/>
      </ns0:r>
      <ns0:hyperlink ns0:anchor="_Toc163132829" ns0:history="1">
        <ns0:r ns0:rsidRPr="00B5601E">
          <ns0:rPr>
            <ns0:rStyle ns0:val="Hyperlink"/>
          </ns0:rPr>
          <ns0:t>Abbildung 1: Mindmap</ns0:t>
        </ns0:r>
        <ns0:r ns0:rsidRPr="00B5601E">
          <ns0:rPr>
            <ns0:webHidden/>
          </ns0:rPr>
          <ns0:tab/>
        </ns0:r>
        <ns0:r ns0:rsidRPr="00B5601E">
          <ns0:rPr>
            <ns0:webHidden/>
          </ns0:rPr>
          <ns0:fldChar ns0:fldCharType="begin"/>
        </ns0:r>
        <ns0:r ns0:rsidRPr="00B5601E">
          <ns0:rPr>
            <ns0:webHidden/>
          </ns0:rPr>
          <ns0:instrText xml:space="preserve"> PAGEREF _Toc163132829 \h </ns0:instrText>
        </ns0:r>
        <ns0:r ns0:rsidRPr="00B5601E">
          <ns0:rPr>
            <ns0:webHidden/>
          </ns0:rPr>
        </ns0:r>
        <ns0:r ns0:rsidRPr="00B5601E">
          <ns0:rPr>
            <ns0:webHidden/>
          </ns0:rPr>
          <ns0:fldChar ns0:fldCharType="separate"/>
        </ns0:r>
        <ns0:r ns0:rsidRPr="00B5601E">
          <ns0:rPr>
            <ns0:webHidden/>
          </ns0:rPr>
          <ns0:t>4</ns0:t>
        </ns0:r>
        <ns0:r ns0:rsidRPr="00B5601E">
          <ns0:rPr>
            <ns0:webHidden/>
          </ns0:rPr>
          <ns0:fldChar ns0:fldCharType="end"/>
        </ns0:r>
      </ns0:hyperlink>
    </ns0:p>
    <ns0:p ns2:paraId="0B535698" ns2:textId="3CE97745" ns0:rsidR="009257B6" ns0:rsidRPr="00B5601E" ns0:rsidRDefault="009257B6" ns0:rsidP="00696A18">
      <ns0:r ns0:rsidRPr="00B5601E">
        <ns0:fldChar ns0:fldCharType="end"/>
      </ns0:r>
    </ns0:p>
    <ns0:p ns2:paraId="40D9442B" ns2:textId="77777777" ns0:rsidR="009257B6" ns0:rsidRPr="00B5601E" ns0:rsidRDefault="009257B6">
      <ns0:pPr>
        <ns0:tabs>
          <ns0:tab ns0:val="clear" ns0:pos="851"/>
        </ns0:tabs>
        <ns0:spacing ns0:after="0" ns0:line="240" ns0:lineRule="auto"/>
        <ns0:jc ns0:val="left"/>
      </ns0:pPr>
      <ns0:r ns0:rsidRPr="00B5601E">
        <ns0:br ns0:type="page"/>
      </ns0:r>
    </ns0:p>
    <ns0:p ns2:paraId="1BEE3225" ns2:textId="77777777" ns0:rsidR="00723BB2" ns0:rsidRPr="00B5601E" ns0:rsidRDefault="00723BB2" ns0:rsidP="00696A18"/>
    <ns0:p ns2:paraId="792511CC" ns2:textId="38C0BFF3" ns0:rsidR="00696A18" ns0:rsidRPr="00B5601E" ns0:rsidRDefault="009257B6" ns0:rsidP="009257B6">
      <ns0:pPr>
        <ns0:pStyle ns0:val="Heading1withoutnumbering"/>
        <ns0:rPr>
          <ns0:lang ns0:val="de-CH"/>
        </ns0:rPr>
      </ns0:pPr>
      <ns0:bookmarkStart ns0:id="22" ns0:name="_Toc163133393"/>
      <ns0:bookmarkStart ns0:id="23" ns0:name="_Toc217920994"/>
      <ns0:r ns0:rsidRPr="00B5601E">
        <ns0:rPr>
          <ns0:lang ns0:val="de-CH"/>
        </ns0:rPr>
        <ns0:t>Tabellen (optional)</ns0:t>
      </ns0:r>
      <ns0:bookmarkEnd ns0:id="22"/>
      <ns0:bookmarkEnd ns0:id="23"/>
      <ns0:r ns0:rsidR="000B5E04" ns0:rsidRPr="00B5601E">
        <ns0:rPr>
          <ns0:lang ns0:val="de-CH"/>
        </ns0:rPr>
        <ns0:t xml:space="preserve"> </ns0:t>
      </ns0:r>
    </ns0:p>
    <ns0:p ns2:paraId="0D9B3C74" ns2:textId="07947697" ns0:rsidR="009257B6" ns0:rsidRPr="00B5601E" ns0:rsidRDefault="009257B6">
      <ns0:pPr>
        <ns0:pStyle ns0:val="TableofFigures"/>
        <ns0:tabs>
          <ns0:tab ns0:val="right" ns0:leader="dot" ns0:pos="9628"/>
        </ns0:tabs>
        <ns0:rPr>
          <ns0:rFonts ns0:asciiTheme="minorHAnsi" ns0:eastAsiaTheme="minorEastAsia" ns0:hAnsiTheme="minorHAnsi" ns0:cstheme="minorBidi"/>
          <ns0:kern ns0:val="2"/>
          <ns0:sz ns0:val="24"/>
          <ns0:lang ns0:eastAsia="en-GB"/>
          <ns2:ligatures ns2:val="standardContextual"/>
        </ns0:rPr>
      </ns0:pPr>
      <ns0:r ns0:rsidRPr="00B5601E">
        <ns0:fldChar ns0:fldCharType="begin"/>
      </ns0:r>
      <ns0:r ns0:rsidRPr="00B5601E">
        <ns0:instrText xml:space="preserve"> TOC \h \z \c "Tabelle" </ns0:instrText>
      </ns0:r>
      <ns0:r ns0:rsidRPr="00B5601E">
        <ns0:fldChar ns0:fldCharType="separate"/>
      </ns0:r>
      <ns0:hyperlink ns0:anchor="_Toc163132807" ns0:history="1">
        <ns0:r ns0:rsidRPr="00B5601E">
          <ns0:rPr>
            <ns0:rStyle ns0:val="Hyperlink"/>
          </ns0:rPr>
          <ns0:t>Tabelle 1: Vorteile und Nachteile</ns0:t>
        </ns0:r>
        <ns0:r ns0:rsidRPr="00B5601E">
          <ns0:rPr>
            <ns0:webHidden/>
          </ns0:rPr>
          <ns0:tab/>
        </ns0:r>
        <ns0:r ns0:rsidRPr="00B5601E">
          <ns0:rPr>
            <ns0:webHidden/>
          </ns0:rPr>
          <ns0:fldChar ns0:fldCharType="begin"/>
        </ns0:r>
        <ns0:r ns0:rsidRPr="00B5601E">
          <ns0:rPr>
            <ns0:webHidden/>
          </ns0:rPr>
          <ns0:instrText xml:space="preserve"> PAGEREF _Toc163132807 \h </ns0:instrText>
        </ns0:r>
        <ns0:r ns0:rsidRPr="00B5601E">
          <ns0:rPr>
            <ns0:webHidden/>
          </ns0:rPr>
        </ns0:r>
        <ns0:r ns0:rsidRPr="00B5601E">
          <ns0:rPr>
            <ns0:webHidden/>
          </ns0:rPr>
          <ns0:fldChar ns0:fldCharType="separate"/>
        </ns0:r>
        <ns0:r ns0:rsidRPr="00B5601E">
          <ns0:rPr>
            <ns0:webHidden/>
          </ns0:rPr>
          <ns0:t>4</ns0:t>
        </ns0:r>
        <ns0:r ns0:rsidRPr="00B5601E">
          <ns0:rPr>
            <ns0:webHidden/>
          </ns0:rPr>
          <ns0:fldChar ns0:fldCharType="end"/>
        </ns0:r>
      </ns0:hyperlink>
    </ns0:p>
    <ns0:p ns2:paraId="69B377A9" ns2:textId="176AE54B" ns0:rsidR="009257B6" ns0:rsidRPr="00B5601E" ns0:rsidRDefault="009257B6" ns0:rsidP="00696A18">
      <ns0:pPr>
        <ns0:pStyle ns0:val="BodyText"/>
      </ns0:pPr>
      <ns0:r ns0:rsidRPr="00B5601E">
        <ns0:fldChar ns0:fldCharType="end"/>
      </ns0:r>
    </ns0:p>
    <ns0:p ns2:paraId="14929145" ns2:textId="77777777" ns0:rsidR="009257B6" ns0:rsidRPr="00B5601E" ns0:rsidRDefault="009257B6" ns0:rsidP="00696A18">
      <ns0:pPr>
        <ns0:pStyle ns0:val="BodyText"/>
      </ns0:pPr>
    </ns0:p>
    <ns0:p ns2:paraId="21AE5B1A" ns2:textId="77777777" ns0:rsidR="009257B6" ns0:rsidRPr="00B5601E" ns0:rsidRDefault="009257B6">
      <ns0:pPr>
        <ns0:tabs>
          <ns0:tab ns0:val="clear" ns0:pos="851"/>
        </ns0:tabs>
        <ns0:spacing ns0:after="0" ns0:line="240" ns0:lineRule="auto"/>
        <ns0:jc ns0:val="left"/>
      </ns0:pPr>
      <ns0:r ns0:rsidRPr="00B5601E">
        <ns0:br ns0:type="page"/>
      </ns0:r>
    </ns0:p>
    <ns0:p ns2:paraId="5A66968C" ns2:textId="77777777" ns0:rsidR="00696A18" ns0:rsidRPr="00B5601E" ns0:rsidRDefault="00696A18" ns0:rsidP="00696A18">
      <ns0:pPr>
        <ns0:pStyle ns0:val="BodyText"/>
      </ns0:pPr>
    </ns0:p>
    <ns0:p ns2:paraId="61EBA99C" ns2:textId="77777777" ns0:rsidR="00BA0923" ns0:rsidRPr="00B5601E" ns0:rsidRDefault="00BA0923" ns0:rsidP="00D07B47"/>
    <ns0:p ns2:paraId="28D6A20F" ns2:textId="393FCF03" ns0:rsidR="00BA0923" ns0:rsidRPr="00B5601E" ns0:rsidRDefault="009257B6" ns0:rsidP="009257B6">
      <ns0:pPr>
        <ns0:pStyle ns0:val="Heading1withoutnumbering"/>
        <ns0:rPr>
          <ns0:lang ns0:val="de-CH"/>
        </ns0:rPr>
      </ns0:pPr>
      <ns0:bookmarkStart ns0:id="24" ns0:name="_Toc163133394"/>
      <ns0:bookmarkStart ns0:id="25" ns0:name="_Toc217920995"/>
      <ns0:bookmarkEnd ns0:id="16"/>
      <ns0:r ns0:rsidRPr="00B5601E">
        <ns0:rPr>
          <ns0:lang ns0:val="de-CH"/>
        </ns0:rPr>
        <ns0:t>Anhang/Anhänge</ns0:t>
      </ns0:r>
      <ns0:bookmarkEnd ns0:id="24"/>
      <ns0:bookmarkEnd ns0:id="25"/>
    </ns0:p>
    <ns0:bookmarkEnd ns0:id="17"/>
    <ns0:p ns2:paraId="11329204" ns2:textId="77777777" ns0:rsidR="00BA0923" ns0:rsidRPr="00B5601E" ns0:rsidRDefault="00BA0923" ns0:rsidP="00BA0923"/>
    <ns0:sectPr ns0:rsidR="00BA0923" ns0:rsidRPr="00B5601E" ns0:rsidSect="0068649B">
      <ns0:pgSz ns0:w="11907" ns0:h="16840" ns0:code="9"/>
      <ns0:pgMar ns0:top="1701" ns0:right="851" ns0:bottom="1588" ns0:left="851" ns0:header="680" ns0:footer="1021" ns0:gutter="0"/>
      <ns0:pgNumType ns0:start="1"/>
      <ns0:cols ns0:space="708"/>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D89E1" w14:textId="77777777" w:rsidR="00D104A5" w:rsidRDefault="00D104A5">
      <w:r>
        <w:separator/>
      </w:r>
    </w:p>
  </w:endnote>
  <w:endnote w:type="continuationSeparator" w:id="0">
    <w:p w14:paraId="756D777C" w14:textId="77777777" w:rsidR="00D104A5" w:rsidRDefault="00D104A5">
      <w:r>
        <w:continuationSeparator/>
      </w:r>
    </w:p>
  </w:endnote>
  <w:endnote w:type="continuationNotice" w:id="1">
    <w:p w14:paraId="72BFF5E4" w14:textId="77777777" w:rsidR="00D104A5" w:rsidRDefault="00D104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CC45B" w14:textId="77777777" w:rsidR="00782DEC" w:rsidRDefault="00782DEC" w:rsidP="005500E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75927A" w14:textId="77777777" w:rsidR="00782DEC" w:rsidRDefault="00782DEC" w:rsidP="005B57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16FFF" w14:textId="77777777" w:rsidR="00782DEC" w:rsidRDefault="00782DEC" w:rsidP="005500E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052E1" w14:textId="69794E5D" w:rsidR="00782DEC" w:rsidRPr="005500E7" w:rsidRDefault="002F558A" w:rsidP="002F558A">
    <w:pPr>
      <w:pStyle w:val="Footer"/>
      <w:jc w:val="left"/>
    </w:pPr>
    <w:r>
      <w:rPr>
        <w:rStyle w:val="PageNumber"/>
      </w:rPr>
      <w:tab/>
    </w:r>
    <w:r w:rsidR="0084299E">
      <w:rPr>
        <w:rStyle w:val="PageNumber"/>
      </w:rPr>
      <w:tab/>
    </w:r>
    <w:r w:rsidR="00782DEC">
      <w:rPr>
        <w:rStyle w:val="PageNumber"/>
      </w:rPr>
      <w:fldChar w:fldCharType="begin"/>
    </w:r>
    <w:r w:rsidR="00782DEC">
      <w:rPr>
        <w:rStyle w:val="PageNumber"/>
      </w:rPr>
      <w:instrText xml:space="preserve">PAGE  </w:instrText>
    </w:r>
    <w:r w:rsidR="00782DEC">
      <w:rPr>
        <w:rStyle w:val="PageNumber"/>
      </w:rPr>
      <w:fldChar w:fldCharType="separate"/>
    </w:r>
    <w:r w:rsidR="00382F60">
      <w:rPr>
        <w:rStyle w:val="PageNumber"/>
        <w:noProof/>
      </w:rPr>
      <w:t>I</w:t>
    </w:r>
    <w:r w:rsidR="00782DEC">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F01B" w14:textId="77777777" w:rsidR="00782DEC" w:rsidRDefault="00782DEC" w:rsidP="005500E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A5693" w14:textId="77777777" w:rsidR="00D104A5" w:rsidRDefault="00D104A5">
      <w:r>
        <w:separator/>
      </w:r>
    </w:p>
  </w:footnote>
  <w:footnote w:type="continuationSeparator" w:id="0">
    <w:p w14:paraId="5CBCE0EF" w14:textId="77777777" w:rsidR="00D104A5" w:rsidRDefault="00D104A5">
      <w:r>
        <w:continuationSeparator/>
      </w:r>
    </w:p>
  </w:footnote>
  <w:footnote w:type="continuationNotice" w:id="1">
    <w:p w14:paraId="1900934F" w14:textId="77777777" w:rsidR="00D104A5" w:rsidRDefault="00D104A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EE2AD" w14:textId="4ED556BA" w:rsidR="00782DEC" w:rsidRPr="00157D83" w:rsidRDefault="004E3DC9" w:rsidP="00A37F68">
    <w:pPr>
      <w:pStyle w:val="Header"/>
      <w:jc w:val="right"/>
      <w:rPr>
        <w:sz w:val="24"/>
        <w:szCs w:val="28"/>
      </w:rPr>
    </w:pPr>
    <w:r w:rsidRPr="00157D83">
      <w:rPr>
        <w:noProof/>
        <w:sz w:val="24"/>
        <w:szCs w:val="28"/>
        <w:lang w:eastAsia="de-CH"/>
      </w:rPr>
      <w:drawing>
        <wp:anchor distT="0" distB="0" distL="114300" distR="114300" simplePos="0" relativeHeight="251660289" behindDoc="0" locked="0" layoutInCell="1" allowOverlap="1" wp14:anchorId="1ACD9F75" wp14:editId="5D6AFC6E">
          <wp:simplePos x="0" y="0"/>
          <wp:positionH relativeFrom="column">
            <wp:posOffset>-245912</wp:posOffset>
          </wp:positionH>
          <wp:positionV relativeFrom="paragraph">
            <wp:posOffset>-37164</wp:posOffset>
          </wp:positionV>
          <wp:extent cx="2733477" cy="423512"/>
          <wp:effectExtent l="0" t="0" r="0" b="0"/>
          <wp:wrapNone/>
          <wp:docPr id="117307880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25522" name="Picture 1" descr="A black text on a white background&#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33477" cy="423512"/>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57D83" w:rsidRPr="00157D83">
      <w:rPr>
        <w:sz w:val="24"/>
        <w:szCs w:val="28"/>
      </w:rPr>
      <w:t>BSc</w:t>
    </w:r>
    <w:proofErr w:type="spellEnd"/>
    <w:r w:rsidR="00157D83" w:rsidRPr="00157D83">
      <w:rPr>
        <w:sz w:val="24"/>
        <w:szCs w:val="28"/>
      </w:rPr>
      <w:t xml:space="preserve"> Business </w:t>
    </w:r>
    <w:proofErr w:type="spellStart"/>
    <w:r w:rsidR="00157D83" w:rsidRPr="00157D83">
      <w:rPr>
        <w:sz w:val="24"/>
        <w:szCs w:val="28"/>
      </w:rPr>
      <w:t>Artifical</w:t>
    </w:r>
    <w:proofErr w:type="spellEnd"/>
    <w:r w:rsidR="00157D83" w:rsidRPr="00157D83">
      <w:rPr>
        <w:sz w:val="24"/>
        <w:szCs w:val="28"/>
      </w:rPr>
      <w:t xml:space="preserve"> </w:t>
    </w:r>
    <w:proofErr w:type="spellStart"/>
    <w:r w:rsidR="00157D83" w:rsidRPr="00157D83">
      <w:rPr>
        <w:sz w:val="24"/>
        <w:szCs w:val="28"/>
      </w:rPr>
      <w:t>Intelligence</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B4A9" w14:textId="77777777" w:rsidR="00782DEC" w:rsidRPr="0057787E" w:rsidRDefault="00782DEC" w:rsidP="0057787E">
    <w:pPr>
      <w:tabs>
        <w:tab w:val="clear" w:pos="851"/>
      </w:tabs>
      <w:autoSpaceDE w:val="0"/>
      <w:autoSpaceDN w:val="0"/>
      <w:adjustRightInd w:val="0"/>
      <w:spacing w:after="0"/>
      <w:rPr>
        <w:rFonts w:cs="Arial"/>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A5785" w14:textId="5B86A977" w:rsidR="00D069FC" w:rsidRPr="00010C3F" w:rsidRDefault="00010C3F" w:rsidP="004E3DC9">
    <w:pPr>
      <w:pStyle w:val="Header"/>
      <w:jc w:val="right"/>
      <w:rPr>
        <w:sz w:val="18"/>
        <w:szCs w:val="18"/>
        <w:lang w:val="en-US"/>
      </w:rPr>
    </w:pPr>
    <w:r w:rsidRPr="00010C3F">
      <w:rPr>
        <w:sz w:val="18"/>
        <w:szCs w:val="18"/>
        <w:lang w:val="en-US"/>
      </w:rPr>
      <w:fldChar w:fldCharType="begin"/>
    </w:r>
    <w:r w:rsidRPr="00010C3F">
      <w:rPr>
        <w:sz w:val="18"/>
        <w:szCs w:val="18"/>
        <w:lang w:val="en-US"/>
      </w:rPr>
      <w:instrText xml:space="preserve"> STYLEREF  "Heading 1"  \* MERGEFORMAT </w:instrText>
    </w:r>
    <w:r w:rsidRPr="00010C3F">
      <w:rPr>
        <w:sz w:val="18"/>
        <w:szCs w:val="18"/>
        <w:lang w:val="en-US"/>
      </w:rPr>
      <w:fldChar w:fldCharType="separate"/>
    </w:r>
    <w:r w:rsidR="000B397F">
      <w:rPr>
        <w:noProof/>
        <w:sz w:val="18"/>
        <w:szCs w:val="18"/>
        <w:lang w:val="en-US"/>
      </w:rPr>
      <w:t>Referenzen</w:t>
    </w:r>
    <w:r w:rsidRPr="00010C3F">
      <w:rPr>
        <w:sz w:val="18"/>
        <w:szCs w:val="18"/>
        <w:lang w:val="en-US"/>
      </w:rPr>
      <w:fldChar w:fldCharType="end"/>
    </w:r>
    <w:r w:rsidR="004E3DC9" w:rsidRPr="00010C3F">
      <w:rPr>
        <w:noProof/>
        <w:sz w:val="18"/>
        <w:szCs w:val="18"/>
        <w:lang w:eastAsia="de-CH"/>
      </w:rPr>
      <w:drawing>
        <wp:anchor distT="0" distB="0" distL="114300" distR="114300" simplePos="0" relativeHeight="251662337" behindDoc="0" locked="0" layoutInCell="1" allowOverlap="1" wp14:anchorId="4F3CAA75" wp14:editId="5FBC5E6D">
          <wp:simplePos x="0" y="0"/>
          <wp:positionH relativeFrom="margin">
            <wp:posOffset>-77002</wp:posOffset>
          </wp:positionH>
          <wp:positionV relativeFrom="paragraph">
            <wp:posOffset>-9993</wp:posOffset>
          </wp:positionV>
          <wp:extent cx="2425566" cy="375806"/>
          <wp:effectExtent l="0" t="0" r="0" b="5715"/>
          <wp:wrapNone/>
          <wp:docPr id="1122541620"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25522" name="Picture 1" descr="A black text on a white background&#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25566" cy="375806"/>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FDED8" w14:textId="77777777" w:rsidR="00782DEC" w:rsidRPr="0057787E" w:rsidRDefault="00782DEC" w:rsidP="0057787E">
    <w:pPr>
      <w:tabs>
        <w:tab w:val="clear" w:pos="851"/>
      </w:tabs>
      <w:autoSpaceDE w:val="0"/>
      <w:autoSpaceDN w:val="0"/>
      <w:adjustRightInd w:val="0"/>
      <w:spacing w:after="0"/>
      <w:rPr>
        <w:rFonts w:cs="Arial"/>
        <w:sz w:val="24"/>
      </w:rPr>
    </w:pPr>
    <w:r>
      <w:rPr>
        <w:rFonts w:cs="Arial"/>
        <w:sz w:val="24"/>
      </w:rPr>
      <w:t>Nachname Vorname, Kurztitel, Jahr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1F2B1F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3BAD83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0C2B3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4FA64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BC842E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994E45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727B2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66C1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9F8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70207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542C1C"/>
    <w:multiLevelType w:val="multilevel"/>
    <w:tmpl w:val="CFD0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3058D"/>
    <w:multiLevelType w:val="hybridMultilevel"/>
    <w:tmpl w:val="291C68DC"/>
    <w:lvl w:ilvl="0" w:tplc="0407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26873D9"/>
    <w:multiLevelType w:val="hybridMultilevel"/>
    <w:tmpl w:val="2996D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3A049D9"/>
    <w:multiLevelType w:val="multilevel"/>
    <w:tmpl w:val="0FB848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1418A2"/>
    <w:multiLevelType w:val="hybridMultilevel"/>
    <w:tmpl w:val="57B07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4445B84"/>
    <w:multiLevelType w:val="hybridMultilevel"/>
    <w:tmpl w:val="F3BAAFD6"/>
    <w:lvl w:ilvl="0" w:tplc="08070001">
      <w:numFmt w:val="bullet"/>
      <w:lvlText w:val=""/>
      <w:lvlJc w:val="left"/>
      <w:pPr>
        <w:ind w:left="720" w:hanging="360"/>
      </w:pPr>
      <w:rPr>
        <w:rFonts w:ascii="Symbol" w:eastAsia="Times New Roman" w:hAnsi="Symbol" w:cs="Times New Roman"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045A2715"/>
    <w:multiLevelType w:val="hybridMultilevel"/>
    <w:tmpl w:val="1E9E1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58620F0"/>
    <w:multiLevelType w:val="hybridMultilevel"/>
    <w:tmpl w:val="AF608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79E71C5"/>
    <w:multiLevelType w:val="multilevel"/>
    <w:tmpl w:val="A23455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F0386C"/>
    <w:multiLevelType w:val="hybridMultilevel"/>
    <w:tmpl w:val="8C8EB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9F06A81"/>
    <w:multiLevelType w:val="hybridMultilevel"/>
    <w:tmpl w:val="2F46F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0A173E38"/>
    <w:multiLevelType w:val="multilevel"/>
    <w:tmpl w:val="4C56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325029"/>
    <w:multiLevelType w:val="multilevel"/>
    <w:tmpl w:val="03B81FA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0A7F4A87"/>
    <w:multiLevelType w:val="multilevel"/>
    <w:tmpl w:val="B416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8B1A47"/>
    <w:multiLevelType w:val="hybridMultilevel"/>
    <w:tmpl w:val="0A2A2BA6"/>
    <w:lvl w:ilvl="0" w:tplc="08070001">
      <w:numFmt w:val="bullet"/>
      <w:lvlText w:val=""/>
      <w:lvlJc w:val="left"/>
      <w:pPr>
        <w:ind w:left="720" w:hanging="360"/>
      </w:pPr>
      <w:rPr>
        <w:rFonts w:ascii="Symbol" w:eastAsia="Times New Roman"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0B9F14BD"/>
    <w:multiLevelType w:val="multilevel"/>
    <w:tmpl w:val="9F8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D76537"/>
    <w:multiLevelType w:val="hybridMultilevel"/>
    <w:tmpl w:val="58621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C5C5D4C"/>
    <w:multiLevelType w:val="multilevel"/>
    <w:tmpl w:val="F844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E01A47"/>
    <w:multiLevelType w:val="multilevel"/>
    <w:tmpl w:val="B41E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D012AC"/>
    <w:multiLevelType w:val="multilevel"/>
    <w:tmpl w:val="0FB848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7E1263"/>
    <w:multiLevelType w:val="multilevel"/>
    <w:tmpl w:val="42F6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992028"/>
    <w:multiLevelType w:val="hybridMultilevel"/>
    <w:tmpl w:val="95AEC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0FD10607"/>
    <w:multiLevelType w:val="multilevel"/>
    <w:tmpl w:val="BB1E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D572BA"/>
    <w:multiLevelType w:val="multilevel"/>
    <w:tmpl w:val="396E940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E424CA"/>
    <w:multiLevelType w:val="multilevel"/>
    <w:tmpl w:val="2B3A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1BB611F"/>
    <w:multiLevelType w:val="hybridMultilevel"/>
    <w:tmpl w:val="68C26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1DF442C"/>
    <w:multiLevelType w:val="multilevel"/>
    <w:tmpl w:val="210C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157C4C"/>
    <w:multiLevelType w:val="hybridMultilevel"/>
    <w:tmpl w:val="6866B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5AF081D"/>
    <w:multiLevelType w:val="multilevel"/>
    <w:tmpl w:val="F28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85193E"/>
    <w:multiLevelType w:val="hybridMultilevel"/>
    <w:tmpl w:val="05CCB2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16C9522D"/>
    <w:multiLevelType w:val="multilevel"/>
    <w:tmpl w:val="AC94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CB14DD"/>
    <w:multiLevelType w:val="hybridMultilevel"/>
    <w:tmpl w:val="A8EA9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18010F9E"/>
    <w:multiLevelType w:val="multilevel"/>
    <w:tmpl w:val="9AA0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4D74F5"/>
    <w:multiLevelType w:val="multilevel"/>
    <w:tmpl w:val="690438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87F64D2"/>
    <w:multiLevelType w:val="multilevel"/>
    <w:tmpl w:val="160C3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9B26B77"/>
    <w:multiLevelType w:val="multilevel"/>
    <w:tmpl w:val="ED06A182"/>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46" w15:restartNumberingAfterBreak="0">
    <w:nsid w:val="1A5B5C24"/>
    <w:multiLevelType w:val="multilevel"/>
    <w:tmpl w:val="F534734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7" w15:restartNumberingAfterBreak="0">
    <w:nsid w:val="1A9F7B33"/>
    <w:multiLevelType w:val="multilevel"/>
    <w:tmpl w:val="0FB848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8612AC"/>
    <w:multiLevelType w:val="multilevel"/>
    <w:tmpl w:val="FF86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C85A42"/>
    <w:multiLevelType w:val="multilevel"/>
    <w:tmpl w:val="D5B4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E05BAC"/>
    <w:multiLevelType w:val="hybridMultilevel"/>
    <w:tmpl w:val="FFFFFFFF"/>
    <w:lvl w:ilvl="0" w:tplc="B8644D4A">
      <w:start w:val="1"/>
      <w:numFmt w:val="bullet"/>
      <w:lvlText w:val=""/>
      <w:lvlJc w:val="left"/>
      <w:pPr>
        <w:ind w:left="720" w:hanging="360"/>
      </w:pPr>
      <w:rPr>
        <w:rFonts w:ascii="Symbol" w:hAnsi="Symbol" w:hint="default"/>
      </w:rPr>
    </w:lvl>
    <w:lvl w:ilvl="1" w:tplc="A5D8C9BA">
      <w:start w:val="1"/>
      <w:numFmt w:val="bullet"/>
      <w:lvlText w:val="o"/>
      <w:lvlJc w:val="left"/>
      <w:pPr>
        <w:ind w:left="1440" w:hanging="360"/>
      </w:pPr>
      <w:rPr>
        <w:rFonts w:ascii="Courier New" w:hAnsi="Courier New" w:hint="default"/>
      </w:rPr>
    </w:lvl>
    <w:lvl w:ilvl="2" w:tplc="79F412EA">
      <w:start w:val="1"/>
      <w:numFmt w:val="bullet"/>
      <w:lvlText w:val=""/>
      <w:lvlJc w:val="left"/>
      <w:pPr>
        <w:ind w:left="2160" w:hanging="360"/>
      </w:pPr>
      <w:rPr>
        <w:rFonts w:ascii="Wingdings" w:hAnsi="Wingdings" w:hint="default"/>
      </w:rPr>
    </w:lvl>
    <w:lvl w:ilvl="3" w:tplc="E7320F4A">
      <w:start w:val="1"/>
      <w:numFmt w:val="bullet"/>
      <w:lvlText w:val=""/>
      <w:lvlJc w:val="left"/>
      <w:pPr>
        <w:ind w:left="2880" w:hanging="360"/>
      </w:pPr>
      <w:rPr>
        <w:rFonts w:ascii="Symbol" w:hAnsi="Symbol" w:hint="default"/>
      </w:rPr>
    </w:lvl>
    <w:lvl w:ilvl="4" w:tplc="D938F594">
      <w:start w:val="1"/>
      <w:numFmt w:val="bullet"/>
      <w:lvlText w:val="o"/>
      <w:lvlJc w:val="left"/>
      <w:pPr>
        <w:ind w:left="3600" w:hanging="360"/>
      </w:pPr>
      <w:rPr>
        <w:rFonts w:ascii="Courier New" w:hAnsi="Courier New" w:hint="default"/>
      </w:rPr>
    </w:lvl>
    <w:lvl w:ilvl="5" w:tplc="F5207FB2">
      <w:start w:val="1"/>
      <w:numFmt w:val="bullet"/>
      <w:lvlText w:val=""/>
      <w:lvlJc w:val="left"/>
      <w:pPr>
        <w:ind w:left="4320" w:hanging="360"/>
      </w:pPr>
      <w:rPr>
        <w:rFonts w:ascii="Wingdings" w:hAnsi="Wingdings" w:hint="default"/>
      </w:rPr>
    </w:lvl>
    <w:lvl w:ilvl="6" w:tplc="695EB290">
      <w:start w:val="1"/>
      <w:numFmt w:val="bullet"/>
      <w:lvlText w:val=""/>
      <w:lvlJc w:val="left"/>
      <w:pPr>
        <w:ind w:left="5040" w:hanging="360"/>
      </w:pPr>
      <w:rPr>
        <w:rFonts w:ascii="Symbol" w:hAnsi="Symbol" w:hint="default"/>
      </w:rPr>
    </w:lvl>
    <w:lvl w:ilvl="7" w:tplc="E20ED876">
      <w:start w:val="1"/>
      <w:numFmt w:val="bullet"/>
      <w:lvlText w:val="o"/>
      <w:lvlJc w:val="left"/>
      <w:pPr>
        <w:ind w:left="5760" w:hanging="360"/>
      </w:pPr>
      <w:rPr>
        <w:rFonts w:ascii="Courier New" w:hAnsi="Courier New" w:hint="default"/>
      </w:rPr>
    </w:lvl>
    <w:lvl w:ilvl="8" w:tplc="BC3272E6">
      <w:start w:val="1"/>
      <w:numFmt w:val="bullet"/>
      <w:lvlText w:val=""/>
      <w:lvlJc w:val="left"/>
      <w:pPr>
        <w:ind w:left="6480" w:hanging="360"/>
      </w:pPr>
      <w:rPr>
        <w:rFonts w:ascii="Wingdings" w:hAnsi="Wingdings" w:hint="default"/>
      </w:rPr>
    </w:lvl>
  </w:abstractNum>
  <w:abstractNum w:abstractNumId="51" w15:restartNumberingAfterBreak="0">
    <w:nsid w:val="1CFC21B3"/>
    <w:multiLevelType w:val="hybridMultilevel"/>
    <w:tmpl w:val="1F58D3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1CFD42B2"/>
    <w:multiLevelType w:val="hybridMultilevel"/>
    <w:tmpl w:val="CD605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D54671C"/>
    <w:multiLevelType w:val="multilevel"/>
    <w:tmpl w:val="2F90237C"/>
    <w:lvl w:ilvl="0">
      <w:start w:val="1"/>
      <w:numFmt w:val="decimal"/>
      <w:lvlText w:val="%1"/>
      <w:lvlJc w:val="left"/>
      <w:pPr>
        <w:tabs>
          <w:tab w:val="num" w:pos="432"/>
        </w:tabs>
        <w:ind w:left="432" w:hanging="432"/>
      </w:pPr>
      <w:rPr>
        <w:rFonts w:hint="default"/>
      </w:rPr>
    </w:lvl>
    <w:lvl w:ilvl="1">
      <w:start w:val="1"/>
      <w:numFmt w:val="decimal"/>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4" w15:restartNumberingAfterBreak="0">
    <w:nsid w:val="1DAA2BC5"/>
    <w:multiLevelType w:val="multilevel"/>
    <w:tmpl w:val="C67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4875E1"/>
    <w:multiLevelType w:val="hybridMultilevel"/>
    <w:tmpl w:val="03B46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2067383B"/>
    <w:multiLevelType w:val="hybridMultilevel"/>
    <w:tmpl w:val="42401260"/>
    <w:lvl w:ilvl="0" w:tplc="08070001">
      <w:numFmt w:val="bullet"/>
      <w:lvlText w:val=""/>
      <w:lvlJc w:val="left"/>
      <w:pPr>
        <w:ind w:left="720" w:hanging="360"/>
      </w:pPr>
      <w:rPr>
        <w:rFonts w:ascii="Symbol" w:eastAsia="Times New Roman" w:hAnsi="Symbol"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7" w15:restartNumberingAfterBreak="0">
    <w:nsid w:val="26EB3B4B"/>
    <w:multiLevelType w:val="multilevel"/>
    <w:tmpl w:val="E624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EB477D"/>
    <w:multiLevelType w:val="multilevel"/>
    <w:tmpl w:val="A23455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016B76"/>
    <w:multiLevelType w:val="multilevel"/>
    <w:tmpl w:val="C096C4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8C0158E"/>
    <w:multiLevelType w:val="hybridMultilevel"/>
    <w:tmpl w:val="35B84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28E46113"/>
    <w:multiLevelType w:val="multilevel"/>
    <w:tmpl w:val="AEC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6D00BE"/>
    <w:multiLevelType w:val="multilevel"/>
    <w:tmpl w:val="0FB848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0A61B6"/>
    <w:multiLevelType w:val="multilevel"/>
    <w:tmpl w:val="A3C8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B5D5B61"/>
    <w:multiLevelType w:val="hybridMultilevel"/>
    <w:tmpl w:val="A7643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2B644D0E"/>
    <w:multiLevelType w:val="multilevel"/>
    <w:tmpl w:val="95685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C7125A9"/>
    <w:multiLevelType w:val="multilevel"/>
    <w:tmpl w:val="0FB848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9E74AE"/>
    <w:multiLevelType w:val="multilevel"/>
    <w:tmpl w:val="FC36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1A7963"/>
    <w:multiLevelType w:val="hybridMultilevel"/>
    <w:tmpl w:val="2CCE3066"/>
    <w:lvl w:ilvl="0" w:tplc="0407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2EC86F9A"/>
    <w:multiLevelType w:val="multilevel"/>
    <w:tmpl w:val="4B0E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6626BF"/>
    <w:multiLevelType w:val="multilevel"/>
    <w:tmpl w:val="3C0C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C43990"/>
    <w:multiLevelType w:val="multilevel"/>
    <w:tmpl w:val="0C34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E71184"/>
    <w:multiLevelType w:val="multilevel"/>
    <w:tmpl w:val="0FB848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78409B1"/>
    <w:multiLevelType w:val="multilevel"/>
    <w:tmpl w:val="0FB848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92C0FB6"/>
    <w:multiLevelType w:val="multilevel"/>
    <w:tmpl w:val="BB369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F90C7C"/>
    <w:multiLevelType w:val="multilevel"/>
    <w:tmpl w:val="42A2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D775153"/>
    <w:multiLevelType w:val="hybridMultilevel"/>
    <w:tmpl w:val="2BD021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1215C6E"/>
    <w:multiLevelType w:val="hybridMultilevel"/>
    <w:tmpl w:val="70B0A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41714B16"/>
    <w:multiLevelType w:val="multilevel"/>
    <w:tmpl w:val="0FB848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6C64AD3"/>
    <w:multiLevelType w:val="hybridMultilevel"/>
    <w:tmpl w:val="959059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7E6193E"/>
    <w:multiLevelType w:val="hybridMultilevel"/>
    <w:tmpl w:val="39BA2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48256B02"/>
    <w:multiLevelType w:val="multilevel"/>
    <w:tmpl w:val="D4347BC8"/>
    <w:lvl w:ilvl="0">
      <w:start w:val="1"/>
      <w:numFmt w:val="decimal"/>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2" w15:restartNumberingAfterBreak="0">
    <w:nsid w:val="484824A1"/>
    <w:multiLevelType w:val="multilevel"/>
    <w:tmpl w:val="F42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C32BEC"/>
    <w:multiLevelType w:val="multilevel"/>
    <w:tmpl w:val="5A5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F792D7F"/>
    <w:multiLevelType w:val="multilevel"/>
    <w:tmpl w:val="963284D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i/>
      </w:rPr>
    </w:lvl>
    <w:lvl w:ilvl="3">
      <w:start w:val="1"/>
      <w:numFmt w:val="decimal"/>
      <w:pStyle w:val="Heading4"/>
      <w:lvlText w:val="%1.%2.%3.%4"/>
      <w:lvlJc w:val="left"/>
      <w:pPr>
        <w:tabs>
          <w:tab w:val="num" w:pos="864"/>
        </w:tabs>
        <w:ind w:left="864" w:hanging="864"/>
      </w:pPr>
      <w:rPr>
        <w:rFonts w:hint="default"/>
        <w:i/>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5" w15:restartNumberingAfterBreak="0">
    <w:nsid w:val="51196E50"/>
    <w:multiLevelType w:val="hybridMultilevel"/>
    <w:tmpl w:val="5F1AD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4B55B1D"/>
    <w:multiLevelType w:val="multilevel"/>
    <w:tmpl w:val="4022EDDE"/>
    <w:lvl w:ilvl="0">
      <w:start w:val="1"/>
      <w:numFmt w:val="decimal"/>
      <w:lvlText w:val="%1."/>
      <w:lvlJc w:val="left"/>
      <w:pPr>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i/>
      </w:rPr>
    </w:lvl>
    <w:lvl w:ilvl="3">
      <w:start w:val="1"/>
      <w:numFmt w:val="decimal"/>
      <w:lvlText w:val="%1.%2.%3.%4"/>
      <w:lvlJc w:val="left"/>
      <w:pPr>
        <w:tabs>
          <w:tab w:val="num" w:pos="864"/>
        </w:tabs>
        <w:ind w:left="864" w:hanging="864"/>
      </w:pPr>
      <w:rPr>
        <w:rFonts w:hint="default"/>
        <w:i/>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550E3D44"/>
    <w:multiLevelType w:val="multilevel"/>
    <w:tmpl w:val="235C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546334D"/>
    <w:multiLevelType w:val="multilevel"/>
    <w:tmpl w:val="396E940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5E456A7"/>
    <w:multiLevelType w:val="hybridMultilevel"/>
    <w:tmpl w:val="294EF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634525C"/>
    <w:multiLevelType w:val="multilevel"/>
    <w:tmpl w:val="745A2BC6"/>
    <w:lvl w:ilvl="0">
      <w:start w:val="1"/>
      <w:numFmt w:val="decimal"/>
      <w:lvlText w:val="%1"/>
      <w:lvlJc w:val="left"/>
      <w:pPr>
        <w:tabs>
          <w:tab w:val="num" w:pos="432"/>
        </w:tabs>
        <w:ind w:left="432" w:hanging="432"/>
      </w:pPr>
      <w:rPr>
        <w:rFonts w:hint="default"/>
      </w:rPr>
    </w:lvl>
    <w:lvl w:ilvl="1">
      <w:start w:val="1"/>
      <w:numFmt w:val="decimal"/>
      <w:lvlRestart w:val="0"/>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1" w15:restartNumberingAfterBreak="0">
    <w:nsid w:val="56B778E0"/>
    <w:multiLevelType w:val="hybridMultilevel"/>
    <w:tmpl w:val="0B006B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575D41B7"/>
    <w:multiLevelType w:val="multilevel"/>
    <w:tmpl w:val="B77E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113A8B"/>
    <w:multiLevelType w:val="hybridMultilevel"/>
    <w:tmpl w:val="6E7C1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598E7303"/>
    <w:multiLevelType w:val="multilevel"/>
    <w:tmpl w:val="27D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1107FB"/>
    <w:multiLevelType w:val="multilevel"/>
    <w:tmpl w:val="CBDA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BA4F4C"/>
    <w:multiLevelType w:val="multilevel"/>
    <w:tmpl w:val="B224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6D40B0"/>
    <w:multiLevelType w:val="multilevel"/>
    <w:tmpl w:val="C342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F46608"/>
    <w:multiLevelType w:val="multilevel"/>
    <w:tmpl w:val="2D568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19F5914"/>
    <w:multiLevelType w:val="hybridMultilevel"/>
    <w:tmpl w:val="1C16FC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632A1382"/>
    <w:multiLevelType w:val="hybridMultilevel"/>
    <w:tmpl w:val="111825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4BED032"/>
    <w:multiLevelType w:val="hybridMultilevel"/>
    <w:tmpl w:val="FFFFFFFF"/>
    <w:lvl w:ilvl="0" w:tplc="22C07430">
      <w:start w:val="1"/>
      <w:numFmt w:val="bullet"/>
      <w:lvlText w:val=""/>
      <w:lvlJc w:val="left"/>
      <w:pPr>
        <w:ind w:left="720" w:hanging="360"/>
      </w:pPr>
      <w:rPr>
        <w:rFonts w:ascii="Symbol" w:hAnsi="Symbol" w:hint="default"/>
      </w:rPr>
    </w:lvl>
    <w:lvl w:ilvl="1" w:tplc="D116F5FE">
      <w:start w:val="1"/>
      <w:numFmt w:val="bullet"/>
      <w:lvlText w:val="o"/>
      <w:lvlJc w:val="left"/>
      <w:pPr>
        <w:ind w:left="1440" w:hanging="360"/>
      </w:pPr>
      <w:rPr>
        <w:rFonts w:ascii="Courier New" w:hAnsi="Courier New" w:hint="default"/>
      </w:rPr>
    </w:lvl>
    <w:lvl w:ilvl="2" w:tplc="9F0C2F4A">
      <w:start w:val="1"/>
      <w:numFmt w:val="bullet"/>
      <w:lvlText w:val=""/>
      <w:lvlJc w:val="left"/>
      <w:pPr>
        <w:ind w:left="2160" w:hanging="360"/>
      </w:pPr>
      <w:rPr>
        <w:rFonts w:ascii="Wingdings" w:hAnsi="Wingdings" w:hint="default"/>
      </w:rPr>
    </w:lvl>
    <w:lvl w:ilvl="3" w:tplc="72441378">
      <w:start w:val="1"/>
      <w:numFmt w:val="bullet"/>
      <w:lvlText w:val=""/>
      <w:lvlJc w:val="left"/>
      <w:pPr>
        <w:ind w:left="2880" w:hanging="360"/>
      </w:pPr>
      <w:rPr>
        <w:rFonts w:ascii="Symbol" w:hAnsi="Symbol" w:hint="default"/>
      </w:rPr>
    </w:lvl>
    <w:lvl w:ilvl="4" w:tplc="5E7067FC">
      <w:start w:val="1"/>
      <w:numFmt w:val="bullet"/>
      <w:lvlText w:val="o"/>
      <w:lvlJc w:val="left"/>
      <w:pPr>
        <w:ind w:left="3600" w:hanging="360"/>
      </w:pPr>
      <w:rPr>
        <w:rFonts w:ascii="Courier New" w:hAnsi="Courier New" w:hint="default"/>
      </w:rPr>
    </w:lvl>
    <w:lvl w:ilvl="5" w:tplc="8C3C57C0">
      <w:start w:val="1"/>
      <w:numFmt w:val="bullet"/>
      <w:lvlText w:val=""/>
      <w:lvlJc w:val="left"/>
      <w:pPr>
        <w:ind w:left="4320" w:hanging="360"/>
      </w:pPr>
      <w:rPr>
        <w:rFonts w:ascii="Wingdings" w:hAnsi="Wingdings" w:hint="default"/>
      </w:rPr>
    </w:lvl>
    <w:lvl w:ilvl="6" w:tplc="BD748F26">
      <w:start w:val="1"/>
      <w:numFmt w:val="bullet"/>
      <w:lvlText w:val=""/>
      <w:lvlJc w:val="left"/>
      <w:pPr>
        <w:ind w:left="5040" w:hanging="360"/>
      </w:pPr>
      <w:rPr>
        <w:rFonts w:ascii="Symbol" w:hAnsi="Symbol" w:hint="default"/>
      </w:rPr>
    </w:lvl>
    <w:lvl w:ilvl="7" w:tplc="085AE4D6">
      <w:start w:val="1"/>
      <w:numFmt w:val="bullet"/>
      <w:lvlText w:val="o"/>
      <w:lvlJc w:val="left"/>
      <w:pPr>
        <w:ind w:left="5760" w:hanging="360"/>
      </w:pPr>
      <w:rPr>
        <w:rFonts w:ascii="Courier New" w:hAnsi="Courier New" w:hint="default"/>
      </w:rPr>
    </w:lvl>
    <w:lvl w:ilvl="8" w:tplc="8BA80F64">
      <w:start w:val="1"/>
      <w:numFmt w:val="bullet"/>
      <w:lvlText w:val=""/>
      <w:lvlJc w:val="left"/>
      <w:pPr>
        <w:ind w:left="6480" w:hanging="360"/>
      </w:pPr>
      <w:rPr>
        <w:rFonts w:ascii="Wingdings" w:hAnsi="Wingdings" w:hint="default"/>
      </w:rPr>
    </w:lvl>
  </w:abstractNum>
  <w:abstractNum w:abstractNumId="102" w15:restartNumberingAfterBreak="0">
    <w:nsid w:val="65611EC8"/>
    <w:multiLevelType w:val="hybridMultilevel"/>
    <w:tmpl w:val="FFFFFFFF"/>
    <w:lvl w:ilvl="0" w:tplc="C7406E6A">
      <w:start w:val="1"/>
      <w:numFmt w:val="bullet"/>
      <w:lvlText w:val=""/>
      <w:lvlJc w:val="left"/>
      <w:pPr>
        <w:ind w:left="720" w:hanging="360"/>
      </w:pPr>
      <w:rPr>
        <w:rFonts w:ascii="Symbol" w:hAnsi="Symbol" w:hint="default"/>
      </w:rPr>
    </w:lvl>
    <w:lvl w:ilvl="1" w:tplc="58A65222">
      <w:start w:val="1"/>
      <w:numFmt w:val="bullet"/>
      <w:lvlText w:val="o"/>
      <w:lvlJc w:val="left"/>
      <w:pPr>
        <w:ind w:left="1440" w:hanging="360"/>
      </w:pPr>
      <w:rPr>
        <w:rFonts w:ascii="Courier New" w:hAnsi="Courier New" w:hint="default"/>
      </w:rPr>
    </w:lvl>
    <w:lvl w:ilvl="2" w:tplc="61D8FC68">
      <w:start w:val="1"/>
      <w:numFmt w:val="bullet"/>
      <w:lvlText w:val=""/>
      <w:lvlJc w:val="left"/>
      <w:pPr>
        <w:ind w:left="2160" w:hanging="360"/>
      </w:pPr>
      <w:rPr>
        <w:rFonts w:ascii="Wingdings" w:hAnsi="Wingdings" w:hint="default"/>
      </w:rPr>
    </w:lvl>
    <w:lvl w:ilvl="3" w:tplc="CCCE9886">
      <w:start w:val="1"/>
      <w:numFmt w:val="bullet"/>
      <w:lvlText w:val=""/>
      <w:lvlJc w:val="left"/>
      <w:pPr>
        <w:ind w:left="2880" w:hanging="360"/>
      </w:pPr>
      <w:rPr>
        <w:rFonts w:ascii="Symbol" w:hAnsi="Symbol" w:hint="default"/>
      </w:rPr>
    </w:lvl>
    <w:lvl w:ilvl="4" w:tplc="B596BE28">
      <w:start w:val="1"/>
      <w:numFmt w:val="bullet"/>
      <w:lvlText w:val="o"/>
      <w:lvlJc w:val="left"/>
      <w:pPr>
        <w:ind w:left="3600" w:hanging="360"/>
      </w:pPr>
      <w:rPr>
        <w:rFonts w:ascii="Courier New" w:hAnsi="Courier New" w:hint="default"/>
      </w:rPr>
    </w:lvl>
    <w:lvl w:ilvl="5" w:tplc="7D38324E">
      <w:start w:val="1"/>
      <w:numFmt w:val="bullet"/>
      <w:lvlText w:val=""/>
      <w:lvlJc w:val="left"/>
      <w:pPr>
        <w:ind w:left="4320" w:hanging="360"/>
      </w:pPr>
      <w:rPr>
        <w:rFonts w:ascii="Wingdings" w:hAnsi="Wingdings" w:hint="default"/>
      </w:rPr>
    </w:lvl>
    <w:lvl w:ilvl="6" w:tplc="4BF0A62A">
      <w:start w:val="1"/>
      <w:numFmt w:val="bullet"/>
      <w:lvlText w:val=""/>
      <w:lvlJc w:val="left"/>
      <w:pPr>
        <w:ind w:left="5040" w:hanging="360"/>
      </w:pPr>
      <w:rPr>
        <w:rFonts w:ascii="Symbol" w:hAnsi="Symbol" w:hint="default"/>
      </w:rPr>
    </w:lvl>
    <w:lvl w:ilvl="7" w:tplc="095208D6">
      <w:start w:val="1"/>
      <w:numFmt w:val="bullet"/>
      <w:lvlText w:val="o"/>
      <w:lvlJc w:val="left"/>
      <w:pPr>
        <w:ind w:left="5760" w:hanging="360"/>
      </w:pPr>
      <w:rPr>
        <w:rFonts w:ascii="Courier New" w:hAnsi="Courier New" w:hint="default"/>
      </w:rPr>
    </w:lvl>
    <w:lvl w:ilvl="8" w:tplc="46DE17D4">
      <w:start w:val="1"/>
      <w:numFmt w:val="bullet"/>
      <w:lvlText w:val=""/>
      <w:lvlJc w:val="left"/>
      <w:pPr>
        <w:ind w:left="6480" w:hanging="360"/>
      </w:pPr>
      <w:rPr>
        <w:rFonts w:ascii="Wingdings" w:hAnsi="Wingdings" w:hint="default"/>
      </w:rPr>
    </w:lvl>
  </w:abstractNum>
  <w:abstractNum w:abstractNumId="103" w15:restartNumberingAfterBreak="0">
    <w:nsid w:val="66D1379F"/>
    <w:multiLevelType w:val="multilevel"/>
    <w:tmpl w:val="0FB848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7D349AC"/>
    <w:multiLevelType w:val="hybridMultilevel"/>
    <w:tmpl w:val="14A8E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6AA642EB"/>
    <w:multiLevelType w:val="multilevel"/>
    <w:tmpl w:val="0A6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943AF7"/>
    <w:multiLevelType w:val="multilevel"/>
    <w:tmpl w:val="9578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01931AE"/>
    <w:multiLevelType w:val="multilevel"/>
    <w:tmpl w:val="5B18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0FC56C7"/>
    <w:multiLevelType w:val="multilevel"/>
    <w:tmpl w:val="CD7C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45586E"/>
    <w:multiLevelType w:val="hybridMultilevel"/>
    <w:tmpl w:val="FFFFFFFF"/>
    <w:lvl w:ilvl="0" w:tplc="C61CD740">
      <w:start w:val="1"/>
      <w:numFmt w:val="bullet"/>
      <w:lvlText w:val=""/>
      <w:lvlJc w:val="left"/>
      <w:pPr>
        <w:ind w:left="720" w:hanging="360"/>
      </w:pPr>
      <w:rPr>
        <w:rFonts w:ascii="Symbol" w:hAnsi="Symbol" w:hint="default"/>
      </w:rPr>
    </w:lvl>
    <w:lvl w:ilvl="1" w:tplc="2DA43D56">
      <w:start w:val="1"/>
      <w:numFmt w:val="bullet"/>
      <w:lvlText w:val="o"/>
      <w:lvlJc w:val="left"/>
      <w:pPr>
        <w:ind w:left="1440" w:hanging="360"/>
      </w:pPr>
      <w:rPr>
        <w:rFonts w:ascii="Courier New" w:hAnsi="Courier New" w:hint="default"/>
      </w:rPr>
    </w:lvl>
    <w:lvl w:ilvl="2" w:tplc="6B703196">
      <w:start w:val="1"/>
      <w:numFmt w:val="bullet"/>
      <w:lvlText w:val=""/>
      <w:lvlJc w:val="left"/>
      <w:pPr>
        <w:ind w:left="2160" w:hanging="360"/>
      </w:pPr>
      <w:rPr>
        <w:rFonts w:ascii="Wingdings" w:hAnsi="Wingdings" w:hint="default"/>
      </w:rPr>
    </w:lvl>
    <w:lvl w:ilvl="3" w:tplc="D3501FE2">
      <w:start w:val="1"/>
      <w:numFmt w:val="bullet"/>
      <w:lvlText w:val=""/>
      <w:lvlJc w:val="left"/>
      <w:pPr>
        <w:ind w:left="2880" w:hanging="360"/>
      </w:pPr>
      <w:rPr>
        <w:rFonts w:ascii="Symbol" w:hAnsi="Symbol" w:hint="default"/>
      </w:rPr>
    </w:lvl>
    <w:lvl w:ilvl="4" w:tplc="6E205C9A">
      <w:start w:val="1"/>
      <w:numFmt w:val="bullet"/>
      <w:lvlText w:val="o"/>
      <w:lvlJc w:val="left"/>
      <w:pPr>
        <w:ind w:left="3600" w:hanging="360"/>
      </w:pPr>
      <w:rPr>
        <w:rFonts w:ascii="Courier New" w:hAnsi="Courier New" w:hint="default"/>
      </w:rPr>
    </w:lvl>
    <w:lvl w:ilvl="5" w:tplc="FAF41FDA">
      <w:start w:val="1"/>
      <w:numFmt w:val="bullet"/>
      <w:lvlText w:val=""/>
      <w:lvlJc w:val="left"/>
      <w:pPr>
        <w:ind w:left="4320" w:hanging="360"/>
      </w:pPr>
      <w:rPr>
        <w:rFonts w:ascii="Wingdings" w:hAnsi="Wingdings" w:hint="default"/>
      </w:rPr>
    </w:lvl>
    <w:lvl w:ilvl="6" w:tplc="57AE11E6">
      <w:start w:val="1"/>
      <w:numFmt w:val="bullet"/>
      <w:lvlText w:val=""/>
      <w:lvlJc w:val="left"/>
      <w:pPr>
        <w:ind w:left="5040" w:hanging="360"/>
      </w:pPr>
      <w:rPr>
        <w:rFonts w:ascii="Symbol" w:hAnsi="Symbol" w:hint="default"/>
      </w:rPr>
    </w:lvl>
    <w:lvl w:ilvl="7" w:tplc="1198692C">
      <w:start w:val="1"/>
      <w:numFmt w:val="bullet"/>
      <w:lvlText w:val="o"/>
      <w:lvlJc w:val="left"/>
      <w:pPr>
        <w:ind w:left="5760" w:hanging="360"/>
      </w:pPr>
      <w:rPr>
        <w:rFonts w:ascii="Courier New" w:hAnsi="Courier New" w:hint="default"/>
      </w:rPr>
    </w:lvl>
    <w:lvl w:ilvl="8" w:tplc="2C9CE432">
      <w:start w:val="1"/>
      <w:numFmt w:val="bullet"/>
      <w:lvlText w:val=""/>
      <w:lvlJc w:val="left"/>
      <w:pPr>
        <w:ind w:left="6480" w:hanging="360"/>
      </w:pPr>
      <w:rPr>
        <w:rFonts w:ascii="Wingdings" w:hAnsi="Wingdings" w:hint="default"/>
      </w:rPr>
    </w:lvl>
  </w:abstractNum>
  <w:abstractNum w:abstractNumId="110" w15:restartNumberingAfterBreak="0">
    <w:nsid w:val="724E637C"/>
    <w:multiLevelType w:val="multilevel"/>
    <w:tmpl w:val="ABF2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2FF688E"/>
    <w:multiLevelType w:val="multilevel"/>
    <w:tmpl w:val="A104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40702E0"/>
    <w:multiLevelType w:val="multilevel"/>
    <w:tmpl w:val="03B81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5562514"/>
    <w:multiLevelType w:val="multilevel"/>
    <w:tmpl w:val="0FB848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55B0680"/>
    <w:multiLevelType w:val="hybridMultilevel"/>
    <w:tmpl w:val="373EC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762C530E"/>
    <w:multiLevelType w:val="hybridMultilevel"/>
    <w:tmpl w:val="22B26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795A4B61"/>
    <w:multiLevelType w:val="hybridMultilevel"/>
    <w:tmpl w:val="19D0B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79C421FF"/>
    <w:multiLevelType w:val="multilevel"/>
    <w:tmpl w:val="C700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B786D0F"/>
    <w:multiLevelType w:val="multilevel"/>
    <w:tmpl w:val="3606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CE357B5"/>
    <w:multiLevelType w:val="hybridMultilevel"/>
    <w:tmpl w:val="FA4A6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7F9E3059"/>
    <w:multiLevelType w:val="multilevel"/>
    <w:tmpl w:val="0D8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AA045A"/>
    <w:multiLevelType w:val="hybridMultilevel"/>
    <w:tmpl w:val="5EF68F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7079913">
    <w:abstractNumId w:val="45"/>
  </w:num>
  <w:num w:numId="2" w16cid:durableId="2106077537">
    <w:abstractNumId w:val="9"/>
  </w:num>
  <w:num w:numId="3" w16cid:durableId="1050224430">
    <w:abstractNumId w:val="7"/>
  </w:num>
  <w:num w:numId="4" w16cid:durableId="388042730">
    <w:abstractNumId w:val="6"/>
  </w:num>
  <w:num w:numId="5" w16cid:durableId="914389763">
    <w:abstractNumId w:val="5"/>
  </w:num>
  <w:num w:numId="6" w16cid:durableId="428744679">
    <w:abstractNumId w:val="4"/>
  </w:num>
  <w:num w:numId="7" w16cid:durableId="317660136">
    <w:abstractNumId w:val="84"/>
  </w:num>
  <w:num w:numId="8" w16cid:durableId="453211084">
    <w:abstractNumId w:val="8"/>
  </w:num>
  <w:num w:numId="9" w16cid:durableId="1886260742">
    <w:abstractNumId w:val="3"/>
  </w:num>
  <w:num w:numId="10" w16cid:durableId="229922386">
    <w:abstractNumId w:val="2"/>
  </w:num>
  <w:num w:numId="11" w16cid:durableId="1367176231">
    <w:abstractNumId w:val="1"/>
  </w:num>
  <w:num w:numId="12" w16cid:durableId="1887333266">
    <w:abstractNumId w:val="0"/>
  </w:num>
  <w:num w:numId="13" w16cid:durableId="959844878">
    <w:abstractNumId w:val="46"/>
  </w:num>
  <w:num w:numId="14" w16cid:durableId="1758213289">
    <w:abstractNumId w:val="81"/>
  </w:num>
  <w:num w:numId="15" w16cid:durableId="1809935221">
    <w:abstractNumId w:val="90"/>
  </w:num>
  <w:num w:numId="16" w16cid:durableId="155342477">
    <w:abstractNumId w:val="53"/>
  </w:num>
  <w:num w:numId="17" w16cid:durableId="662588013">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32527328">
    <w:abstractNumId w:val="15"/>
  </w:num>
  <w:num w:numId="19" w16cid:durableId="145826777">
    <w:abstractNumId w:val="24"/>
  </w:num>
  <w:num w:numId="20" w16cid:durableId="1408381762">
    <w:abstractNumId w:val="56"/>
  </w:num>
  <w:num w:numId="21" w16cid:durableId="1855000882">
    <w:abstractNumId w:val="98"/>
  </w:num>
  <w:num w:numId="22" w16cid:durableId="2057311706">
    <w:abstractNumId w:val="106"/>
  </w:num>
  <w:num w:numId="23" w16cid:durableId="75591386">
    <w:abstractNumId w:val="50"/>
  </w:num>
  <w:num w:numId="24" w16cid:durableId="1602031218">
    <w:abstractNumId w:val="109"/>
  </w:num>
  <w:num w:numId="25" w16cid:durableId="1747993580">
    <w:abstractNumId w:val="102"/>
  </w:num>
  <w:num w:numId="26" w16cid:durableId="1639415623">
    <w:abstractNumId w:val="101"/>
  </w:num>
  <w:num w:numId="27" w16cid:durableId="1399475973">
    <w:abstractNumId w:val="18"/>
  </w:num>
  <w:num w:numId="28" w16cid:durableId="1168791563">
    <w:abstractNumId w:val="22"/>
  </w:num>
  <w:num w:numId="29" w16cid:durableId="961305546">
    <w:abstractNumId w:val="62"/>
  </w:num>
  <w:num w:numId="30" w16cid:durableId="37977951">
    <w:abstractNumId w:val="58"/>
  </w:num>
  <w:num w:numId="31" w16cid:durableId="1498183147">
    <w:abstractNumId w:val="88"/>
  </w:num>
  <w:num w:numId="32" w16cid:durableId="1093090461">
    <w:abstractNumId w:val="33"/>
  </w:num>
  <w:num w:numId="33" w16cid:durableId="990595513">
    <w:abstractNumId w:val="112"/>
  </w:num>
  <w:num w:numId="34" w16cid:durableId="492262398">
    <w:abstractNumId w:val="113"/>
  </w:num>
  <w:num w:numId="35" w16cid:durableId="1284389162">
    <w:abstractNumId w:val="72"/>
  </w:num>
  <w:num w:numId="36" w16cid:durableId="486016317">
    <w:abstractNumId w:val="66"/>
  </w:num>
  <w:num w:numId="37" w16cid:durableId="1458719368">
    <w:abstractNumId w:val="29"/>
  </w:num>
  <w:num w:numId="38" w16cid:durableId="135998214">
    <w:abstractNumId w:val="73"/>
  </w:num>
  <w:num w:numId="39" w16cid:durableId="1729842976">
    <w:abstractNumId w:val="78"/>
  </w:num>
  <w:num w:numId="40" w16cid:durableId="105538045">
    <w:abstractNumId w:val="103"/>
  </w:num>
  <w:num w:numId="41" w16cid:durableId="1854301231">
    <w:abstractNumId w:val="47"/>
  </w:num>
  <w:num w:numId="42" w16cid:durableId="1822383343">
    <w:abstractNumId w:val="13"/>
  </w:num>
  <w:num w:numId="43" w16cid:durableId="1739748167">
    <w:abstractNumId w:val="60"/>
  </w:num>
  <w:num w:numId="44" w16cid:durableId="1703169855">
    <w:abstractNumId w:val="100"/>
  </w:num>
  <w:num w:numId="45" w16cid:durableId="931399738">
    <w:abstractNumId w:val="93"/>
  </w:num>
  <w:num w:numId="46" w16cid:durableId="597982578">
    <w:abstractNumId w:val="91"/>
  </w:num>
  <w:num w:numId="47" w16cid:durableId="842277419">
    <w:abstractNumId w:val="39"/>
  </w:num>
  <w:num w:numId="48" w16cid:durableId="620960941">
    <w:abstractNumId w:val="99"/>
  </w:num>
  <w:num w:numId="49" w16cid:durableId="2091342674">
    <w:abstractNumId w:val="35"/>
  </w:num>
  <w:num w:numId="50" w16cid:durableId="595749948">
    <w:abstractNumId w:val="16"/>
  </w:num>
  <w:num w:numId="51" w16cid:durableId="2129427770">
    <w:abstractNumId w:val="116"/>
  </w:num>
  <w:num w:numId="52" w16cid:durableId="114523602">
    <w:abstractNumId w:val="28"/>
  </w:num>
  <w:num w:numId="53" w16cid:durableId="1119181619">
    <w:abstractNumId w:val="82"/>
  </w:num>
  <w:num w:numId="54" w16cid:durableId="892471022">
    <w:abstractNumId w:val="108"/>
  </w:num>
  <w:num w:numId="55" w16cid:durableId="11490971">
    <w:abstractNumId w:val="38"/>
  </w:num>
  <w:num w:numId="56" w16cid:durableId="1393574975">
    <w:abstractNumId w:val="94"/>
  </w:num>
  <w:num w:numId="57" w16cid:durableId="724259095">
    <w:abstractNumId w:val="92"/>
  </w:num>
  <w:num w:numId="58" w16cid:durableId="1735659676">
    <w:abstractNumId w:val="54"/>
  </w:num>
  <w:num w:numId="59" w16cid:durableId="589122925">
    <w:abstractNumId w:val="95"/>
  </w:num>
  <w:num w:numId="60" w16cid:durableId="1285967937">
    <w:abstractNumId w:val="10"/>
  </w:num>
  <w:num w:numId="61" w16cid:durableId="732699165">
    <w:abstractNumId w:val="21"/>
  </w:num>
  <w:num w:numId="62" w16cid:durableId="1812091878">
    <w:abstractNumId w:val="69"/>
  </w:num>
  <w:num w:numId="63" w16cid:durableId="1024359309">
    <w:abstractNumId w:val="111"/>
  </w:num>
  <w:num w:numId="64" w16cid:durableId="1434401819">
    <w:abstractNumId w:val="40"/>
  </w:num>
  <w:num w:numId="65" w16cid:durableId="367029142">
    <w:abstractNumId w:val="34"/>
  </w:num>
  <w:num w:numId="66" w16cid:durableId="439573510">
    <w:abstractNumId w:val="59"/>
  </w:num>
  <w:num w:numId="67" w16cid:durableId="1785348470">
    <w:abstractNumId w:val="44"/>
  </w:num>
  <w:num w:numId="68" w16cid:durableId="602079999">
    <w:abstractNumId w:val="43"/>
  </w:num>
  <w:num w:numId="69" w16cid:durableId="1657027821">
    <w:abstractNumId w:val="63"/>
  </w:num>
  <w:num w:numId="70" w16cid:durableId="436754886">
    <w:abstractNumId w:val="23"/>
  </w:num>
  <w:num w:numId="71" w16cid:durableId="78411066">
    <w:abstractNumId w:val="83"/>
  </w:num>
  <w:num w:numId="72" w16cid:durableId="1511673784">
    <w:abstractNumId w:val="118"/>
  </w:num>
  <w:num w:numId="73" w16cid:durableId="582421673">
    <w:abstractNumId w:val="117"/>
  </w:num>
  <w:num w:numId="74" w16cid:durableId="1406995453">
    <w:abstractNumId w:val="87"/>
  </w:num>
  <w:num w:numId="75" w16cid:durableId="1537347850">
    <w:abstractNumId w:val="65"/>
  </w:num>
  <w:num w:numId="76" w16cid:durableId="1192108517">
    <w:abstractNumId w:val="107"/>
  </w:num>
  <w:num w:numId="77" w16cid:durableId="1875120034">
    <w:abstractNumId w:val="27"/>
  </w:num>
  <w:num w:numId="78" w16cid:durableId="569118254">
    <w:abstractNumId w:val="110"/>
  </w:num>
  <w:num w:numId="79" w16cid:durableId="1113861281">
    <w:abstractNumId w:val="75"/>
  </w:num>
  <w:num w:numId="80" w16cid:durableId="1047989892">
    <w:abstractNumId w:val="42"/>
  </w:num>
  <w:num w:numId="81" w16cid:durableId="808479232">
    <w:abstractNumId w:val="30"/>
  </w:num>
  <w:num w:numId="82" w16cid:durableId="667951531">
    <w:abstractNumId w:val="97"/>
  </w:num>
  <w:num w:numId="83" w16cid:durableId="194467606">
    <w:abstractNumId w:val="71"/>
  </w:num>
  <w:num w:numId="84" w16cid:durableId="1132744866">
    <w:abstractNumId w:val="70"/>
  </w:num>
  <w:num w:numId="85" w16cid:durableId="1490053951">
    <w:abstractNumId w:val="25"/>
  </w:num>
  <w:num w:numId="86" w16cid:durableId="1346051928">
    <w:abstractNumId w:val="49"/>
  </w:num>
  <w:num w:numId="87" w16cid:durableId="390156827">
    <w:abstractNumId w:val="61"/>
  </w:num>
  <w:num w:numId="88" w16cid:durableId="1428309615">
    <w:abstractNumId w:val="36"/>
  </w:num>
  <w:num w:numId="89" w16cid:durableId="1399862575">
    <w:abstractNumId w:val="96"/>
  </w:num>
  <w:num w:numId="90" w16cid:durableId="1306930408">
    <w:abstractNumId w:val="32"/>
  </w:num>
  <w:num w:numId="91" w16cid:durableId="939728128">
    <w:abstractNumId w:val="105"/>
  </w:num>
  <w:num w:numId="92" w16cid:durableId="1440368000">
    <w:abstractNumId w:val="74"/>
  </w:num>
  <w:num w:numId="93" w16cid:durableId="1900899769">
    <w:abstractNumId w:val="120"/>
  </w:num>
  <w:num w:numId="94" w16cid:durableId="643045321">
    <w:abstractNumId w:val="48"/>
  </w:num>
  <w:num w:numId="95" w16cid:durableId="391469135">
    <w:abstractNumId w:val="67"/>
  </w:num>
  <w:num w:numId="96" w16cid:durableId="2109765854">
    <w:abstractNumId w:val="52"/>
  </w:num>
  <w:num w:numId="97" w16cid:durableId="1435244225">
    <w:abstractNumId w:val="51"/>
  </w:num>
  <w:num w:numId="98" w16cid:durableId="1297103788">
    <w:abstractNumId w:val="57"/>
  </w:num>
  <w:num w:numId="99" w16cid:durableId="1733624891">
    <w:abstractNumId w:val="104"/>
  </w:num>
  <w:num w:numId="100" w16cid:durableId="917640732">
    <w:abstractNumId w:val="114"/>
  </w:num>
  <w:num w:numId="101" w16cid:durableId="978220670">
    <w:abstractNumId w:val="12"/>
  </w:num>
  <w:num w:numId="102" w16cid:durableId="805120439">
    <w:abstractNumId w:val="17"/>
  </w:num>
  <w:num w:numId="103" w16cid:durableId="1194197595">
    <w:abstractNumId w:val="37"/>
  </w:num>
  <w:num w:numId="104" w16cid:durableId="231814051">
    <w:abstractNumId w:val="77"/>
  </w:num>
  <w:num w:numId="105" w16cid:durableId="2109039385">
    <w:abstractNumId w:val="14"/>
  </w:num>
  <w:num w:numId="106" w16cid:durableId="2016152017">
    <w:abstractNumId w:val="80"/>
  </w:num>
  <w:num w:numId="107" w16cid:durableId="1391415561">
    <w:abstractNumId w:val="119"/>
  </w:num>
  <w:num w:numId="108" w16cid:durableId="1441028792">
    <w:abstractNumId w:val="20"/>
  </w:num>
  <w:num w:numId="109" w16cid:durableId="1446191629">
    <w:abstractNumId w:val="26"/>
  </w:num>
  <w:num w:numId="110" w16cid:durableId="872963111">
    <w:abstractNumId w:val="86"/>
  </w:num>
  <w:num w:numId="111" w16cid:durableId="1212110647">
    <w:abstractNumId w:val="68"/>
  </w:num>
  <w:num w:numId="112" w16cid:durableId="1424497115">
    <w:abstractNumId w:val="64"/>
  </w:num>
  <w:num w:numId="113" w16cid:durableId="1766464446">
    <w:abstractNumId w:val="31"/>
  </w:num>
  <w:num w:numId="114" w16cid:durableId="676269766">
    <w:abstractNumId w:val="121"/>
  </w:num>
  <w:num w:numId="115" w16cid:durableId="865286692">
    <w:abstractNumId w:val="76"/>
  </w:num>
  <w:num w:numId="116" w16cid:durableId="1276404945">
    <w:abstractNumId w:val="115"/>
  </w:num>
  <w:num w:numId="117" w16cid:durableId="2095084897">
    <w:abstractNumId w:val="89"/>
  </w:num>
  <w:num w:numId="118" w16cid:durableId="1978603686">
    <w:abstractNumId w:val="85"/>
  </w:num>
  <w:num w:numId="119" w16cid:durableId="67459174">
    <w:abstractNumId w:val="41"/>
  </w:num>
  <w:num w:numId="120" w16cid:durableId="807668173">
    <w:abstractNumId w:val="55"/>
  </w:num>
  <w:num w:numId="121" w16cid:durableId="1495145173">
    <w:abstractNumId w:val="19"/>
  </w:num>
  <w:num w:numId="122" w16cid:durableId="1695418176">
    <w:abstractNumId w:val="79"/>
  </w:num>
  <w:num w:numId="123" w16cid:durableId="11894168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142"/>
  <w:drawingGridHorizontalSpacing w:val="284"/>
  <w:drawingGridVerticalSpacing w:val="284"/>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E2MjAHQjMzEyUdpeDU4uLM/DyQAsNaAP+A/4UsAAAA"/>
  </w:docVars>
  <w:rsids>
    <w:rsidRoot w:val="00E36317"/>
    <w:rsid w:val="00001588"/>
    <w:rsid w:val="00001B75"/>
    <w:rsid w:val="000032DA"/>
    <w:rsid w:val="000061F3"/>
    <w:rsid w:val="000070A5"/>
    <w:rsid w:val="00007E35"/>
    <w:rsid w:val="00010C3F"/>
    <w:rsid w:val="00014317"/>
    <w:rsid w:val="00014DE8"/>
    <w:rsid w:val="00017480"/>
    <w:rsid w:val="00017665"/>
    <w:rsid w:val="000177A4"/>
    <w:rsid w:val="00017E2E"/>
    <w:rsid w:val="00017EBA"/>
    <w:rsid w:val="000206EE"/>
    <w:rsid w:val="000232A9"/>
    <w:rsid w:val="00023853"/>
    <w:rsid w:val="00025823"/>
    <w:rsid w:val="00026B7E"/>
    <w:rsid w:val="00027179"/>
    <w:rsid w:val="00031D8F"/>
    <w:rsid w:val="00037158"/>
    <w:rsid w:val="00041DFD"/>
    <w:rsid w:val="00043B31"/>
    <w:rsid w:val="00044EC3"/>
    <w:rsid w:val="00047897"/>
    <w:rsid w:val="00051A0A"/>
    <w:rsid w:val="0005516E"/>
    <w:rsid w:val="00057312"/>
    <w:rsid w:val="00057983"/>
    <w:rsid w:val="00060F56"/>
    <w:rsid w:val="00061F49"/>
    <w:rsid w:val="00063396"/>
    <w:rsid w:val="00064390"/>
    <w:rsid w:val="00065B41"/>
    <w:rsid w:val="0006771A"/>
    <w:rsid w:val="000735A4"/>
    <w:rsid w:val="00073C1A"/>
    <w:rsid w:val="00074FE3"/>
    <w:rsid w:val="0008135A"/>
    <w:rsid w:val="00081387"/>
    <w:rsid w:val="00081E41"/>
    <w:rsid w:val="0008218E"/>
    <w:rsid w:val="0008241D"/>
    <w:rsid w:val="00083F31"/>
    <w:rsid w:val="00086FB6"/>
    <w:rsid w:val="000873FF"/>
    <w:rsid w:val="000877DD"/>
    <w:rsid w:val="00087F07"/>
    <w:rsid w:val="00091835"/>
    <w:rsid w:val="000955E9"/>
    <w:rsid w:val="0009682E"/>
    <w:rsid w:val="000A0C7F"/>
    <w:rsid w:val="000A4DCA"/>
    <w:rsid w:val="000A6DE5"/>
    <w:rsid w:val="000A7E77"/>
    <w:rsid w:val="000B274B"/>
    <w:rsid w:val="000B2F80"/>
    <w:rsid w:val="000B397F"/>
    <w:rsid w:val="000B46AE"/>
    <w:rsid w:val="000B50FF"/>
    <w:rsid w:val="000B5643"/>
    <w:rsid w:val="000B5E04"/>
    <w:rsid w:val="000C03E6"/>
    <w:rsid w:val="000C1BCF"/>
    <w:rsid w:val="000D31F1"/>
    <w:rsid w:val="000D4EC4"/>
    <w:rsid w:val="000D776A"/>
    <w:rsid w:val="000E022E"/>
    <w:rsid w:val="000E1404"/>
    <w:rsid w:val="000E346E"/>
    <w:rsid w:val="000E3E33"/>
    <w:rsid w:val="000E619C"/>
    <w:rsid w:val="000E6942"/>
    <w:rsid w:val="000E7010"/>
    <w:rsid w:val="000F19AE"/>
    <w:rsid w:val="000F2F49"/>
    <w:rsid w:val="000F4A35"/>
    <w:rsid w:val="000F5B6C"/>
    <w:rsid w:val="001006EA"/>
    <w:rsid w:val="00101074"/>
    <w:rsid w:val="00101E7D"/>
    <w:rsid w:val="00104750"/>
    <w:rsid w:val="00104CD9"/>
    <w:rsid w:val="00105677"/>
    <w:rsid w:val="001058E8"/>
    <w:rsid w:val="00107E2C"/>
    <w:rsid w:val="00110020"/>
    <w:rsid w:val="00110DC7"/>
    <w:rsid w:val="00111525"/>
    <w:rsid w:val="001129F0"/>
    <w:rsid w:val="00114BAA"/>
    <w:rsid w:val="001169E1"/>
    <w:rsid w:val="00120592"/>
    <w:rsid w:val="00120B4B"/>
    <w:rsid w:val="00122579"/>
    <w:rsid w:val="00125E6D"/>
    <w:rsid w:val="00125E81"/>
    <w:rsid w:val="00130DE9"/>
    <w:rsid w:val="00131562"/>
    <w:rsid w:val="00134B84"/>
    <w:rsid w:val="001350FD"/>
    <w:rsid w:val="00135F92"/>
    <w:rsid w:val="00137964"/>
    <w:rsid w:val="00146341"/>
    <w:rsid w:val="00152E1B"/>
    <w:rsid w:val="00155696"/>
    <w:rsid w:val="001556E4"/>
    <w:rsid w:val="00155F29"/>
    <w:rsid w:val="001576E7"/>
    <w:rsid w:val="00157D83"/>
    <w:rsid w:val="00160D05"/>
    <w:rsid w:val="001614CF"/>
    <w:rsid w:val="00166107"/>
    <w:rsid w:val="00166C3F"/>
    <w:rsid w:val="00167382"/>
    <w:rsid w:val="00167EF5"/>
    <w:rsid w:val="00170B09"/>
    <w:rsid w:val="001710CD"/>
    <w:rsid w:val="00175D09"/>
    <w:rsid w:val="00177665"/>
    <w:rsid w:val="00180D19"/>
    <w:rsid w:val="001866C1"/>
    <w:rsid w:val="00186B77"/>
    <w:rsid w:val="00187B47"/>
    <w:rsid w:val="00187BBC"/>
    <w:rsid w:val="0019743F"/>
    <w:rsid w:val="001A7E0F"/>
    <w:rsid w:val="001B0D29"/>
    <w:rsid w:val="001B1916"/>
    <w:rsid w:val="001B2908"/>
    <w:rsid w:val="001B41F0"/>
    <w:rsid w:val="001B4B59"/>
    <w:rsid w:val="001B5CEC"/>
    <w:rsid w:val="001B60C6"/>
    <w:rsid w:val="001C03B0"/>
    <w:rsid w:val="001C09CB"/>
    <w:rsid w:val="001C188E"/>
    <w:rsid w:val="001C1EEE"/>
    <w:rsid w:val="001C3ABA"/>
    <w:rsid w:val="001C4185"/>
    <w:rsid w:val="001C6FE2"/>
    <w:rsid w:val="001D0DAE"/>
    <w:rsid w:val="001D1AA2"/>
    <w:rsid w:val="001D1C31"/>
    <w:rsid w:val="001D2196"/>
    <w:rsid w:val="001D34AD"/>
    <w:rsid w:val="001D708A"/>
    <w:rsid w:val="001E012F"/>
    <w:rsid w:val="001E4AA6"/>
    <w:rsid w:val="001E4C0A"/>
    <w:rsid w:val="001F012B"/>
    <w:rsid w:val="001F2777"/>
    <w:rsid w:val="001F284A"/>
    <w:rsid w:val="001F2CB1"/>
    <w:rsid w:val="001F3E5F"/>
    <w:rsid w:val="001F692E"/>
    <w:rsid w:val="0020477A"/>
    <w:rsid w:val="002054F6"/>
    <w:rsid w:val="00205F74"/>
    <w:rsid w:val="00206013"/>
    <w:rsid w:val="002107DD"/>
    <w:rsid w:val="0021129F"/>
    <w:rsid w:val="00211BF9"/>
    <w:rsid w:val="00213850"/>
    <w:rsid w:val="00215E2D"/>
    <w:rsid w:val="0021653C"/>
    <w:rsid w:val="00217266"/>
    <w:rsid w:val="002213E4"/>
    <w:rsid w:val="00221DCB"/>
    <w:rsid w:val="002222C9"/>
    <w:rsid w:val="00222EC1"/>
    <w:rsid w:val="00223E22"/>
    <w:rsid w:val="00224202"/>
    <w:rsid w:val="002265D1"/>
    <w:rsid w:val="002308CD"/>
    <w:rsid w:val="00232806"/>
    <w:rsid w:val="00234E36"/>
    <w:rsid w:val="0023682D"/>
    <w:rsid w:val="00237ADF"/>
    <w:rsid w:val="00240CED"/>
    <w:rsid w:val="002445F5"/>
    <w:rsid w:val="00245312"/>
    <w:rsid w:val="00246B32"/>
    <w:rsid w:val="00247778"/>
    <w:rsid w:val="00253758"/>
    <w:rsid w:val="00254914"/>
    <w:rsid w:val="002552E7"/>
    <w:rsid w:val="0025595D"/>
    <w:rsid w:val="00256864"/>
    <w:rsid w:val="0026038D"/>
    <w:rsid w:val="00261865"/>
    <w:rsid w:val="00262F32"/>
    <w:rsid w:val="00265DCE"/>
    <w:rsid w:val="00266089"/>
    <w:rsid w:val="0026752B"/>
    <w:rsid w:val="00271CD9"/>
    <w:rsid w:val="002743B7"/>
    <w:rsid w:val="002751B4"/>
    <w:rsid w:val="00276CA8"/>
    <w:rsid w:val="00281EA0"/>
    <w:rsid w:val="002828CF"/>
    <w:rsid w:val="00287040"/>
    <w:rsid w:val="00293FF7"/>
    <w:rsid w:val="00295253"/>
    <w:rsid w:val="00295EB5"/>
    <w:rsid w:val="0029655D"/>
    <w:rsid w:val="002A40BA"/>
    <w:rsid w:val="002B25C4"/>
    <w:rsid w:val="002B55C2"/>
    <w:rsid w:val="002B6724"/>
    <w:rsid w:val="002B747B"/>
    <w:rsid w:val="002C03B9"/>
    <w:rsid w:val="002C2116"/>
    <w:rsid w:val="002C4DC2"/>
    <w:rsid w:val="002C56F8"/>
    <w:rsid w:val="002C5E8D"/>
    <w:rsid w:val="002D0915"/>
    <w:rsid w:val="002D3190"/>
    <w:rsid w:val="002D329B"/>
    <w:rsid w:val="002D64A9"/>
    <w:rsid w:val="002D7071"/>
    <w:rsid w:val="002D7AA9"/>
    <w:rsid w:val="002E1385"/>
    <w:rsid w:val="002E2732"/>
    <w:rsid w:val="002E5A34"/>
    <w:rsid w:val="002E7C06"/>
    <w:rsid w:val="002F00B9"/>
    <w:rsid w:val="002F0631"/>
    <w:rsid w:val="002F19A3"/>
    <w:rsid w:val="002F2C04"/>
    <w:rsid w:val="002F4E47"/>
    <w:rsid w:val="002F5140"/>
    <w:rsid w:val="002F558A"/>
    <w:rsid w:val="00300461"/>
    <w:rsid w:val="00301325"/>
    <w:rsid w:val="00301B02"/>
    <w:rsid w:val="00302553"/>
    <w:rsid w:val="0030475E"/>
    <w:rsid w:val="00304A29"/>
    <w:rsid w:val="00310047"/>
    <w:rsid w:val="00314F56"/>
    <w:rsid w:val="003152FB"/>
    <w:rsid w:val="00315824"/>
    <w:rsid w:val="00320486"/>
    <w:rsid w:val="00322B93"/>
    <w:rsid w:val="003237E0"/>
    <w:rsid w:val="00324094"/>
    <w:rsid w:val="0032458A"/>
    <w:rsid w:val="00324749"/>
    <w:rsid w:val="00325FF1"/>
    <w:rsid w:val="0033450F"/>
    <w:rsid w:val="003352B9"/>
    <w:rsid w:val="0033606D"/>
    <w:rsid w:val="00336FFF"/>
    <w:rsid w:val="00345D16"/>
    <w:rsid w:val="00345D6B"/>
    <w:rsid w:val="0035031D"/>
    <w:rsid w:val="00350914"/>
    <w:rsid w:val="00350CDF"/>
    <w:rsid w:val="0035174C"/>
    <w:rsid w:val="0035232B"/>
    <w:rsid w:val="0036092E"/>
    <w:rsid w:val="00363515"/>
    <w:rsid w:val="003671CC"/>
    <w:rsid w:val="003736C1"/>
    <w:rsid w:val="003768E2"/>
    <w:rsid w:val="00377668"/>
    <w:rsid w:val="00382F60"/>
    <w:rsid w:val="00383CBA"/>
    <w:rsid w:val="00384F7F"/>
    <w:rsid w:val="003853EE"/>
    <w:rsid w:val="00385FBB"/>
    <w:rsid w:val="00393657"/>
    <w:rsid w:val="00394122"/>
    <w:rsid w:val="00394F94"/>
    <w:rsid w:val="003A1DA4"/>
    <w:rsid w:val="003A4658"/>
    <w:rsid w:val="003A4DAC"/>
    <w:rsid w:val="003A6642"/>
    <w:rsid w:val="003A6E46"/>
    <w:rsid w:val="003A7093"/>
    <w:rsid w:val="003B046B"/>
    <w:rsid w:val="003B1E10"/>
    <w:rsid w:val="003B62BC"/>
    <w:rsid w:val="003B6A9F"/>
    <w:rsid w:val="003C0A64"/>
    <w:rsid w:val="003C14B3"/>
    <w:rsid w:val="003C18B4"/>
    <w:rsid w:val="003C7747"/>
    <w:rsid w:val="003D10E1"/>
    <w:rsid w:val="003D370B"/>
    <w:rsid w:val="003D4952"/>
    <w:rsid w:val="003D5337"/>
    <w:rsid w:val="003D5FAA"/>
    <w:rsid w:val="003D6050"/>
    <w:rsid w:val="003E095B"/>
    <w:rsid w:val="003E0B82"/>
    <w:rsid w:val="003E1585"/>
    <w:rsid w:val="003E1863"/>
    <w:rsid w:val="003E28F3"/>
    <w:rsid w:val="003E48B4"/>
    <w:rsid w:val="003E6EA4"/>
    <w:rsid w:val="003F0CB9"/>
    <w:rsid w:val="003F13ED"/>
    <w:rsid w:val="003F3DA3"/>
    <w:rsid w:val="003F4C24"/>
    <w:rsid w:val="003F4F5E"/>
    <w:rsid w:val="003F5CD3"/>
    <w:rsid w:val="00401B81"/>
    <w:rsid w:val="004020AC"/>
    <w:rsid w:val="0040398B"/>
    <w:rsid w:val="00406961"/>
    <w:rsid w:val="004070E3"/>
    <w:rsid w:val="0041032C"/>
    <w:rsid w:val="004110FF"/>
    <w:rsid w:val="00411808"/>
    <w:rsid w:val="00411A01"/>
    <w:rsid w:val="00413A36"/>
    <w:rsid w:val="004159CF"/>
    <w:rsid w:val="00417208"/>
    <w:rsid w:val="00417554"/>
    <w:rsid w:val="00420121"/>
    <w:rsid w:val="00421F8A"/>
    <w:rsid w:val="0042263F"/>
    <w:rsid w:val="0042486D"/>
    <w:rsid w:val="00424DFC"/>
    <w:rsid w:val="004253C5"/>
    <w:rsid w:val="00430293"/>
    <w:rsid w:val="00430FF3"/>
    <w:rsid w:val="004314FB"/>
    <w:rsid w:val="00431933"/>
    <w:rsid w:val="0043768F"/>
    <w:rsid w:val="00437E43"/>
    <w:rsid w:val="0044052C"/>
    <w:rsid w:val="004435FC"/>
    <w:rsid w:val="00452BED"/>
    <w:rsid w:val="00452C06"/>
    <w:rsid w:val="00455736"/>
    <w:rsid w:val="00455983"/>
    <w:rsid w:val="004569CC"/>
    <w:rsid w:val="00461209"/>
    <w:rsid w:val="00461E77"/>
    <w:rsid w:val="004622B7"/>
    <w:rsid w:val="00463AF1"/>
    <w:rsid w:val="00464B99"/>
    <w:rsid w:val="00465482"/>
    <w:rsid w:val="00465CAA"/>
    <w:rsid w:val="00471892"/>
    <w:rsid w:val="004720D5"/>
    <w:rsid w:val="0047384D"/>
    <w:rsid w:val="00475510"/>
    <w:rsid w:val="00476810"/>
    <w:rsid w:val="00476CBD"/>
    <w:rsid w:val="00476E86"/>
    <w:rsid w:val="00481D80"/>
    <w:rsid w:val="0048217F"/>
    <w:rsid w:val="0048302B"/>
    <w:rsid w:val="0049127E"/>
    <w:rsid w:val="00492485"/>
    <w:rsid w:val="00492A00"/>
    <w:rsid w:val="00493F0E"/>
    <w:rsid w:val="004A1BD3"/>
    <w:rsid w:val="004A260D"/>
    <w:rsid w:val="004A2612"/>
    <w:rsid w:val="004A4561"/>
    <w:rsid w:val="004A4FCB"/>
    <w:rsid w:val="004A5C30"/>
    <w:rsid w:val="004A751A"/>
    <w:rsid w:val="004B0052"/>
    <w:rsid w:val="004B0626"/>
    <w:rsid w:val="004B2A49"/>
    <w:rsid w:val="004B2EF4"/>
    <w:rsid w:val="004B3162"/>
    <w:rsid w:val="004B5827"/>
    <w:rsid w:val="004B5E46"/>
    <w:rsid w:val="004B78F2"/>
    <w:rsid w:val="004B7D70"/>
    <w:rsid w:val="004C2836"/>
    <w:rsid w:val="004C2B38"/>
    <w:rsid w:val="004C2E8F"/>
    <w:rsid w:val="004C3879"/>
    <w:rsid w:val="004C4752"/>
    <w:rsid w:val="004C566F"/>
    <w:rsid w:val="004C6662"/>
    <w:rsid w:val="004D030C"/>
    <w:rsid w:val="004D1483"/>
    <w:rsid w:val="004D2402"/>
    <w:rsid w:val="004D4E16"/>
    <w:rsid w:val="004D4EC5"/>
    <w:rsid w:val="004E00F6"/>
    <w:rsid w:val="004E1165"/>
    <w:rsid w:val="004E3DC9"/>
    <w:rsid w:val="004E5B9D"/>
    <w:rsid w:val="004F14C9"/>
    <w:rsid w:val="004F1CB4"/>
    <w:rsid w:val="004F4F81"/>
    <w:rsid w:val="004F5340"/>
    <w:rsid w:val="004F6310"/>
    <w:rsid w:val="00501271"/>
    <w:rsid w:val="00503E4F"/>
    <w:rsid w:val="00504C73"/>
    <w:rsid w:val="00505DEF"/>
    <w:rsid w:val="00506D07"/>
    <w:rsid w:val="00507598"/>
    <w:rsid w:val="005166A5"/>
    <w:rsid w:val="00517B9B"/>
    <w:rsid w:val="00517F4A"/>
    <w:rsid w:val="00522501"/>
    <w:rsid w:val="005254C8"/>
    <w:rsid w:val="0052598C"/>
    <w:rsid w:val="00525D0A"/>
    <w:rsid w:val="005270AF"/>
    <w:rsid w:val="00527376"/>
    <w:rsid w:val="00531A54"/>
    <w:rsid w:val="00532C12"/>
    <w:rsid w:val="00534E22"/>
    <w:rsid w:val="00535093"/>
    <w:rsid w:val="00545690"/>
    <w:rsid w:val="00545AA7"/>
    <w:rsid w:val="0054741B"/>
    <w:rsid w:val="005500E7"/>
    <w:rsid w:val="00550FDB"/>
    <w:rsid w:val="00552DF5"/>
    <w:rsid w:val="00552F46"/>
    <w:rsid w:val="00553145"/>
    <w:rsid w:val="005532D6"/>
    <w:rsid w:val="0055391A"/>
    <w:rsid w:val="005552EB"/>
    <w:rsid w:val="0055618A"/>
    <w:rsid w:val="00561E07"/>
    <w:rsid w:val="005642DF"/>
    <w:rsid w:val="00565428"/>
    <w:rsid w:val="0056659C"/>
    <w:rsid w:val="00570531"/>
    <w:rsid w:val="005706AA"/>
    <w:rsid w:val="00572300"/>
    <w:rsid w:val="0057279A"/>
    <w:rsid w:val="00572804"/>
    <w:rsid w:val="00572931"/>
    <w:rsid w:val="00572C2E"/>
    <w:rsid w:val="005761B7"/>
    <w:rsid w:val="0057787E"/>
    <w:rsid w:val="00585558"/>
    <w:rsid w:val="005873B0"/>
    <w:rsid w:val="00587599"/>
    <w:rsid w:val="00592A0B"/>
    <w:rsid w:val="005936A1"/>
    <w:rsid w:val="00594BC3"/>
    <w:rsid w:val="00595CC4"/>
    <w:rsid w:val="00595E4E"/>
    <w:rsid w:val="00596421"/>
    <w:rsid w:val="005A1848"/>
    <w:rsid w:val="005A22F3"/>
    <w:rsid w:val="005A2D6F"/>
    <w:rsid w:val="005A3913"/>
    <w:rsid w:val="005A3DA7"/>
    <w:rsid w:val="005A47C6"/>
    <w:rsid w:val="005A57F4"/>
    <w:rsid w:val="005A6B1A"/>
    <w:rsid w:val="005A75FD"/>
    <w:rsid w:val="005A7934"/>
    <w:rsid w:val="005B3417"/>
    <w:rsid w:val="005B3887"/>
    <w:rsid w:val="005B49BC"/>
    <w:rsid w:val="005B5746"/>
    <w:rsid w:val="005C0B2B"/>
    <w:rsid w:val="005C2A87"/>
    <w:rsid w:val="005C5314"/>
    <w:rsid w:val="005C63E2"/>
    <w:rsid w:val="005D49C6"/>
    <w:rsid w:val="005D49EC"/>
    <w:rsid w:val="005D6302"/>
    <w:rsid w:val="005D63B0"/>
    <w:rsid w:val="005D789B"/>
    <w:rsid w:val="005D7BD9"/>
    <w:rsid w:val="005E2972"/>
    <w:rsid w:val="005E4EDD"/>
    <w:rsid w:val="005E66FB"/>
    <w:rsid w:val="005F0BE7"/>
    <w:rsid w:val="005F37EB"/>
    <w:rsid w:val="005F64B6"/>
    <w:rsid w:val="0060106B"/>
    <w:rsid w:val="006060C0"/>
    <w:rsid w:val="0061030F"/>
    <w:rsid w:val="0061062B"/>
    <w:rsid w:val="0061513A"/>
    <w:rsid w:val="00615A99"/>
    <w:rsid w:val="00617B95"/>
    <w:rsid w:val="00620121"/>
    <w:rsid w:val="006216D1"/>
    <w:rsid w:val="006326B1"/>
    <w:rsid w:val="0063384F"/>
    <w:rsid w:val="00633AB2"/>
    <w:rsid w:val="00633AC9"/>
    <w:rsid w:val="006369B4"/>
    <w:rsid w:val="00637567"/>
    <w:rsid w:val="006409F0"/>
    <w:rsid w:val="00641BBA"/>
    <w:rsid w:val="00642F96"/>
    <w:rsid w:val="00644810"/>
    <w:rsid w:val="00647071"/>
    <w:rsid w:val="006511F3"/>
    <w:rsid w:val="00652495"/>
    <w:rsid w:val="006551B4"/>
    <w:rsid w:val="00655972"/>
    <w:rsid w:val="00656065"/>
    <w:rsid w:val="0066019E"/>
    <w:rsid w:val="00662358"/>
    <w:rsid w:val="0066311E"/>
    <w:rsid w:val="00667E37"/>
    <w:rsid w:val="00667E61"/>
    <w:rsid w:val="006709AF"/>
    <w:rsid w:val="00670FD4"/>
    <w:rsid w:val="006723D2"/>
    <w:rsid w:val="006742AC"/>
    <w:rsid w:val="006749AA"/>
    <w:rsid w:val="006764EA"/>
    <w:rsid w:val="006778D6"/>
    <w:rsid w:val="0068129C"/>
    <w:rsid w:val="00681479"/>
    <w:rsid w:val="00681689"/>
    <w:rsid w:val="00681A3F"/>
    <w:rsid w:val="006826EA"/>
    <w:rsid w:val="006828BF"/>
    <w:rsid w:val="00686262"/>
    <w:rsid w:val="0068649B"/>
    <w:rsid w:val="00690007"/>
    <w:rsid w:val="0069149D"/>
    <w:rsid w:val="00691FD1"/>
    <w:rsid w:val="00692943"/>
    <w:rsid w:val="00693586"/>
    <w:rsid w:val="00696A18"/>
    <w:rsid w:val="00697701"/>
    <w:rsid w:val="006A14F5"/>
    <w:rsid w:val="006A2F1C"/>
    <w:rsid w:val="006A5AC1"/>
    <w:rsid w:val="006A5E65"/>
    <w:rsid w:val="006A6EE5"/>
    <w:rsid w:val="006B2984"/>
    <w:rsid w:val="006B2DCE"/>
    <w:rsid w:val="006B32C9"/>
    <w:rsid w:val="006B53D5"/>
    <w:rsid w:val="006B6B78"/>
    <w:rsid w:val="006C049E"/>
    <w:rsid w:val="006C2E10"/>
    <w:rsid w:val="006C4181"/>
    <w:rsid w:val="006C4B1B"/>
    <w:rsid w:val="006C5338"/>
    <w:rsid w:val="006C68FD"/>
    <w:rsid w:val="006D244D"/>
    <w:rsid w:val="006D2FBF"/>
    <w:rsid w:val="006D5637"/>
    <w:rsid w:val="006D5E08"/>
    <w:rsid w:val="006D7EFF"/>
    <w:rsid w:val="006E14AB"/>
    <w:rsid w:val="006E22C6"/>
    <w:rsid w:val="006E2CC2"/>
    <w:rsid w:val="006E3E29"/>
    <w:rsid w:val="006E682B"/>
    <w:rsid w:val="006F0455"/>
    <w:rsid w:val="006F3CD2"/>
    <w:rsid w:val="006F43F7"/>
    <w:rsid w:val="006F630B"/>
    <w:rsid w:val="00700744"/>
    <w:rsid w:val="0070091B"/>
    <w:rsid w:val="007010C6"/>
    <w:rsid w:val="00703E10"/>
    <w:rsid w:val="00704001"/>
    <w:rsid w:val="007046C4"/>
    <w:rsid w:val="007062B3"/>
    <w:rsid w:val="00707E6F"/>
    <w:rsid w:val="00711F55"/>
    <w:rsid w:val="00715BCD"/>
    <w:rsid w:val="00715C55"/>
    <w:rsid w:val="00717079"/>
    <w:rsid w:val="00722AC6"/>
    <w:rsid w:val="00722F34"/>
    <w:rsid w:val="00723355"/>
    <w:rsid w:val="00723BB2"/>
    <w:rsid w:val="00723F3D"/>
    <w:rsid w:val="007266E9"/>
    <w:rsid w:val="0072750A"/>
    <w:rsid w:val="0072791D"/>
    <w:rsid w:val="007313DA"/>
    <w:rsid w:val="0073433C"/>
    <w:rsid w:val="0073459A"/>
    <w:rsid w:val="007349A4"/>
    <w:rsid w:val="00734E6C"/>
    <w:rsid w:val="007371F8"/>
    <w:rsid w:val="00737629"/>
    <w:rsid w:val="00737BF7"/>
    <w:rsid w:val="00741038"/>
    <w:rsid w:val="007415DB"/>
    <w:rsid w:val="007422B9"/>
    <w:rsid w:val="00744285"/>
    <w:rsid w:val="00746807"/>
    <w:rsid w:val="007475E7"/>
    <w:rsid w:val="00752D30"/>
    <w:rsid w:val="007548A0"/>
    <w:rsid w:val="00755505"/>
    <w:rsid w:val="00757399"/>
    <w:rsid w:val="00757696"/>
    <w:rsid w:val="00762460"/>
    <w:rsid w:val="00765FF2"/>
    <w:rsid w:val="00771FDC"/>
    <w:rsid w:val="0077268E"/>
    <w:rsid w:val="007755F2"/>
    <w:rsid w:val="00780578"/>
    <w:rsid w:val="00782106"/>
    <w:rsid w:val="00782DEC"/>
    <w:rsid w:val="007835A2"/>
    <w:rsid w:val="00783814"/>
    <w:rsid w:val="0078583D"/>
    <w:rsid w:val="0078590B"/>
    <w:rsid w:val="00787558"/>
    <w:rsid w:val="007952B3"/>
    <w:rsid w:val="007A0C54"/>
    <w:rsid w:val="007A74BB"/>
    <w:rsid w:val="007B12F9"/>
    <w:rsid w:val="007B62C5"/>
    <w:rsid w:val="007B6AC0"/>
    <w:rsid w:val="007C117F"/>
    <w:rsid w:val="007C2CDF"/>
    <w:rsid w:val="007C44B9"/>
    <w:rsid w:val="007D2FB5"/>
    <w:rsid w:val="007D5BA0"/>
    <w:rsid w:val="007D7588"/>
    <w:rsid w:val="007E003D"/>
    <w:rsid w:val="007E4397"/>
    <w:rsid w:val="007E4D49"/>
    <w:rsid w:val="007F0102"/>
    <w:rsid w:val="007F437F"/>
    <w:rsid w:val="007F4A71"/>
    <w:rsid w:val="007F576A"/>
    <w:rsid w:val="007F6372"/>
    <w:rsid w:val="00801342"/>
    <w:rsid w:val="0080270A"/>
    <w:rsid w:val="0080471E"/>
    <w:rsid w:val="00805490"/>
    <w:rsid w:val="00807575"/>
    <w:rsid w:val="0081326B"/>
    <w:rsid w:val="00813363"/>
    <w:rsid w:val="00817805"/>
    <w:rsid w:val="008239A6"/>
    <w:rsid w:val="00824910"/>
    <w:rsid w:val="00825836"/>
    <w:rsid w:val="00827A9A"/>
    <w:rsid w:val="00827D7E"/>
    <w:rsid w:val="008325E8"/>
    <w:rsid w:val="008331DF"/>
    <w:rsid w:val="00833772"/>
    <w:rsid w:val="008337D0"/>
    <w:rsid w:val="0083410E"/>
    <w:rsid w:val="00834649"/>
    <w:rsid w:val="00835E04"/>
    <w:rsid w:val="00837ABE"/>
    <w:rsid w:val="00837E43"/>
    <w:rsid w:val="0084299E"/>
    <w:rsid w:val="00842AC6"/>
    <w:rsid w:val="008448B4"/>
    <w:rsid w:val="00845C6E"/>
    <w:rsid w:val="00851B70"/>
    <w:rsid w:val="008526E7"/>
    <w:rsid w:val="008531DE"/>
    <w:rsid w:val="00855C46"/>
    <w:rsid w:val="00857967"/>
    <w:rsid w:val="00862592"/>
    <w:rsid w:val="00863614"/>
    <w:rsid w:val="00864042"/>
    <w:rsid w:val="00864D6B"/>
    <w:rsid w:val="0086648B"/>
    <w:rsid w:val="00871639"/>
    <w:rsid w:val="0087343C"/>
    <w:rsid w:val="008762E1"/>
    <w:rsid w:val="00877610"/>
    <w:rsid w:val="00881611"/>
    <w:rsid w:val="008861DA"/>
    <w:rsid w:val="00887A11"/>
    <w:rsid w:val="00887BD6"/>
    <w:rsid w:val="00887E24"/>
    <w:rsid w:val="00890562"/>
    <w:rsid w:val="0089260E"/>
    <w:rsid w:val="00892EF2"/>
    <w:rsid w:val="008A5658"/>
    <w:rsid w:val="008B2164"/>
    <w:rsid w:val="008B3282"/>
    <w:rsid w:val="008C3601"/>
    <w:rsid w:val="008C4289"/>
    <w:rsid w:val="008C7058"/>
    <w:rsid w:val="008D02EF"/>
    <w:rsid w:val="008D1E79"/>
    <w:rsid w:val="008D6535"/>
    <w:rsid w:val="008D6FA7"/>
    <w:rsid w:val="008E2D87"/>
    <w:rsid w:val="008E4C00"/>
    <w:rsid w:val="008E7384"/>
    <w:rsid w:val="008E7769"/>
    <w:rsid w:val="008E7D60"/>
    <w:rsid w:val="008F2D12"/>
    <w:rsid w:val="008F3205"/>
    <w:rsid w:val="008F3C7B"/>
    <w:rsid w:val="008F4297"/>
    <w:rsid w:val="009005F9"/>
    <w:rsid w:val="00900FB5"/>
    <w:rsid w:val="00902747"/>
    <w:rsid w:val="00904E1E"/>
    <w:rsid w:val="009116C5"/>
    <w:rsid w:val="00911D35"/>
    <w:rsid w:val="0091429B"/>
    <w:rsid w:val="00917128"/>
    <w:rsid w:val="00920451"/>
    <w:rsid w:val="0092130B"/>
    <w:rsid w:val="00922118"/>
    <w:rsid w:val="009237EA"/>
    <w:rsid w:val="00924D66"/>
    <w:rsid w:val="009257B6"/>
    <w:rsid w:val="00926667"/>
    <w:rsid w:val="00927D3E"/>
    <w:rsid w:val="00930220"/>
    <w:rsid w:val="00932B13"/>
    <w:rsid w:val="00932E47"/>
    <w:rsid w:val="00935336"/>
    <w:rsid w:val="009365D4"/>
    <w:rsid w:val="00940C9E"/>
    <w:rsid w:val="009459A6"/>
    <w:rsid w:val="00946324"/>
    <w:rsid w:val="00950CD8"/>
    <w:rsid w:val="009528AC"/>
    <w:rsid w:val="00952E20"/>
    <w:rsid w:val="00955606"/>
    <w:rsid w:val="009613EA"/>
    <w:rsid w:val="009633B8"/>
    <w:rsid w:val="00966570"/>
    <w:rsid w:val="009675AA"/>
    <w:rsid w:val="0097160B"/>
    <w:rsid w:val="00971660"/>
    <w:rsid w:val="00972991"/>
    <w:rsid w:val="009734FC"/>
    <w:rsid w:val="00974506"/>
    <w:rsid w:val="00975D4A"/>
    <w:rsid w:val="009765CD"/>
    <w:rsid w:val="009767DC"/>
    <w:rsid w:val="00983A56"/>
    <w:rsid w:val="0098413C"/>
    <w:rsid w:val="00986F42"/>
    <w:rsid w:val="00987A4E"/>
    <w:rsid w:val="00991DBB"/>
    <w:rsid w:val="00997E2D"/>
    <w:rsid w:val="009A099C"/>
    <w:rsid w:val="009A0EC2"/>
    <w:rsid w:val="009A297E"/>
    <w:rsid w:val="009A2D8D"/>
    <w:rsid w:val="009A32ED"/>
    <w:rsid w:val="009A5098"/>
    <w:rsid w:val="009A6A2B"/>
    <w:rsid w:val="009A6C00"/>
    <w:rsid w:val="009B084E"/>
    <w:rsid w:val="009B0AD8"/>
    <w:rsid w:val="009B7060"/>
    <w:rsid w:val="009C2632"/>
    <w:rsid w:val="009C282C"/>
    <w:rsid w:val="009C4382"/>
    <w:rsid w:val="009C4556"/>
    <w:rsid w:val="009C4677"/>
    <w:rsid w:val="009C5490"/>
    <w:rsid w:val="009D19CE"/>
    <w:rsid w:val="009D5400"/>
    <w:rsid w:val="009D6505"/>
    <w:rsid w:val="009E0519"/>
    <w:rsid w:val="009E2277"/>
    <w:rsid w:val="009E4DD3"/>
    <w:rsid w:val="009E60ED"/>
    <w:rsid w:val="009F12B0"/>
    <w:rsid w:val="009F36B0"/>
    <w:rsid w:val="009F4AE8"/>
    <w:rsid w:val="009F55EF"/>
    <w:rsid w:val="009F76AD"/>
    <w:rsid w:val="009F797D"/>
    <w:rsid w:val="00A0140E"/>
    <w:rsid w:val="00A05CBD"/>
    <w:rsid w:val="00A060FB"/>
    <w:rsid w:val="00A06165"/>
    <w:rsid w:val="00A062A2"/>
    <w:rsid w:val="00A10CB5"/>
    <w:rsid w:val="00A11F72"/>
    <w:rsid w:val="00A16CD1"/>
    <w:rsid w:val="00A22473"/>
    <w:rsid w:val="00A241DA"/>
    <w:rsid w:val="00A24A21"/>
    <w:rsid w:val="00A2516E"/>
    <w:rsid w:val="00A256BE"/>
    <w:rsid w:val="00A275E4"/>
    <w:rsid w:val="00A30D7C"/>
    <w:rsid w:val="00A31A07"/>
    <w:rsid w:val="00A3418E"/>
    <w:rsid w:val="00A36005"/>
    <w:rsid w:val="00A37093"/>
    <w:rsid w:val="00A37F68"/>
    <w:rsid w:val="00A43FC3"/>
    <w:rsid w:val="00A440C3"/>
    <w:rsid w:val="00A445DF"/>
    <w:rsid w:val="00A5063B"/>
    <w:rsid w:val="00A50974"/>
    <w:rsid w:val="00A51829"/>
    <w:rsid w:val="00A51D0A"/>
    <w:rsid w:val="00A540D9"/>
    <w:rsid w:val="00A557EE"/>
    <w:rsid w:val="00A576C6"/>
    <w:rsid w:val="00A60A66"/>
    <w:rsid w:val="00A62D93"/>
    <w:rsid w:val="00A633BD"/>
    <w:rsid w:val="00A650F3"/>
    <w:rsid w:val="00A7191D"/>
    <w:rsid w:val="00A71EC0"/>
    <w:rsid w:val="00A7478C"/>
    <w:rsid w:val="00A74EB8"/>
    <w:rsid w:val="00A809E3"/>
    <w:rsid w:val="00A80C34"/>
    <w:rsid w:val="00A8529A"/>
    <w:rsid w:val="00A85B0C"/>
    <w:rsid w:val="00A85B2A"/>
    <w:rsid w:val="00A87775"/>
    <w:rsid w:val="00A877CC"/>
    <w:rsid w:val="00A90962"/>
    <w:rsid w:val="00A91CD8"/>
    <w:rsid w:val="00A966E7"/>
    <w:rsid w:val="00AA5113"/>
    <w:rsid w:val="00AA64AC"/>
    <w:rsid w:val="00AA6580"/>
    <w:rsid w:val="00AA7BF2"/>
    <w:rsid w:val="00AA7DC2"/>
    <w:rsid w:val="00AB1C99"/>
    <w:rsid w:val="00AB27F2"/>
    <w:rsid w:val="00AB2887"/>
    <w:rsid w:val="00AB5110"/>
    <w:rsid w:val="00AB5221"/>
    <w:rsid w:val="00AB5963"/>
    <w:rsid w:val="00AB5DA8"/>
    <w:rsid w:val="00AB7083"/>
    <w:rsid w:val="00AC1A85"/>
    <w:rsid w:val="00AC1DC0"/>
    <w:rsid w:val="00AC2120"/>
    <w:rsid w:val="00AC3568"/>
    <w:rsid w:val="00AC4C74"/>
    <w:rsid w:val="00AC5232"/>
    <w:rsid w:val="00AC77B7"/>
    <w:rsid w:val="00AD09A0"/>
    <w:rsid w:val="00AD1885"/>
    <w:rsid w:val="00AD6380"/>
    <w:rsid w:val="00AE52B3"/>
    <w:rsid w:val="00AE5ECD"/>
    <w:rsid w:val="00AF066E"/>
    <w:rsid w:val="00AF14E0"/>
    <w:rsid w:val="00AF58A4"/>
    <w:rsid w:val="00B000EE"/>
    <w:rsid w:val="00B013BD"/>
    <w:rsid w:val="00B02C01"/>
    <w:rsid w:val="00B0318A"/>
    <w:rsid w:val="00B141C5"/>
    <w:rsid w:val="00B15D47"/>
    <w:rsid w:val="00B22375"/>
    <w:rsid w:val="00B22571"/>
    <w:rsid w:val="00B228B6"/>
    <w:rsid w:val="00B22E84"/>
    <w:rsid w:val="00B23BE9"/>
    <w:rsid w:val="00B248E6"/>
    <w:rsid w:val="00B27286"/>
    <w:rsid w:val="00B3022B"/>
    <w:rsid w:val="00B32F9C"/>
    <w:rsid w:val="00B36EF4"/>
    <w:rsid w:val="00B37D49"/>
    <w:rsid w:val="00B4347B"/>
    <w:rsid w:val="00B437B6"/>
    <w:rsid w:val="00B46239"/>
    <w:rsid w:val="00B4699E"/>
    <w:rsid w:val="00B51B3E"/>
    <w:rsid w:val="00B55BC8"/>
    <w:rsid w:val="00B5601E"/>
    <w:rsid w:val="00B5676B"/>
    <w:rsid w:val="00B56BD1"/>
    <w:rsid w:val="00B62EF7"/>
    <w:rsid w:val="00B67152"/>
    <w:rsid w:val="00B678F1"/>
    <w:rsid w:val="00B7005C"/>
    <w:rsid w:val="00B71880"/>
    <w:rsid w:val="00B7224B"/>
    <w:rsid w:val="00B76E86"/>
    <w:rsid w:val="00B7759B"/>
    <w:rsid w:val="00B77B34"/>
    <w:rsid w:val="00B81D7C"/>
    <w:rsid w:val="00B84027"/>
    <w:rsid w:val="00B84B2C"/>
    <w:rsid w:val="00B8567D"/>
    <w:rsid w:val="00B86260"/>
    <w:rsid w:val="00B949E5"/>
    <w:rsid w:val="00B94F07"/>
    <w:rsid w:val="00BA0923"/>
    <w:rsid w:val="00BA184F"/>
    <w:rsid w:val="00BA3D8A"/>
    <w:rsid w:val="00BA6303"/>
    <w:rsid w:val="00BB194E"/>
    <w:rsid w:val="00BB2A7C"/>
    <w:rsid w:val="00BB39E7"/>
    <w:rsid w:val="00BB4491"/>
    <w:rsid w:val="00BB5334"/>
    <w:rsid w:val="00BB5D89"/>
    <w:rsid w:val="00BC0C98"/>
    <w:rsid w:val="00BC2325"/>
    <w:rsid w:val="00BC285E"/>
    <w:rsid w:val="00BC2A4B"/>
    <w:rsid w:val="00BC42BC"/>
    <w:rsid w:val="00BC661F"/>
    <w:rsid w:val="00BC700D"/>
    <w:rsid w:val="00BD0DA3"/>
    <w:rsid w:val="00BD6C38"/>
    <w:rsid w:val="00BD6DC2"/>
    <w:rsid w:val="00BD6EAD"/>
    <w:rsid w:val="00BD73EB"/>
    <w:rsid w:val="00BD75FA"/>
    <w:rsid w:val="00BE0D08"/>
    <w:rsid w:val="00BE0F1A"/>
    <w:rsid w:val="00BE208C"/>
    <w:rsid w:val="00BE428B"/>
    <w:rsid w:val="00BE5140"/>
    <w:rsid w:val="00BE534F"/>
    <w:rsid w:val="00BE7144"/>
    <w:rsid w:val="00BE7FE3"/>
    <w:rsid w:val="00BF137F"/>
    <w:rsid w:val="00BF2497"/>
    <w:rsid w:val="00BF3348"/>
    <w:rsid w:val="00BF44E0"/>
    <w:rsid w:val="00BF71CE"/>
    <w:rsid w:val="00BF7A54"/>
    <w:rsid w:val="00BF7FB1"/>
    <w:rsid w:val="00C012EA"/>
    <w:rsid w:val="00C05630"/>
    <w:rsid w:val="00C0574D"/>
    <w:rsid w:val="00C06C9B"/>
    <w:rsid w:val="00C0709A"/>
    <w:rsid w:val="00C0752E"/>
    <w:rsid w:val="00C10C0E"/>
    <w:rsid w:val="00C1444C"/>
    <w:rsid w:val="00C14D6B"/>
    <w:rsid w:val="00C14E24"/>
    <w:rsid w:val="00C17ACA"/>
    <w:rsid w:val="00C20A23"/>
    <w:rsid w:val="00C221CB"/>
    <w:rsid w:val="00C240EF"/>
    <w:rsid w:val="00C30071"/>
    <w:rsid w:val="00C3445B"/>
    <w:rsid w:val="00C40828"/>
    <w:rsid w:val="00C41170"/>
    <w:rsid w:val="00C4537D"/>
    <w:rsid w:val="00C50E7A"/>
    <w:rsid w:val="00C5174D"/>
    <w:rsid w:val="00C53434"/>
    <w:rsid w:val="00C54A0C"/>
    <w:rsid w:val="00C619D9"/>
    <w:rsid w:val="00C61C6C"/>
    <w:rsid w:val="00C6506D"/>
    <w:rsid w:val="00C65DB0"/>
    <w:rsid w:val="00C67873"/>
    <w:rsid w:val="00C70C17"/>
    <w:rsid w:val="00C72565"/>
    <w:rsid w:val="00C736CA"/>
    <w:rsid w:val="00C767AD"/>
    <w:rsid w:val="00C77527"/>
    <w:rsid w:val="00C77D47"/>
    <w:rsid w:val="00C80905"/>
    <w:rsid w:val="00C831E5"/>
    <w:rsid w:val="00C84A5E"/>
    <w:rsid w:val="00C85BC0"/>
    <w:rsid w:val="00C918D2"/>
    <w:rsid w:val="00C92442"/>
    <w:rsid w:val="00C94C4F"/>
    <w:rsid w:val="00C96BC2"/>
    <w:rsid w:val="00CA115A"/>
    <w:rsid w:val="00CA61EA"/>
    <w:rsid w:val="00CB0886"/>
    <w:rsid w:val="00CB2DB7"/>
    <w:rsid w:val="00CB4974"/>
    <w:rsid w:val="00CD1BDB"/>
    <w:rsid w:val="00CD4EF9"/>
    <w:rsid w:val="00CD5AE7"/>
    <w:rsid w:val="00CD5B1E"/>
    <w:rsid w:val="00CD5BA4"/>
    <w:rsid w:val="00CD5FE6"/>
    <w:rsid w:val="00CD7C8D"/>
    <w:rsid w:val="00CD7F59"/>
    <w:rsid w:val="00CE0750"/>
    <w:rsid w:val="00CE0EE6"/>
    <w:rsid w:val="00CE32D8"/>
    <w:rsid w:val="00CE4456"/>
    <w:rsid w:val="00CE4D0D"/>
    <w:rsid w:val="00CE5AD8"/>
    <w:rsid w:val="00CE6553"/>
    <w:rsid w:val="00CF01DA"/>
    <w:rsid w:val="00CF0DC8"/>
    <w:rsid w:val="00CF111F"/>
    <w:rsid w:val="00CF4496"/>
    <w:rsid w:val="00CF4C7B"/>
    <w:rsid w:val="00CF5D2A"/>
    <w:rsid w:val="00D000CF"/>
    <w:rsid w:val="00D00624"/>
    <w:rsid w:val="00D04620"/>
    <w:rsid w:val="00D069FC"/>
    <w:rsid w:val="00D07B47"/>
    <w:rsid w:val="00D102AC"/>
    <w:rsid w:val="00D104A5"/>
    <w:rsid w:val="00D147F7"/>
    <w:rsid w:val="00D16149"/>
    <w:rsid w:val="00D167E4"/>
    <w:rsid w:val="00D20DC9"/>
    <w:rsid w:val="00D20EFB"/>
    <w:rsid w:val="00D27696"/>
    <w:rsid w:val="00D30ABF"/>
    <w:rsid w:val="00D32476"/>
    <w:rsid w:val="00D32BD5"/>
    <w:rsid w:val="00D34E78"/>
    <w:rsid w:val="00D371D6"/>
    <w:rsid w:val="00D415B9"/>
    <w:rsid w:val="00D44438"/>
    <w:rsid w:val="00D45563"/>
    <w:rsid w:val="00D45E1D"/>
    <w:rsid w:val="00D4719A"/>
    <w:rsid w:val="00D523D8"/>
    <w:rsid w:val="00D536AC"/>
    <w:rsid w:val="00D5460C"/>
    <w:rsid w:val="00D54F19"/>
    <w:rsid w:val="00D54FD8"/>
    <w:rsid w:val="00D5613D"/>
    <w:rsid w:val="00D606DD"/>
    <w:rsid w:val="00D67005"/>
    <w:rsid w:val="00D67EAE"/>
    <w:rsid w:val="00D71520"/>
    <w:rsid w:val="00D718A0"/>
    <w:rsid w:val="00D741A9"/>
    <w:rsid w:val="00D7426B"/>
    <w:rsid w:val="00D75881"/>
    <w:rsid w:val="00D768D0"/>
    <w:rsid w:val="00D768E9"/>
    <w:rsid w:val="00D76D21"/>
    <w:rsid w:val="00D840CB"/>
    <w:rsid w:val="00D84A74"/>
    <w:rsid w:val="00D90DB3"/>
    <w:rsid w:val="00D9788E"/>
    <w:rsid w:val="00DA20FA"/>
    <w:rsid w:val="00DA221A"/>
    <w:rsid w:val="00DA248E"/>
    <w:rsid w:val="00DA263E"/>
    <w:rsid w:val="00DA279D"/>
    <w:rsid w:val="00DA4071"/>
    <w:rsid w:val="00DA486A"/>
    <w:rsid w:val="00DA7913"/>
    <w:rsid w:val="00DB455A"/>
    <w:rsid w:val="00DB6AE6"/>
    <w:rsid w:val="00DB738A"/>
    <w:rsid w:val="00DC2A04"/>
    <w:rsid w:val="00DC2D4E"/>
    <w:rsid w:val="00DC3407"/>
    <w:rsid w:val="00DC3589"/>
    <w:rsid w:val="00DC6787"/>
    <w:rsid w:val="00DD0E67"/>
    <w:rsid w:val="00DD0F9F"/>
    <w:rsid w:val="00DE03A6"/>
    <w:rsid w:val="00DE0FA8"/>
    <w:rsid w:val="00DE1A4F"/>
    <w:rsid w:val="00DE4A48"/>
    <w:rsid w:val="00DE5A01"/>
    <w:rsid w:val="00DE6B63"/>
    <w:rsid w:val="00DE7912"/>
    <w:rsid w:val="00DF0033"/>
    <w:rsid w:val="00DF6CF4"/>
    <w:rsid w:val="00DF7758"/>
    <w:rsid w:val="00E0244D"/>
    <w:rsid w:val="00E02785"/>
    <w:rsid w:val="00E03D22"/>
    <w:rsid w:val="00E052B0"/>
    <w:rsid w:val="00E05A29"/>
    <w:rsid w:val="00E064CA"/>
    <w:rsid w:val="00E11C51"/>
    <w:rsid w:val="00E1607A"/>
    <w:rsid w:val="00E20FE4"/>
    <w:rsid w:val="00E212BB"/>
    <w:rsid w:val="00E220BC"/>
    <w:rsid w:val="00E2676E"/>
    <w:rsid w:val="00E26B2D"/>
    <w:rsid w:val="00E332E6"/>
    <w:rsid w:val="00E33DF2"/>
    <w:rsid w:val="00E343FD"/>
    <w:rsid w:val="00E35618"/>
    <w:rsid w:val="00E36128"/>
    <w:rsid w:val="00E36317"/>
    <w:rsid w:val="00E37491"/>
    <w:rsid w:val="00E407F7"/>
    <w:rsid w:val="00E4195A"/>
    <w:rsid w:val="00E431D7"/>
    <w:rsid w:val="00E459C5"/>
    <w:rsid w:val="00E45D78"/>
    <w:rsid w:val="00E47AE6"/>
    <w:rsid w:val="00E50602"/>
    <w:rsid w:val="00E50728"/>
    <w:rsid w:val="00E50BDB"/>
    <w:rsid w:val="00E51ED9"/>
    <w:rsid w:val="00E52350"/>
    <w:rsid w:val="00E613D4"/>
    <w:rsid w:val="00E642E9"/>
    <w:rsid w:val="00E648B5"/>
    <w:rsid w:val="00E655DF"/>
    <w:rsid w:val="00E65C2E"/>
    <w:rsid w:val="00E70387"/>
    <w:rsid w:val="00E705A0"/>
    <w:rsid w:val="00E72D3E"/>
    <w:rsid w:val="00E74269"/>
    <w:rsid w:val="00E74E43"/>
    <w:rsid w:val="00E75E89"/>
    <w:rsid w:val="00E792CD"/>
    <w:rsid w:val="00E816EA"/>
    <w:rsid w:val="00E83543"/>
    <w:rsid w:val="00E85BD8"/>
    <w:rsid w:val="00E86825"/>
    <w:rsid w:val="00E90C30"/>
    <w:rsid w:val="00E928D3"/>
    <w:rsid w:val="00E92D45"/>
    <w:rsid w:val="00E93B6C"/>
    <w:rsid w:val="00E96112"/>
    <w:rsid w:val="00E96C14"/>
    <w:rsid w:val="00E973AE"/>
    <w:rsid w:val="00E97636"/>
    <w:rsid w:val="00E9790C"/>
    <w:rsid w:val="00EA02EE"/>
    <w:rsid w:val="00EA099E"/>
    <w:rsid w:val="00EA64C8"/>
    <w:rsid w:val="00EB343D"/>
    <w:rsid w:val="00EB4281"/>
    <w:rsid w:val="00EC1AD0"/>
    <w:rsid w:val="00ED2248"/>
    <w:rsid w:val="00ED2563"/>
    <w:rsid w:val="00ED276E"/>
    <w:rsid w:val="00ED5088"/>
    <w:rsid w:val="00ED58F2"/>
    <w:rsid w:val="00ED7509"/>
    <w:rsid w:val="00EE5461"/>
    <w:rsid w:val="00EE751A"/>
    <w:rsid w:val="00EE7FDD"/>
    <w:rsid w:val="00EF2838"/>
    <w:rsid w:val="00EF2A67"/>
    <w:rsid w:val="00EF30A7"/>
    <w:rsid w:val="00EF33CF"/>
    <w:rsid w:val="00EF5BE7"/>
    <w:rsid w:val="00EF62D0"/>
    <w:rsid w:val="00EF77EA"/>
    <w:rsid w:val="00F01222"/>
    <w:rsid w:val="00F01CEB"/>
    <w:rsid w:val="00F01F8D"/>
    <w:rsid w:val="00F05352"/>
    <w:rsid w:val="00F10734"/>
    <w:rsid w:val="00F1082D"/>
    <w:rsid w:val="00F1480D"/>
    <w:rsid w:val="00F14FE8"/>
    <w:rsid w:val="00F2059C"/>
    <w:rsid w:val="00F20958"/>
    <w:rsid w:val="00F21840"/>
    <w:rsid w:val="00F22CA7"/>
    <w:rsid w:val="00F22E09"/>
    <w:rsid w:val="00F25F6C"/>
    <w:rsid w:val="00F3203B"/>
    <w:rsid w:val="00F32276"/>
    <w:rsid w:val="00F32C94"/>
    <w:rsid w:val="00F333AA"/>
    <w:rsid w:val="00F33E9B"/>
    <w:rsid w:val="00F35818"/>
    <w:rsid w:val="00F37AFA"/>
    <w:rsid w:val="00F4219E"/>
    <w:rsid w:val="00F42F71"/>
    <w:rsid w:val="00F448BA"/>
    <w:rsid w:val="00F475B5"/>
    <w:rsid w:val="00F522D0"/>
    <w:rsid w:val="00F546FF"/>
    <w:rsid w:val="00F547EC"/>
    <w:rsid w:val="00F55A56"/>
    <w:rsid w:val="00F55FED"/>
    <w:rsid w:val="00F5606D"/>
    <w:rsid w:val="00F5658C"/>
    <w:rsid w:val="00F56BA4"/>
    <w:rsid w:val="00F57DC7"/>
    <w:rsid w:val="00F601A6"/>
    <w:rsid w:val="00F613E7"/>
    <w:rsid w:val="00F6216D"/>
    <w:rsid w:val="00F7026D"/>
    <w:rsid w:val="00F705A3"/>
    <w:rsid w:val="00F717EA"/>
    <w:rsid w:val="00F7284F"/>
    <w:rsid w:val="00F7330E"/>
    <w:rsid w:val="00F739E6"/>
    <w:rsid w:val="00F81A0E"/>
    <w:rsid w:val="00F81D2C"/>
    <w:rsid w:val="00F82EF7"/>
    <w:rsid w:val="00F84321"/>
    <w:rsid w:val="00F87C1A"/>
    <w:rsid w:val="00F909F3"/>
    <w:rsid w:val="00F9136B"/>
    <w:rsid w:val="00F9506F"/>
    <w:rsid w:val="00F96196"/>
    <w:rsid w:val="00FA0686"/>
    <w:rsid w:val="00FA6D9B"/>
    <w:rsid w:val="00FA78F7"/>
    <w:rsid w:val="00FB0A42"/>
    <w:rsid w:val="00FB1D36"/>
    <w:rsid w:val="00FB21D3"/>
    <w:rsid w:val="00FB3672"/>
    <w:rsid w:val="00FB4C7C"/>
    <w:rsid w:val="00FB65F1"/>
    <w:rsid w:val="00FC2EB1"/>
    <w:rsid w:val="00FC42C2"/>
    <w:rsid w:val="00FC6467"/>
    <w:rsid w:val="00FC7F90"/>
    <w:rsid w:val="00FD2E3A"/>
    <w:rsid w:val="00FD6A48"/>
    <w:rsid w:val="00FD71D7"/>
    <w:rsid w:val="00FD748A"/>
    <w:rsid w:val="00FE0993"/>
    <w:rsid w:val="00FE39D5"/>
    <w:rsid w:val="00FE481B"/>
    <w:rsid w:val="00FE69F8"/>
    <w:rsid w:val="00FE7D19"/>
    <w:rsid w:val="00FF1578"/>
    <w:rsid w:val="00FF44A0"/>
    <w:rsid w:val="00FF5B75"/>
    <w:rsid w:val="01AA2BF5"/>
    <w:rsid w:val="028330CD"/>
    <w:rsid w:val="02A0B16F"/>
    <w:rsid w:val="0378CF05"/>
    <w:rsid w:val="0396E416"/>
    <w:rsid w:val="03C415B8"/>
    <w:rsid w:val="047792FB"/>
    <w:rsid w:val="04978E05"/>
    <w:rsid w:val="04D5C41B"/>
    <w:rsid w:val="054D6834"/>
    <w:rsid w:val="054EC8FA"/>
    <w:rsid w:val="055BE009"/>
    <w:rsid w:val="05BBD80C"/>
    <w:rsid w:val="06B06FC7"/>
    <w:rsid w:val="07127886"/>
    <w:rsid w:val="08A2C3DF"/>
    <w:rsid w:val="08AFA4B9"/>
    <w:rsid w:val="0A03D4BE"/>
    <w:rsid w:val="0A56280B"/>
    <w:rsid w:val="0A73C3ED"/>
    <w:rsid w:val="0A79F247"/>
    <w:rsid w:val="0A9CCAAF"/>
    <w:rsid w:val="0C0F944E"/>
    <w:rsid w:val="0C48A2A3"/>
    <w:rsid w:val="0E0AC9E3"/>
    <w:rsid w:val="0E6B6B8A"/>
    <w:rsid w:val="0EA52524"/>
    <w:rsid w:val="0F3CE482"/>
    <w:rsid w:val="0FC8594B"/>
    <w:rsid w:val="1005FA2C"/>
    <w:rsid w:val="10599C3C"/>
    <w:rsid w:val="105F3F93"/>
    <w:rsid w:val="10CE341A"/>
    <w:rsid w:val="1121CAAD"/>
    <w:rsid w:val="125F41B2"/>
    <w:rsid w:val="135D1C3F"/>
    <w:rsid w:val="13C4C645"/>
    <w:rsid w:val="142A08CE"/>
    <w:rsid w:val="14A8544C"/>
    <w:rsid w:val="15EA5C49"/>
    <w:rsid w:val="1619159D"/>
    <w:rsid w:val="162372D7"/>
    <w:rsid w:val="162B605D"/>
    <w:rsid w:val="16762FDC"/>
    <w:rsid w:val="1769CE69"/>
    <w:rsid w:val="17BF4338"/>
    <w:rsid w:val="17E64E02"/>
    <w:rsid w:val="17F55C35"/>
    <w:rsid w:val="18E58084"/>
    <w:rsid w:val="196302E3"/>
    <w:rsid w:val="1A4ED68C"/>
    <w:rsid w:val="1C5613E7"/>
    <w:rsid w:val="1FF97577"/>
    <w:rsid w:val="20BD67E3"/>
    <w:rsid w:val="21521551"/>
    <w:rsid w:val="223FF6C6"/>
    <w:rsid w:val="22B1BE37"/>
    <w:rsid w:val="2309E365"/>
    <w:rsid w:val="247286EF"/>
    <w:rsid w:val="24E98C8C"/>
    <w:rsid w:val="255C102C"/>
    <w:rsid w:val="259899A1"/>
    <w:rsid w:val="26285BCA"/>
    <w:rsid w:val="26D6E22E"/>
    <w:rsid w:val="27118EB2"/>
    <w:rsid w:val="27BF3F77"/>
    <w:rsid w:val="27C9A902"/>
    <w:rsid w:val="2804875C"/>
    <w:rsid w:val="2863A2C7"/>
    <w:rsid w:val="28F57C33"/>
    <w:rsid w:val="2A0B0ACC"/>
    <w:rsid w:val="2B277FAE"/>
    <w:rsid w:val="2B3537B2"/>
    <w:rsid w:val="2B4A5816"/>
    <w:rsid w:val="2B592312"/>
    <w:rsid w:val="2B65C204"/>
    <w:rsid w:val="2BF47A47"/>
    <w:rsid w:val="2BF4D9E6"/>
    <w:rsid w:val="2D310130"/>
    <w:rsid w:val="2DDDB54B"/>
    <w:rsid w:val="2E2E80FB"/>
    <w:rsid w:val="2E45CF3F"/>
    <w:rsid w:val="2E507E51"/>
    <w:rsid w:val="2E7CE556"/>
    <w:rsid w:val="2F4D7076"/>
    <w:rsid w:val="2F54FFDA"/>
    <w:rsid w:val="322872C7"/>
    <w:rsid w:val="325CD239"/>
    <w:rsid w:val="332E8114"/>
    <w:rsid w:val="33BD1FEB"/>
    <w:rsid w:val="343708C8"/>
    <w:rsid w:val="352975E3"/>
    <w:rsid w:val="37426E70"/>
    <w:rsid w:val="3800CA0B"/>
    <w:rsid w:val="39A677D7"/>
    <w:rsid w:val="39C55637"/>
    <w:rsid w:val="39D9E0A1"/>
    <w:rsid w:val="39EA9C46"/>
    <w:rsid w:val="3B11F0B7"/>
    <w:rsid w:val="3B98B767"/>
    <w:rsid w:val="3BA0F5CA"/>
    <w:rsid w:val="3F61BB1C"/>
    <w:rsid w:val="404F2C78"/>
    <w:rsid w:val="408473CF"/>
    <w:rsid w:val="40D924CD"/>
    <w:rsid w:val="41CC61A1"/>
    <w:rsid w:val="4351FA4F"/>
    <w:rsid w:val="43F59225"/>
    <w:rsid w:val="4417300B"/>
    <w:rsid w:val="442F6E02"/>
    <w:rsid w:val="443DEC5F"/>
    <w:rsid w:val="458AD6C1"/>
    <w:rsid w:val="45914F19"/>
    <w:rsid w:val="4698B819"/>
    <w:rsid w:val="46CA610D"/>
    <w:rsid w:val="485E1212"/>
    <w:rsid w:val="4866316E"/>
    <w:rsid w:val="48C14893"/>
    <w:rsid w:val="48CB0E55"/>
    <w:rsid w:val="48CBB6D8"/>
    <w:rsid w:val="48D2B63B"/>
    <w:rsid w:val="4B32F2E9"/>
    <w:rsid w:val="4B861374"/>
    <w:rsid w:val="4C0A9C9D"/>
    <w:rsid w:val="4C23C3FF"/>
    <w:rsid w:val="4C8014AC"/>
    <w:rsid w:val="4DA66CFE"/>
    <w:rsid w:val="4E064980"/>
    <w:rsid w:val="4E5CAE17"/>
    <w:rsid w:val="4EFE7560"/>
    <w:rsid w:val="53B9DA47"/>
    <w:rsid w:val="53ED30BD"/>
    <w:rsid w:val="5410C1CE"/>
    <w:rsid w:val="5543A588"/>
    <w:rsid w:val="5630114A"/>
    <w:rsid w:val="5680971B"/>
    <w:rsid w:val="57012249"/>
    <w:rsid w:val="574561BE"/>
    <w:rsid w:val="575515B5"/>
    <w:rsid w:val="57CEC190"/>
    <w:rsid w:val="5987474F"/>
    <w:rsid w:val="59D77C91"/>
    <w:rsid w:val="5AB947F8"/>
    <w:rsid w:val="5BC2E985"/>
    <w:rsid w:val="5BD4939B"/>
    <w:rsid w:val="5C361E6F"/>
    <w:rsid w:val="5DB7A414"/>
    <w:rsid w:val="5E5C0764"/>
    <w:rsid w:val="5EF38442"/>
    <w:rsid w:val="60A081F3"/>
    <w:rsid w:val="614562EB"/>
    <w:rsid w:val="618EBA90"/>
    <w:rsid w:val="62102370"/>
    <w:rsid w:val="62CBDDF9"/>
    <w:rsid w:val="641E1B13"/>
    <w:rsid w:val="65423587"/>
    <w:rsid w:val="655B3E7C"/>
    <w:rsid w:val="656C4B21"/>
    <w:rsid w:val="669C7966"/>
    <w:rsid w:val="67AE4B7B"/>
    <w:rsid w:val="68AEC056"/>
    <w:rsid w:val="68D86C10"/>
    <w:rsid w:val="69F42C20"/>
    <w:rsid w:val="6A509701"/>
    <w:rsid w:val="6A542587"/>
    <w:rsid w:val="6B70C1B2"/>
    <w:rsid w:val="6B8B0453"/>
    <w:rsid w:val="6B8F9FB0"/>
    <w:rsid w:val="6C945B49"/>
    <w:rsid w:val="6CBC9AF8"/>
    <w:rsid w:val="6DD81167"/>
    <w:rsid w:val="6E325E43"/>
    <w:rsid w:val="6E4A8A81"/>
    <w:rsid w:val="6FF67B2D"/>
    <w:rsid w:val="71E00336"/>
    <w:rsid w:val="72917E10"/>
    <w:rsid w:val="7294EADE"/>
    <w:rsid w:val="732F494A"/>
    <w:rsid w:val="737BD397"/>
    <w:rsid w:val="7441BB0E"/>
    <w:rsid w:val="7565D06E"/>
    <w:rsid w:val="76037965"/>
    <w:rsid w:val="760EDF0F"/>
    <w:rsid w:val="774B6A66"/>
    <w:rsid w:val="78314359"/>
    <w:rsid w:val="79EB151B"/>
    <w:rsid w:val="7A9A3215"/>
    <w:rsid w:val="7AE778F6"/>
    <w:rsid w:val="7B8BD230"/>
    <w:rsid w:val="7C58AAF5"/>
    <w:rsid w:val="7C74A071"/>
    <w:rsid w:val="7DDEF298"/>
    <w:rsid w:val="7F3D53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3C87DE"/>
  <w15:docId w15:val="{A5FDBBB6-5174-4F7B-BECE-97F5766AE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3879"/>
    <w:pPr>
      <w:tabs>
        <w:tab w:val="left" w:pos="851"/>
      </w:tabs>
      <w:spacing w:after="120" w:line="360" w:lineRule="auto"/>
      <w:jc w:val="both"/>
    </w:pPr>
    <w:rPr>
      <w:rFonts w:ascii="Arial" w:hAnsi="Arial"/>
      <w:sz w:val="22"/>
      <w:szCs w:val="24"/>
      <w:lang w:eastAsia="en-US"/>
    </w:rPr>
  </w:style>
  <w:style w:type="paragraph" w:styleId="Heading1">
    <w:name w:val="heading 1"/>
    <w:basedOn w:val="Normal"/>
    <w:next w:val="Normal"/>
    <w:qFormat/>
    <w:rsid w:val="009257B6"/>
    <w:pPr>
      <w:keepNext/>
      <w:numPr>
        <w:numId w:val="7"/>
      </w:numPr>
      <w:tabs>
        <w:tab w:val="clear" w:pos="851"/>
      </w:tabs>
      <w:spacing w:before="840" w:after="240" w:line="240" w:lineRule="auto"/>
      <w:jc w:val="left"/>
      <w:outlineLvl w:val="0"/>
    </w:pPr>
    <w:rPr>
      <w:b/>
      <w:kern w:val="28"/>
      <w:sz w:val="32"/>
      <w:szCs w:val="32"/>
      <w:lang w:val="en-GB" w:eastAsia="de-DE"/>
    </w:rPr>
  </w:style>
  <w:style w:type="paragraph" w:styleId="Heading2">
    <w:name w:val="heading 2"/>
    <w:basedOn w:val="Heading1"/>
    <w:next w:val="Normal"/>
    <w:qFormat/>
    <w:rsid w:val="00E85BD8"/>
    <w:pPr>
      <w:numPr>
        <w:ilvl w:val="1"/>
      </w:numPr>
      <w:spacing w:before="360"/>
      <w:outlineLvl w:val="1"/>
    </w:pPr>
    <w:rPr>
      <w:sz w:val="28"/>
      <w:szCs w:val="28"/>
    </w:rPr>
  </w:style>
  <w:style w:type="paragraph" w:styleId="Heading3">
    <w:name w:val="heading 3"/>
    <w:basedOn w:val="Heading2"/>
    <w:next w:val="Normal"/>
    <w:qFormat/>
    <w:rsid w:val="00E85BD8"/>
    <w:pPr>
      <w:numPr>
        <w:ilvl w:val="2"/>
      </w:numPr>
      <w:spacing w:after="120"/>
      <w:outlineLvl w:val="2"/>
    </w:pPr>
    <w:rPr>
      <w:i/>
      <w:sz w:val="22"/>
    </w:rPr>
  </w:style>
  <w:style w:type="paragraph" w:styleId="Heading4">
    <w:name w:val="heading 4"/>
    <w:basedOn w:val="Heading3"/>
    <w:next w:val="Normal"/>
    <w:qFormat/>
    <w:rsid w:val="00D07B47"/>
    <w:pPr>
      <w:numPr>
        <w:ilvl w:val="3"/>
      </w:numPr>
      <w:outlineLvl w:val="3"/>
    </w:pPr>
  </w:style>
  <w:style w:type="paragraph" w:styleId="Heading5">
    <w:name w:val="heading 5"/>
    <w:basedOn w:val="Normal"/>
    <w:next w:val="Normal"/>
    <w:qFormat/>
    <w:rsid w:val="00D07B47"/>
    <w:pPr>
      <w:numPr>
        <w:ilvl w:val="4"/>
        <w:numId w:val="7"/>
      </w:numPr>
      <w:tabs>
        <w:tab w:val="clear" w:pos="851"/>
        <w:tab w:val="left" w:pos="567"/>
      </w:tabs>
      <w:spacing w:before="240" w:after="60" w:line="280" w:lineRule="exact"/>
      <w:outlineLvl w:val="4"/>
    </w:pPr>
    <w:rPr>
      <w:szCs w:val="20"/>
      <w:lang w:eastAsia="de-DE"/>
    </w:rPr>
  </w:style>
  <w:style w:type="paragraph" w:styleId="Heading6">
    <w:name w:val="heading 6"/>
    <w:basedOn w:val="Normal"/>
    <w:next w:val="Normal"/>
    <w:qFormat/>
    <w:rsid w:val="00D07B47"/>
    <w:pPr>
      <w:numPr>
        <w:ilvl w:val="5"/>
        <w:numId w:val="7"/>
      </w:numPr>
      <w:tabs>
        <w:tab w:val="clear" w:pos="851"/>
        <w:tab w:val="left" w:pos="567"/>
      </w:tabs>
      <w:spacing w:before="240" w:after="60" w:line="280" w:lineRule="exact"/>
      <w:outlineLvl w:val="5"/>
    </w:pPr>
    <w:rPr>
      <w:rFonts w:ascii="Times New Roman" w:hAnsi="Times New Roman"/>
      <w:i/>
      <w:szCs w:val="20"/>
      <w:lang w:eastAsia="de-DE"/>
    </w:rPr>
  </w:style>
  <w:style w:type="paragraph" w:styleId="Heading7">
    <w:name w:val="heading 7"/>
    <w:basedOn w:val="Normal"/>
    <w:next w:val="Normal"/>
    <w:qFormat/>
    <w:rsid w:val="00D07B47"/>
    <w:pPr>
      <w:numPr>
        <w:ilvl w:val="6"/>
        <w:numId w:val="7"/>
      </w:numPr>
      <w:tabs>
        <w:tab w:val="clear" w:pos="851"/>
        <w:tab w:val="left" w:pos="567"/>
      </w:tabs>
      <w:spacing w:before="240" w:after="60" w:line="280" w:lineRule="exact"/>
      <w:outlineLvl w:val="6"/>
    </w:pPr>
    <w:rPr>
      <w:sz w:val="20"/>
      <w:szCs w:val="20"/>
      <w:lang w:eastAsia="de-DE"/>
    </w:rPr>
  </w:style>
  <w:style w:type="paragraph" w:styleId="Heading8">
    <w:name w:val="heading 8"/>
    <w:basedOn w:val="Normal"/>
    <w:next w:val="Normal"/>
    <w:qFormat/>
    <w:rsid w:val="00D07B47"/>
    <w:pPr>
      <w:numPr>
        <w:ilvl w:val="7"/>
        <w:numId w:val="7"/>
      </w:numPr>
      <w:tabs>
        <w:tab w:val="clear" w:pos="851"/>
        <w:tab w:val="left" w:pos="567"/>
      </w:tabs>
      <w:spacing w:before="240" w:after="60" w:line="280" w:lineRule="exact"/>
      <w:outlineLvl w:val="7"/>
    </w:pPr>
    <w:rPr>
      <w:i/>
      <w:sz w:val="20"/>
      <w:szCs w:val="20"/>
      <w:lang w:eastAsia="de-DE"/>
    </w:rPr>
  </w:style>
  <w:style w:type="paragraph" w:styleId="Heading9">
    <w:name w:val="heading 9"/>
    <w:basedOn w:val="Normal"/>
    <w:next w:val="Normal"/>
    <w:qFormat/>
    <w:rsid w:val="00D07B47"/>
    <w:pPr>
      <w:numPr>
        <w:ilvl w:val="8"/>
        <w:numId w:val="7"/>
      </w:numPr>
      <w:tabs>
        <w:tab w:val="clear" w:pos="851"/>
        <w:tab w:val="left" w:pos="567"/>
      </w:tabs>
      <w:spacing w:before="240" w:after="60" w:line="280" w:lineRule="exact"/>
      <w:outlineLvl w:val="8"/>
    </w:pPr>
    <w:rPr>
      <w:b/>
      <w:i/>
      <w:sz w:val="18"/>
      <w:szCs w:val="20"/>
      <w:lang w:eastAsia="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rsid w:val="00F20958"/>
    <w:pPr>
      <w:tabs>
        <w:tab w:val="clear" w:pos="851"/>
      </w:tabs>
      <w:spacing w:before="120"/>
      <w:jc w:val="left"/>
    </w:pPr>
    <w:rPr>
      <w:rFonts w:asciiTheme="minorHAnsi" w:hAnsiTheme="minorHAnsi" w:cstheme="minorHAnsi"/>
      <w:b/>
      <w:bCs/>
      <w:caps/>
      <w:sz w:val="20"/>
      <w:szCs w:val="20"/>
    </w:rPr>
  </w:style>
  <w:style w:type="paragraph" w:styleId="BodyText">
    <w:name w:val="Body Text"/>
    <w:basedOn w:val="Normal"/>
    <w:link w:val="BodyTextChar"/>
    <w:rsid w:val="00AE5ECD"/>
  </w:style>
  <w:style w:type="character" w:styleId="Hyperlink">
    <w:name w:val="Hyperlink"/>
    <w:uiPriority w:val="99"/>
    <w:rsid w:val="00105677"/>
    <w:rPr>
      <w:color w:val="0000FF"/>
      <w:u w:val="single"/>
    </w:rPr>
  </w:style>
  <w:style w:type="paragraph" w:styleId="Header">
    <w:name w:val="header"/>
    <w:basedOn w:val="Normal"/>
    <w:rsid w:val="00BE0D08"/>
    <w:pPr>
      <w:tabs>
        <w:tab w:val="clear" w:pos="851"/>
        <w:tab w:val="center" w:pos="4320"/>
        <w:tab w:val="right" w:pos="8640"/>
      </w:tabs>
    </w:pPr>
  </w:style>
  <w:style w:type="paragraph" w:styleId="Footer">
    <w:name w:val="footer"/>
    <w:basedOn w:val="Normal"/>
    <w:rsid w:val="00BE0D08"/>
    <w:pPr>
      <w:tabs>
        <w:tab w:val="clear" w:pos="851"/>
        <w:tab w:val="center" w:pos="4320"/>
        <w:tab w:val="right" w:pos="8640"/>
      </w:tabs>
    </w:pPr>
  </w:style>
  <w:style w:type="character" w:styleId="PageNumber">
    <w:name w:val="page number"/>
    <w:basedOn w:val="DefaultParagraphFont"/>
    <w:rsid w:val="005B5746"/>
  </w:style>
  <w:style w:type="paragraph" w:styleId="Caption">
    <w:name w:val="caption"/>
    <w:basedOn w:val="Normal"/>
    <w:next w:val="Normal"/>
    <w:uiPriority w:val="35"/>
    <w:qFormat/>
    <w:rsid w:val="00975D4A"/>
    <w:pPr>
      <w:tabs>
        <w:tab w:val="clear" w:pos="851"/>
      </w:tabs>
      <w:spacing w:after="280" w:line="280" w:lineRule="exact"/>
      <w:ind w:left="1276" w:hanging="1276"/>
    </w:pPr>
    <w:rPr>
      <w:sz w:val="20"/>
      <w:szCs w:val="20"/>
      <w:lang w:eastAsia="de-DE"/>
    </w:rPr>
  </w:style>
  <w:style w:type="paragraph" w:styleId="MessageHeader">
    <w:name w:val="Message Header"/>
    <w:basedOn w:val="Normal"/>
    <w:rsid w:val="00A51D0A"/>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customStyle="1" w:styleId="Listofabbreviations">
    <w:name w:val="List of abbreviations"/>
    <w:basedOn w:val="Normal"/>
    <w:rsid w:val="00BA0923"/>
    <w:pPr>
      <w:tabs>
        <w:tab w:val="clear" w:pos="851"/>
        <w:tab w:val="left" w:pos="567"/>
        <w:tab w:val="left" w:pos="1701"/>
      </w:tabs>
      <w:spacing w:line="280" w:lineRule="exact"/>
    </w:pPr>
    <w:rPr>
      <w:szCs w:val="20"/>
      <w:lang w:eastAsia="de-DE"/>
    </w:rPr>
  </w:style>
  <w:style w:type="paragraph" w:styleId="FootnoteText">
    <w:name w:val="footnote text"/>
    <w:basedOn w:val="Normal"/>
    <w:semiHidden/>
    <w:rsid w:val="00975D4A"/>
    <w:pPr>
      <w:tabs>
        <w:tab w:val="clear" w:pos="851"/>
      </w:tabs>
      <w:spacing w:line="240" w:lineRule="auto"/>
      <w:ind w:left="284" w:hanging="284"/>
    </w:pPr>
    <w:rPr>
      <w:sz w:val="16"/>
      <w:szCs w:val="20"/>
      <w:lang w:eastAsia="de-DE"/>
    </w:rPr>
  </w:style>
  <w:style w:type="character" w:styleId="FootnoteReference">
    <w:name w:val="footnote reference"/>
    <w:semiHidden/>
    <w:rsid w:val="00BA0923"/>
    <w:rPr>
      <w:vertAlign w:val="superscript"/>
    </w:rPr>
  </w:style>
  <w:style w:type="paragraph" w:customStyle="1" w:styleId="Headingwithoutnumbering">
    <w:name w:val="Heading without numbering"/>
    <w:basedOn w:val="Normal"/>
    <w:next w:val="Normal"/>
    <w:rsid w:val="00531A54"/>
    <w:pPr>
      <w:keepNext/>
      <w:tabs>
        <w:tab w:val="clear" w:pos="851"/>
        <w:tab w:val="left" w:pos="567"/>
      </w:tabs>
      <w:spacing w:before="360" w:after="240" w:line="240" w:lineRule="auto"/>
    </w:pPr>
    <w:rPr>
      <w:b/>
      <w:szCs w:val="20"/>
      <w:lang w:eastAsia="de-DE"/>
    </w:rPr>
  </w:style>
  <w:style w:type="paragraph" w:customStyle="1" w:styleId="Figure">
    <w:name w:val="Figure"/>
    <w:basedOn w:val="Listofabbreviations"/>
    <w:next w:val="Normal"/>
    <w:rsid w:val="00FC6467"/>
    <w:pPr>
      <w:keepNext/>
      <w:spacing w:before="280" w:after="200" w:line="240" w:lineRule="auto"/>
      <w:jc w:val="center"/>
    </w:pPr>
  </w:style>
  <w:style w:type="paragraph" w:styleId="ListBullet">
    <w:name w:val="List Bullet"/>
    <w:basedOn w:val="Normal"/>
    <w:autoRedefine/>
    <w:rsid w:val="00417554"/>
    <w:pPr>
      <w:numPr>
        <w:numId w:val="2"/>
      </w:numPr>
      <w:tabs>
        <w:tab w:val="clear" w:pos="851"/>
        <w:tab w:val="left" w:pos="567"/>
      </w:tabs>
      <w:spacing w:line="280" w:lineRule="exact"/>
    </w:pPr>
    <w:rPr>
      <w:szCs w:val="20"/>
      <w:lang w:eastAsia="de-DE"/>
    </w:rPr>
  </w:style>
  <w:style w:type="paragraph" w:customStyle="1" w:styleId="CaptionTable">
    <w:name w:val="Caption Table"/>
    <w:basedOn w:val="Caption"/>
    <w:rsid w:val="00975D4A"/>
    <w:pPr>
      <w:spacing w:after="120"/>
    </w:pPr>
  </w:style>
  <w:style w:type="paragraph" w:customStyle="1" w:styleId="Tableheading">
    <w:name w:val="Table heading"/>
    <w:basedOn w:val="Normal"/>
    <w:rsid w:val="00D415B9"/>
    <w:pPr>
      <w:keepNext/>
      <w:tabs>
        <w:tab w:val="clear" w:pos="851"/>
        <w:tab w:val="left" w:pos="567"/>
      </w:tabs>
      <w:spacing w:before="120" w:line="280" w:lineRule="exact"/>
      <w:jc w:val="left"/>
    </w:pPr>
    <w:rPr>
      <w:b/>
      <w:bCs/>
      <w:sz w:val="20"/>
      <w:szCs w:val="20"/>
      <w:lang w:eastAsia="de-DE"/>
    </w:rPr>
  </w:style>
  <w:style w:type="paragraph" w:customStyle="1" w:styleId="Tabletext">
    <w:name w:val="Table text"/>
    <w:basedOn w:val="Normal"/>
    <w:rsid w:val="00D415B9"/>
    <w:pPr>
      <w:keepNext/>
      <w:tabs>
        <w:tab w:val="clear" w:pos="851"/>
        <w:tab w:val="left" w:pos="567"/>
      </w:tabs>
      <w:spacing w:before="60" w:after="60" w:line="240" w:lineRule="auto"/>
      <w:jc w:val="left"/>
    </w:pPr>
    <w:rPr>
      <w:sz w:val="20"/>
      <w:szCs w:val="20"/>
      <w:lang w:eastAsia="de-DE"/>
    </w:rPr>
  </w:style>
  <w:style w:type="paragraph" w:customStyle="1" w:styleId="Literatureentry">
    <w:name w:val="Literature entry"/>
    <w:basedOn w:val="Normal"/>
    <w:rsid w:val="00CD7F59"/>
    <w:pPr>
      <w:tabs>
        <w:tab w:val="clear" w:pos="851"/>
      </w:tabs>
      <w:ind w:left="284" w:hanging="284"/>
      <w:jc w:val="left"/>
    </w:pPr>
    <w:rPr>
      <w:snapToGrid w:val="0"/>
      <w:color w:val="000000"/>
      <w:szCs w:val="20"/>
      <w:lang w:val="de-DE" w:eastAsia="de-DE"/>
    </w:rPr>
  </w:style>
  <w:style w:type="paragraph" w:customStyle="1" w:styleId="Heading1withoutnumbering">
    <w:name w:val="Heading 1 without numbering"/>
    <w:basedOn w:val="Heading1"/>
    <w:next w:val="Normal"/>
    <w:rsid w:val="00D07B47"/>
    <w:pPr>
      <w:numPr>
        <w:numId w:val="0"/>
      </w:numPr>
    </w:pPr>
  </w:style>
  <w:style w:type="paragraph" w:styleId="TOC2">
    <w:name w:val="toc 2"/>
    <w:basedOn w:val="Normal"/>
    <w:next w:val="Normal"/>
    <w:uiPriority w:val="39"/>
    <w:rsid w:val="00F20958"/>
    <w:pPr>
      <w:tabs>
        <w:tab w:val="clear" w:pos="851"/>
      </w:tabs>
      <w:spacing w:after="0"/>
      <w:ind w:left="220"/>
      <w:jc w:val="left"/>
    </w:pPr>
    <w:rPr>
      <w:rFonts w:asciiTheme="minorHAnsi" w:hAnsiTheme="minorHAnsi" w:cstheme="minorHAnsi"/>
      <w:smallCaps/>
      <w:sz w:val="20"/>
      <w:szCs w:val="20"/>
    </w:rPr>
  </w:style>
  <w:style w:type="paragraph" w:styleId="TOC3">
    <w:name w:val="toc 3"/>
    <w:basedOn w:val="Normal"/>
    <w:next w:val="Normal"/>
    <w:uiPriority w:val="39"/>
    <w:rsid w:val="00A62D93"/>
    <w:pPr>
      <w:tabs>
        <w:tab w:val="clear" w:pos="851"/>
      </w:tabs>
      <w:spacing w:after="0"/>
      <w:ind w:left="440"/>
      <w:jc w:val="left"/>
    </w:pPr>
    <w:rPr>
      <w:rFonts w:asciiTheme="minorHAnsi" w:hAnsiTheme="minorHAnsi" w:cstheme="minorHAnsi"/>
      <w:i/>
      <w:iCs/>
      <w:sz w:val="20"/>
      <w:szCs w:val="20"/>
    </w:rPr>
  </w:style>
  <w:style w:type="paragraph" w:styleId="TableofFigures">
    <w:name w:val="table of figures"/>
    <w:basedOn w:val="Normal"/>
    <w:next w:val="Normal"/>
    <w:uiPriority w:val="99"/>
    <w:rsid w:val="00BA0923"/>
    <w:pPr>
      <w:tabs>
        <w:tab w:val="clear" w:pos="851"/>
      </w:tabs>
    </w:pPr>
  </w:style>
  <w:style w:type="paragraph" w:styleId="Title">
    <w:name w:val="Title"/>
    <w:basedOn w:val="Normal"/>
    <w:next w:val="Normal"/>
    <w:qFormat/>
    <w:rsid w:val="004E3DC9"/>
    <w:rPr>
      <w:b/>
      <w:sz w:val="48"/>
      <w:szCs w:val="48"/>
      <w:lang w:val="en-GB"/>
    </w:rPr>
  </w:style>
  <w:style w:type="paragraph" w:styleId="TOC4">
    <w:name w:val="toc 4"/>
    <w:basedOn w:val="Normal"/>
    <w:next w:val="Normal"/>
    <w:uiPriority w:val="39"/>
    <w:rsid w:val="001F284A"/>
    <w:pPr>
      <w:tabs>
        <w:tab w:val="clear" w:pos="851"/>
      </w:tabs>
      <w:spacing w:after="0"/>
      <w:ind w:left="660"/>
      <w:jc w:val="left"/>
    </w:pPr>
    <w:rPr>
      <w:rFonts w:asciiTheme="minorHAnsi" w:hAnsiTheme="minorHAnsi" w:cstheme="minorHAnsi"/>
      <w:sz w:val="18"/>
      <w:szCs w:val="18"/>
    </w:rPr>
  </w:style>
  <w:style w:type="paragraph" w:styleId="ListBullet2">
    <w:name w:val="List Bullet 2"/>
    <w:basedOn w:val="Normal"/>
    <w:autoRedefine/>
    <w:rsid w:val="00D07B47"/>
    <w:pPr>
      <w:numPr>
        <w:numId w:val="3"/>
      </w:numPr>
      <w:tabs>
        <w:tab w:val="clear" w:pos="851"/>
        <w:tab w:val="left" w:pos="567"/>
      </w:tabs>
      <w:spacing w:line="280" w:lineRule="exact"/>
    </w:pPr>
    <w:rPr>
      <w:szCs w:val="20"/>
      <w:lang w:eastAsia="de-DE"/>
    </w:rPr>
  </w:style>
  <w:style w:type="paragraph" w:styleId="ListBullet3">
    <w:name w:val="List Bullet 3"/>
    <w:basedOn w:val="Normal"/>
    <w:autoRedefine/>
    <w:rsid w:val="00D07B47"/>
    <w:pPr>
      <w:numPr>
        <w:numId w:val="4"/>
      </w:numPr>
      <w:tabs>
        <w:tab w:val="clear" w:pos="851"/>
        <w:tab w:val="left" w:pos="567"/>
      </w:tabs>
      <w:spacing w:line="280" w:lineRule="exact"/>
    </w:pPr>
    <w:rPr>
      <w:szCs w:val="20"/>
      <w:lang w:eastAsia="de-DE"/>
    </w:rPr>
  </w:style>
  <w:style w:type="paragraph" w:styleId="ListBullet4">
    <w:name w:val="List Bullet 4"/>
    <w:basedOn w:val="Normal"/>
    <w:autoRedefine/>
    <w:rsid w:val="00D07B47"/>
    <w:pPr>
      <w:numPr>
        <w:numId w:val="5"/>
      </w:numPr>
      <w:tabs>
        <w:tab w:val="clear" w:pos="851"/>
        <w:tab w:val="left" w:pos="567"/>
      </w:tabs>
      <w:spacing w:line="280" w:lineRule="exact"/>
    </w:pPr>
    <w:rPr>
      <w:szCs w:val="20"/>
      <w:lang w:eastAsia="de-DE"/>
    </w:rPr>
  </w:style>
  <w:style w:type="paragraph" w:styleId="ListBullet5">
    <w:name w:val="List Bullet 5"/>
    <w:basedOn w:val="Normal"/>
    <w:autoRedefine/>
    <w:rsid w:val="00D07B47"/>
    <w:pPr>
      <w:numPr>
        <w:numId w:val="6"/>
      </w:numPr>
      <w:tabs>
        <w:tab w:val="clear" w:pos="851"/>
        <w:tab w:val="left" w:pos="567"/>
      </w:tabs>
      <w:spacing w:line="280" w:lineRule="exact"/>
    </w:pPr>
    <w:rPr>
      <w:szCs w:val="20"/>
      <w:lang w:eastAsia="de-DE"/>
    </w:rPr>
  </w:style>
  <w:style w:type="table" w:styleId="TableGrid">
    <w:name w:val="Table Grid"/>
    <w:basedOn w:val="TableNormal"/>
    <w:rsid w:val="00EF62D0"/>
    <w:pPr>
      <w:tabs>
        <w:tab w:val="left" w:pos="567"/>
      </w:tabs>
      <w:spacing w:after="120" w:line="28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Table">
    <w:name w:val="Figure Table"/>
    <w:basedOn w:val="Normal"/>
    <w:next w:val="Normal"/>
    <w:rsid w:val="0021653C"/>
    <w:pPr>
      <w:tabs>
        <w:tab w:val="clear" w:pos="851"/>
      </w:tabs>
      <w:spacing w:line="240" w:lineRule="auto"/>
      <w:jc w:val="center"/>
    </w:pPr>
    <w:rPr>
      <w:szCs w:val="20"/>
      <w:lang w:eastAsia="de-DE"/>
    </w:rPr>
  </w:style>
  <w:style w:type="character" w:customStyle="1" w:styleId="hps">
    <w:name w:val="hps"/>
    <w:rsid w:val="008F3205"/>
  </w:style>
  <w:style w:type="character" w:customStyle="1" w:styleId="BodyTextChar">
    <w:name w:val="Body Text Char"/>
    <w:link w:val="BodyText"/>
    <w:rsid w:val="00FC6467"/>
    <w:rPr>
      <w:rFonts w:ascii="Arial" w:hAnsi="Arial"/>
      <w:sz w:val="22"/>
      <w:szCs w:val="24"/>
      <w:lang w:eastAsia="en-US"/>
    </w:rPr>
  </w:style>
  <w:style w:type="paragraph" w:styleId="BalloonText">
    <w:name w:val="Balloon Text"/>
    <w:basedOn w:val="Normal"/>
    <w:link w:val="BalloonTextChar"/>
    <w:rsid w:val="000177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0177A4"/>
    <w:rPr>
      <w:rFonts w:ascii="Tahoma" w:hAnsi="Tahoma" w:cs="Tahoma"/>
      <w:sz w:val="16"/>
      <w:szCs w:val="16"/>
      <w:lang w:eastAsia="en-US"/>
    </w:rPr>
  </w:style>
  <w:style w:type="character" w:customStyle="1" w:styleId="shorttext">
    <w:name w:val="short_text"/>
    <w:basedOn w:val="DefaultParagraphFont"/>
    <w:rsid w:val="00C4537D"/>
  </w:style>
  <w:style w:type="paragraph" w:customStyle="1" w:styleId="Default">
    <w:name w:val="Default"/>
    <w:rsid w:val="00406961"/>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rsid w:val="00492A00"/>
    <w:pPr>
      <w:ind w:left="720"/>
      <w:contextualSpacing/>
    </w:pPr>
  </w:style>
  <w:style w:type="character" w:styleId="UnresolvedMention">
    <w:name w:val="Unresolved Mention"/>
    <w:basedOn w:val="DefaultParagraphFont"/>
    <w:uiPriority w:val="99"/>
    <w:semiHidden/>
    <w:unhideWhenUsed/>
    <w:rsid w:val="00384F7F"/>
    <w:rPr>
      <w:color w:val="605E5C"/>
      <w:shd w:val="clear" w:color="auto" w:fill="E1DFDD"/>
    </w:rPr>
  </w:style>
  <w:style w:type="character" w:styleId="FollowedHyperlink">
    <w:name w:val="FollowedHyperlink"/>
    <w:basedOn w:val="DefaultParagraphFont"/>
    <w:semiHidden/>
    <w:unhideWhenUsed/>
    <w:rsid w:val="002213E4"/>
    <w:rPr>
      <w:color w:val="800080" w:themeColor="followedHyperlink"/>
      <w:u w:val="single"/>
    </w:rPr>
  </w:style>
  <w:style w:type="character" w:styleId="CommentReference">
    <w:name w:val="annotation reference"/>
    <w:basedOn w:val="DefaultParagraphFont"/>
    <w:semiHidden/>
    <w:unhideWhenUsed/>
    <w:rsid w:val="00D5460C"/>
    <w:rPr>
      <w:sz w:val="16"/>
      <w:szCs w:val="16"/>
    </w:rPr>
  </w:style>
  <w:style w:type="paragraph" w:styleId="CommentText">
    <w:name w:val="annotation text"/>
    <w:basedOn w:val="Normal"/>
    <w:link w:val="CommentTextChar"/>
    <w:unhideWhenUsed/>
    <w:rsid w:val="00D5460C"/>
    <w:pPr>
      <w:spacing w:line="240" w:lineRule="auto"/>
    </w:pPr>
    <w:rPr>
      <w:sz w:val="20"/>
      <w:szCs w:val="20"/>
    </w:rPr>
  </w:style>
  <w:style w:type="character" w:customStyle="1" w:styleId="CommentTextChar">
    <w:name w:val="Comment Text Char"/>
    <w:basedOn w:val="DefaultParagraphFont"/>
    <w:link w:val="CommentText"/>
    <w:rsid w:val="00D5460C"/>
    <w:rPr>
      <w:rFonts w:ascii="Arial" w:hAnsi="Arial"/>
      <w:lang w:eastAsia="en-US"/>
    </w:rPr>
  </w:style>
  <w:style w:type="paragraph" w:styleId="CommentSubject">
    <w:name w:val="annotation subject"/>
    <w:basedOn w:val="CommentText"/>
    <w:next w:val="CommentText"/>
    <w:link w:val="CommentSubjectChar"/>
    <w:semiHidden/>
    <w:unhideWhenUsed/>
    <w:rsid w:val="00D5460C"/>
    <w:rPr>
      <w:b/>
      <w:bCs/>
    </w:rPr>
  </w:style>
  <w:style w:type="character" w:customStyle="1" w:styleId="CommentSubjectChar">
    <w:name w:val="Comment Subject Char"/>
    <w:basedOn w:val="CommentTextChar"/>
    <w:link w:val="CommentSubject"/>
    <w:semiHidden/>
    <w:rsid w:val="00D5460C"/>
    <w:rPr>
      <w:rFonts w:ascii="Arial" w:hAnsi="Arial"/>
      <w:b/>
      <w:bCs/>
      <w:lang w:eastAsia="en-US"/>
    </w:rPr>
  </w:style>
  <w:style w:type="paragraph" w:styleId="Subtitle">
    <w:name w:val="Subtitle"/>
    <w:basedOn w:val="Normal"/>
    <w:next w:val="Normal"/>
    <w:link w:val="SubtitleChar"/>
    <w:qFormat/>
    <w:rsid w:val="004E3DC9"/>
    <w:pPr>
      <w:numPr>
        <w:ilvl w:val="1"/>
      </w:numPr>
      <w:spacing w:after="160"/>
    </w:pPr>
    <w:rPr>
      <w:rFonts w:eastAsiaTheme="minorEastAsia" w:cs="Arial"/>
      <w:sz w:val="36"/>
      <w:szCs w:val="36"/>
    </w:rPr>
  </w:style>
  <w:style w:type="character" w:customStyle="1" w:styleId="SubtitleChar">
    <w:name w:val="Subtitle Char"/>
    <w:basedOn w:val="DefaultParagraphFont"/>
    <w:link w:val="Subtitle"/>
    <w:rsid w:val="004E3DC9"/>
    <w:rPr>
      <w:rFonts w:ascii="Arial" w:eastAsiaTheme="minorEastAsia" w:hAnsi="Arial" w:cs="Arial"/>
      <w:sz w:val="36"/>
      <w:szCs w:val="36"/>
      <w:lang w:eastAsia="en-US"/>
    </w:rPr>
  </w:style>
  <w:style w:type="paragraph" w:customStyle="1" w:styleId="TableText0">
    <w:name w:val="Table Text"/>
    <w:basedOn w:val="Normal"/>
    <w:qFormat/>
    <w:rsid w:val="009257B6"/>
    <w:pPr>
      <w:tabs>
        <w:tab w:val="clear" w:pos="851"/>
      </w:tabs>
      <w:spacing w:before="20" w:after="20" w:line="240" w:lineRule="auto"/>
    </w:pPr>
    <w:rPr>
      <w:rFonts w:ascii="Times New Roman" w:hAnsi="Times New Roman"/>
      <w:sz w:val="18"/>
      <w:lang w:val="en-GB" w:eastAsia="de-DE"/>
    </w:rPr>
  </w:style>
  <w:style w:type="paragraph" w:customStyle="1" w:styleId="Table-Head">
    <w:name w:val="Table-Head"/>
    <w:basedOn w:val="Normal"/>
    <w:qFormat/>
    <w:rsid w:val="009257B6"/>
    <w:pPr>
      <w:tabs>
        <w:tab w:val="clear" w:pos="851"/>
      </w:tabs>
      <w:spacing w:before="20" w:afterLines="20" w:line="240" w:lineRule="auto"/>
    </w:pPr>
    <w:rPr>
      <w:rFonts w:ascii="Times New Roman" w:eastAsia="Cambria" w:hAnsi="Times New Roman"/>
      <w:b/>
      <w:sz w:val="18"/>
      <w:szCs w:val="16"/>
      <w:lang w:val="en-GB"/>
    </w:rPr>
  </w:style>
  <w:style w:type="paragraph" w:styleId="NormalWeb">
    <w:name w:val="Normal (Web)"/>
    <w:basedOn w:val="Normal"/>
    <w:semiHidden/>
    <w:unhideWhenUsed/>
    <w:rsid w:val="00F01CEB"/>
    <w:rPr>
      <w:rFonts w:ascii="Times New Roman" w:hAnsi="Times New Roman"/>
      <w:sz w:val="24"/>
    </w:rPr>
  </w:style>
  <w:style w:type="paragraph" w:styleId="TOCHeading">
    <w:name w:val="TOC Heading"/>
    <w:basedOn w:val="Heading1"/>
    <w:next w:val="Normal"/>
    <w:uiPriority w:val="39"/>
    <w:unhideWhenUsed/>
    <w:qFormat/>
    <w:rsid w:val="000A6DE5"/>
    <w:pPr>
      <w:keepLines/>
      <w:numPr>
        <w:numId w:val="0"/>
      </w:numPr>
      <w:spacing w:before="480" w:after="0" w:line="276" w:lineRule="auto"/>
      <w:outlineLvl w:val="9"/>
    </w:pPr>
    <w:rPr>
      <w:rFonts w:asciiTheme="majorHAnsi" w:eastAsiaTheme="majorEastAsia" w:hAnsiTheme="majorHAnsi" w:cstheme="majorBidi"/>
      <w:bCs/>
      <w:color w:val="365F91" w:themeColor="accent1" w:themeShade="BF"/>
      <w:kern w:val="0"/>
      <w:sz w:val="28"/>
      <w:szCs w:val="28"/>
      <w:lang w:val="en-US" w:eastAsia="en-US"/>
    </w:rPr>
  </w:style>
  <w:style w:type="paragraph" w:styleId="TOC5">
    <w:name w:val="toc 5"/>
    <w:basedOn w:val="Normal"/>
    <w:next w:val="Normal"/>
    <w:autoRedefine/>
    <w:semiHidden/>
    <w:unhideWhenUsed/>
    <w:rsid w:val="000A6DE5"/>
    <w:pPr>
      <w:tabs>
        <w:tab w:val="clear" w:pos="851"/>
      </w:tabs>
      <w:spacing w:after="0"/>
      <w:ind w:left="880"/>
      <w:jc w:val="left"/>
    </w:pPr>
    <w:rPr>
      <w:rFonts w:asciiTheme="minorHAnsi" w:hAnsiTheme="minorHAnsi" w:cstheme="minorHAnsi"/>
      <w:sz w:val="18"/>
      <w:szCs w:val="18"/>
    </w:rPr>
  </w:style>
  <w:style w:type="paragraph" w:styleId="TOC6">
    <w:name w:val="toc 6"/>
    <w:basedOn w:val="Normal"/>
    <w:next w:val="Normal"/>
    <w:autoRedefine/>
    <w:semiHidden/>
    <w:unhideWhenUsed/>
    <w:rsid w:val="000A6DE5"/>
    <w:pPr>
      <w:tabs>
        <w:tab w:val="clear" w:pos="851"/>
      </w:tabs>
      <w:spacing w:after="0"/>
      <w:ind w:left="1100"/>
      <w:jc w:val="left"/>
    </w:pPr>
    <w:rPr>
      <w:rFonts w:asciiTheme="minorHAnsi" w:hAnsiTheme="minorHAnsi" w:cstheme="minorHAnsi"/>
      <w:sz w:val="18"/>
      <w:szCs w:val="18"/>
    </w:rPr>
  </w:style>
  <w:style w:type="paragraph" w:styleId="TOC7">
    <w:name w:val="toc 7"/>
    <w:basedOn w:val="Normal"/>
    <w:next w:val="Normal"/>
    <w:autoRedefine/>
    <w:semiHidden/>
    <w:unhideWhenUsed/>
    <w:rsid w:val="000A6DE5"/>
    <w:pPr>
      <w:tabs>
        <w:tab w:val="clear" w:pos="851"/>
      </w:tabs>
      <w:spacing w:after="0"/>
      <w:ind w:left="1320"/>
      <w:jc w:val="left"/>
    </w:pPr>
    <w:rPr>
      <w:rFonts w:asciiTheme="minorHAnsi" w:hAnsiTheme="minorHAnsi" w:cstheme="minorHAnsi"/>
      <w:sz w:val="18"/>
      <w:szCs w:val="18"/>
    </w:rPr>
  </w:style>
  <w:style w:type="paragraph" w:styleId="TOC8">
    <w:name w:val="toc 8"/>
    <w:basedOn w:val="Normal"/>
    <w:next w:val="Normal"/>
    <w:autoRedefine/>
    <w:semiHidden/>
    <w:unhideWhenUsed/>
    <w:rsid w:val="000A6DE5"/>
    <w:pPr>
      <w:tabs>
        <w:tab w:val="clear" w:pos="851"/>
      </w:tabs>
      <w:spacing w:after="0"/>
      <w:ind w:left="1540"/>
      <w:jc w:val="left"/>
    </w:pPr>
    <w:rPr>
      <w:rFonts w:asciiTheme="minorHAnsi" w:hAnsiTheme="minorHAnsi" w:cstheme="minorHAnsi"/>
      <w:sz w:val="18"/>
      <w:szCs w:val="18"/>
    </w:rPr>
  </w:style>
  <w:style w:type="paragraph" w:styleId="TOC9">
    <w:name w:val="toc 9"/>
    <w:basedOn w:val="Normal"/>
    <w:next w:val="Normal"/>
    <w:autoRedefine/>
    <w:semiHidden/>
    <w:unhideWhenUsed/>
    <w:rsid w:val="000A6DE5"/>
    <w:pPr>
      <w:tabs>
        <w:tab w:val="clear" w:pos="851"/>
      </w:tabs>
      <w:spacing w:after="0"/>
      <w:ind w:left="1760"/>
      <w:jc w:val="left"/>
    </w:pPr>
    <w:rPr>
      <w:rFonts w:asciiTheme="minorHAnsi" w:hAnsiTheme="minorHAnsi" w:cstheme="minorHAnsi"/>
      <w:sz w:val="18"/>
      <w:szCs w:val="18"/>
    </w:rPr>
  </w:style>
  <w:style w:type="character" w:styleId="Strong">
    <w:name w:val="Strong"/>
    <w:basedOn w:val="DefaultParagraphFont"/>
    <w:uiPriority w:val="22"/>
    <w:qFormat/>
    <w:rsid w:val="0068649B"/>
    <w:rPr>
      <w:b/>
      <w:bCs/>
    </w:rPr>
  </w:style>
  <w:style w:type="character" w:styleId="HTMLCode">
    <w:name w:val="HTML Code"/>
    <w:basedOn w:val="DefaultParagraphFont"/>
    <w:uiPriority w:val="99"/>
    <w:semiHidden/>
    <w:unhideWhenUsed/>
    <w:rsid w:val="0063384F"/>
    <w:rPr>
      <w:rFonts w:ascii="Courier New" w:eastAsia="Times New Roman" w:hAnsi="Courier New" w:cs="Courier New"/>
      <w:sz w:val="20"/>
      <w:szCs w:val="20"/>
    </w:rPr>
  </w:style>
  <w:style w:type="character" w:customStyle="1" w:styleId="apple-converted-space">
    <w:name w:val="apple-converted-space"/>
    <w:basedOn w:val="DefaultParagraphFont"/>
    <w:rsid w:val="0063384F"/>
  </w:style>
  <w:style w:type="character" w:customStyle="1" w:styleId="inline-flex">
    <w:name w:val="inline-flex"/>
    <w:basedOn w:val="DefaultParagraphFont"/>
    <w:rsid w:val="0063384F"/>
  </w:style>
  <w:style w:type="character" w:customStyle="1" w:styleId="citation">
    <w:name w:val="citation"/>
    <w:basedOn w:val="DefaultParagraphFont"/>
    <w:rsid w:val="0063384F"/>
  </w:style>
  <w:style w:type="character" w:customStyle="1" w:styleId="relative">
    <w:name w:val="relative"/>
    <w:basedOn w:val="DefaultParagraphFont"/>
    <w:rsid w:val="006338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642900">
      <w:bodyDiv w:val="1"/>
      <w:marLeft w:val="0"/>
      <w:marRight w:val="0"/>
      <w:marTop w:val="0"/>
      <w:marBottom w:val="0"/>
      <w:divBdr>
        <w:top w:val="none" w:sz="0" w:space="0" w:color="auto"/>
        <w:left w:val="none" w:sz="0" w:space="0" w:color="auto"/>
        <w:bottom w:val="none" w:sz="0" w:space="0" w:color="auto"/>
        <w:right w:val="none" w:sz="0" w:space="0" w:color="auto"/>
      </w:divBdr>
    </w:div>
    <w:div w:id="438262607">
      <w:bodyDiv w:val="1"/>
      <w:marLeft w:val="0"/>
      <w:marRight w:val="0"/>
      <w:marTop w:val="0"/>
      <w:marBottom w:val="0"/>
      <w:divBdr>
        <w:top w:val="none" w:sz="0" w:space="0" w:color="auto"/>
        <w:left w:val="none" w:sz="0" w:space="0" w:color="auto"/>
        <w:bottom w:val="none" w:sz="0" w:space="0" w:color="auto"/>
        <w:right w:val="none" w:sz="0" w:space="0" w:color="auto"/>
      </w:divBdr>
      <w:divsChild>
        <w:div w:id="669601198">
          <w:marLeft w:val="0"/>
          <w:marRight w:val="0"/>
          <w:marTop w:val="0"/>
          <w:marBottom w:val="0"/>
          <w:divBdr>
            <w:top w:val="none" w:sz="0" w:space="0" w:color="auto"/>
            <w:left w:val="none" w:sz="0" w:space="0" w:color="auto"/>
            <w:bottom w:val="none" w:sz="0" w:space="0" w:color="auto"/>
            <w:right w:val="none" w:sz="0" w:space="0" w:color="auto"/>
          </w:divBdr>
          <w:divsChild>
            <w:div w:id="1785419836">
              <w:marLeft w:val="0"/>
              <w:marRight w:val="0"/>
              <w:marTop w:val="0"/>
              <w:marBottom w:val="0"/>
              <w:divBdr>
                <w:top w:val="none" w:sz="0" w:space="0" w:color="auto"/>
                <w:left w:val="none" w:sz="0" w:space="0" w:color="auto"/>
                <w:bottom w:val="none" w:sz="0" w:space="0" w:color="auto"/>
                <w:right w:val="none" w:sz="0" w:space="0" w:color="auto"/>
              </w:divBdr>
              <w:divsChild>
                <w:div w:id="77482178">
                  <w:marLeft w:val="0"/>
                  <w:marRight w:val="0"/>
                  <w:marTop w:val="0"/>
                  <w:marBottom w:val="0"/>
                  <w:divBdr>
                    <w:top w:val="none" w:sz="0" w:space="0" w:color="auto"/>
                    <w:left w:val="none" w:sz="0" w:space="0" w:color="auto"/>
                    <w:bottom w:val="none" w:sz="0" w:space="0" w:color="auto"/>
                    <w:right w:val="none" w:sz="0" w:space="0" w:color="auto"/>
                  </w:divBdr>
                  <w:divsChild>
                    <w:div w:id="1037242369">
                      <w:marLeft w:val="0"/>
                      <w:marRight w:val="0"/>
                      <w:marTop w:val="0"/>
                      <w:marBottom w:val="0"/>
                      <w:divBdr>
                        <w:top w:val="none" w:sz="0" w:space="0" w:color="auto"/>
                        <w:left w:val="none" w:sz="0" w:space="0" w:color="auto"/>
                        <w:bottom w:val="none" w:sz="0" w:space="0" w:color="auto"/>
                        <w:right w:val="none" w:sz="0" w:space="0" w:color="auto"/>
                      </w:divBdr>
                      <w:divsChild>
                        <w:div w:id="1407417374">
                          <w:marLeft w:val="0"/>
                          <w:marRight w:val="0"/>
                          <w:marTop w:val="0"/>
                          <w:marBottom w:val="0"/>
                          <w:divBdr>
                            <w:top w:val="none" w:sz="0" w:space="0" w:color="auto"/>
                            <w:left w:val="none" w:sz="0" w:space="0" w:color="auto"/>
                            <w:bottom w:val="none" w:sz="0" w:space="0" w:color="auto"/>
                            <w:right w:val="none" w:sz="0" w:space="0" w:color="auto"/>
                          </w:divBdr>
                          <w:divsChild>
                            <w:div w:id="1140146286">
                              <w:marLeft w:val="0"/>
                              <w:marRight w:val="0"/>
                              <w:marTop w:val="0"/>
                              <w:marBottom w:val="0"/>
                              <w:divBdr>
                                <w:top w:val="none" w:sz="0" w:space="0" w:color="auto"/>
                                <w:left w:val="none" w:sz="0" w:space="0" w:color="auto"/>
                                <w:bottom w:val="none" w:sz="0" w:space="0" w:color="auto"/>
                                <w:right w:val="none" w:sz="0" w:space="0" w:color="auto"/>
                              </w:divBdr>
                              <w:divsChild>
                                <w:div w:id="309558813">
                                  <w:marLeft w:val="0"/>
                                  <w:marRight w:val="0"/>
                                  <w:marTop w:val="0"/>
                                  <w:marBottom w:val="0"/>
                                  <w:divBdr>
                                    <w:top w:val="none" w:sz="0" w:space="0" w:color="auto"/>
                                    <w:left w:val="none" w:sz="0" w:space="0" w:color="auto"/>
                                    <w:bottom w:val="none" w:sz="0" w:space="0" w:color="auto"/>
                                    <w:right w:val="none" w:sz="0" w:space="0" w:color="auto"/>
                                  </w:divBdr>
                                  <w:divsChild>
                                    <w:div w:id="1903590646">
                                      <w:marLeft w:val="0"/>
                                      <w:marRight w:val="0"/>
                                      <w:marTop w:val="0"/>
                                      <w:marBottom w:val="0"/>
                                      <w:divBdr>
                                        <w:top w:val="none" w:sz="0" w:space="0" w:color="auto"/>
                                        <w:left w:val="none" w:sz="0" w:space="0" w:color="auto"/>
                                        <w:bottom w:val="none" w:sz="0" w:space="0" w:color="auto"/>
                                        <w:right w:val="none" w:sz="0" w:space="0" w:color="auto"/>
                                      </w:divBdr>
                                      <w:divsChild>
                                        <w:div w:id="255406874">
                                          <w:marLeft w:val="0"/>
                                          <w:marRight w:val="0"/>
                                          <w:marTop w:val="0"/>
                                          <w:marBottom w:val="0"/>
                                          <w:divBdr>
                                            <w:top w:val="none" w:sz="0" w:space="0" w:color="auto"/>
                                            <w:left w:val="none" w:sz="0" w:space="0" w:color="auto"/>
                                            <w:bottom w:val="none" w:sz="0" w:space="0" w:color="auto"/>
                                            <w:right w:val="none" w:sz="0" w:space="0" w:color="auto"/>
                                          </w:divBdr>
                                          <w:divsChild>
                                            <w:div w:id="196428968">
                                              <w:marLeft w:val="60"/>
                                              <w:marRight w:val="0"/>
                                              <w:marTop w:val="0"/>
                                              <w:marBottom w:val="0"/>
                                              <w:divBdr>
                                                <w:top w:val="none" w:sz="0" w:space="0" w:color="auto"/>
                                                <w:left w:val="none" w:sz="0" w:space="0" w:color="auto"/>
                                                <w:bottom w:val="none" w:sz="0" w:space="0" w:color="auto"/>
                                                <w:right w:val="none" w:sz="0" w:space="0" w:color="auto"/>
                                              </w:divBdr>
                                              <w:divsChild>
                                                <w:div w:id="1357736831">
                                                  <w:marLeft w:val="0"/>
                                                  <w:marRight w:val="0"/>
                                                  <w:marTop w:val="0"/>
                                                  <w:marBottom w:val="240"/>
                                                  <w:divBdr>
                                                    <w:top w:val="none" w:sz="0" w:space="0" w:color="auto"/>
                                                    <w:left w:val="none" w:sz="0" w:space="0" w:color="auto"/>
                                                    <w:bottom w:val="none" w:sz="0" w:space="0" w:color="auto"/>
                                                    <w:right w:val="none" w:sz="0" w:space="0" w:color="auto"/>
                                                  </w:divBdr>
                                                  <w:divsChild>
                                                    <w:div w:id="1387216552">
                                                      <w:marLeft w:val="0"/>
                                                      <w:marRight w:val="0"/>
                                                      <w:marTop w:val="0"/>
                                                      <w:marBottom w:val="0"/>
                                                      <w:divBdr>
                                                        <w:top w:val="none" w:sz="0" w:space="0" w:color="auto"/>
                                                        <w:left w:val="none" w:sz="0" w:space="0" w:color="auto"/>
                                                        <w:bottom w:val="none" w:sz="0" w:space="0" w:color="auto"/>
                                                        <w:right w:val="none" w:sz="0" w:space="0" w:color="auto"/>
                                                      </w:divBdr>
                                                      <w:divsChild>
                                                        <w:div w:id="17406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024584">
      <w:bodyDiv w:val="1"/>
      <w:marLeft w:val="0"/>
      <w:marRight w:val="0"/>
      <w:marTop w:val="0"/>
      <w:marBottom w:val="0"/>
      <w:divBdr>
        <w:top w:val="none" w:sz="0" w:space="0" w:color="auto"/>
        <w:left w:val="none" w:sz="0" w:space="0" w:color="auto"/>
        <w:bottom w:val="none" w:sz="0" w:space="0" w:color="auto"/>
        <w:right w:val="none" w:sz="0" w:space="0" w:color="auto"/>
      </w:divBdr>
      <w:divsChild>
        <w:div w:id="1464738917">
          <w:marLeft w:val="0"/>
          <w:marRight w:val="0"/>
          <w:marTop w:val="0"/>
          <w:marBottom w:val="0"/>
          <w:divBdr>
            <w:top w:val="none" w:sz="0" w:space="0" w:color="auto"/>
            <w:left w:val="none" w:sz="0" w:space="0" w:color="auto"/>
            <w:bottom w:val="none" w:sz="0" w:space="0" w:color="auto"/>
            <w:right w:val="none" w:sz="0" w:space="0" w:color="auto"/>
          </w:divBdr>
          <w:divsChild>
            <w:div w:id="1520125599">
              <w:marLeft w:val="0"/>
              <w:marRight w:val="0"/>
              <w:marTop w:val="0"/>
              <w:marBottom w:val="0"/>
              <w:divBdr>
                <w:top w:val="none" w:sz="0" w:space="0" w:color="auto"/>
                <w:left w:val="none" w:sz="0" w:space="0" w:color="auto"/>
                <w:bottom w:val="none" w:sz="0" w:space="0" w:color="auto"/>
                <w:right w:val="none" w:sz="0" w:space="0" w:color="auto"/>
              </w:divBdr>
              <w:divsChild>
                <w:div w:id="298919140">
                  <w:marLeft w:val="0"/>
                  <w:marRight w:val="0"/>
                  <w:marTop w:val="0"/>
                  <w:marBottom w:val="0"/>
                  <w:divBdr>
                    <w:top w:val="none" w:sz="0" w:space="0" w:color="auto"/>
                    <w:left w:val="none" w:sz="0" w:space="0" w:color="auto"/>
                    <w:bottom w:val="none" w:sz="0" w:space="0" w:color="auto"/>
                    <w:right w:val="none" w:sz="0" w:space="0" w:color="auto"/>
                  </w:divBdr>
                  <w:divsChild>
                    <w:div w:id="1086653871">
                      <w:marLeft w:val="0"/>
                      <w:marRight w:val="0"/>
                      <w:marTop w:val="0"/>
                      <w:marBottom w:val="0"/>
                      <w:divBdr>
                        <w:top w:val="none" w:sz="0" w:space="0" w:color="auto"/>
                        <w:left w:val="none" w:sz="0" w:space="0" w:color="auto"/>
                        <w:bottom w:val="none" w:sz="0" w:space="0" w:color="auto"/>
                        <w:right w:val="none" w:sz="0" w:space="0" w:color="auto"/>
                      </w:divBdr>
                      <w:divsChild>
                        <w:div w:id="737433931">
                          <w:marLeft w:val="0"/>
                          <w:marRight w:val="0"/>
                          <w:marTop w:val="0"/>
                          <w:marBottom w:val="0"/>
                          <w:divBdr>
                            <w:top w:val="none" w:sz="0" w:space="0" w:color="auto"/>
                            <w:left w:val="none" w:sz="0" w:space="0" w:color="auto"/>
                            <w:bottom w:val="none" w:sz="0" w:space="0" w:color="auto"/>
                            <w:right w:val="none" w:sz="0" w:space="0" w:color="auto"/>
                          </w:divBdr>
                          <w:divsChild>
                            <w:div w:id="125150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261068">
      <w:bodyDiv w:val="1"/>
      <w:marLeft w:val="0"/>
      <w:marRight w:val="0"/>
      <w:marTop w:val="0"/>
      <w:marBottom w:val="0"/>
      <w:divBdr>
        <w:top w:val="none" w:sz="0" w:space="0" w:color="auto"/>
        <w:left w:val="none" w:sz="0" w:space="0" w:color="auto"/>
        <w:bottom w:val="none" w:sz="0" w:space="0" w:color="auto"/>
        <w:right w:val="none" w:sz="0" w:space="0" w:color="auto"/>
      </w:divBdr>
      <w:divsChild>
        <w:div w:id="268439172">
          <w:marLeft w:val="0"/>
          <w:marRight w:val="0"/>
          <w:marTop w:val="0"/>
          <w:marBottom w:val="0"/>
          <w:divBdr>
            <w:top w:val="none" w:sz="0" w:space="0" w:color="auto"/>
            <w:left w:val="none" w:sz="0" w:space="0" w:color="auto"/>
            <w:bottom w:val="none" w:sz="0" w:space="0" w:color="auto"/>
            <w:right w:val="none" w:sz="0" w:space="0" w:color="auto"/>
          </w:divBdr>
        </w:div>
        <w:div w:id="413626277">
          <w:marLeft w:val="0"/>
          <w:marRight w:val="0"/>
          <w:marTop w:val="0"/>
          <w:marBottom w:val="0"/>
          <w:divBdr>
            <w:top w:val="none" w:sz="0" w:space="0" w:color="auto"/>
            <w:left w:val="none" w:sz="0" w:space="0" w:color="auto"/>
            <w:bottom w:val="none" w:sz="0" w:space="0" w:color="auto"/>
            <w:right w:val="none" w:sz="0" w:space="0" w:color="auto"/>
          </w:divBdr>
        </w:div>
        <w:div w:id="657196328">
          <w:marLeft w:val="0"/>
          <w:marRight w:val="0"/>
          <w:marTop w:val="0"/>
          <w:marBottom w:val="0"/>
          <w:divBdr>
            <w:top w:val="none" w:sz="0" w:space="0" w:color="auto"/>
            <w:left w:val="none" w:sz="0" w:space="0" w:color="auto"/>
            <w:bottom w:val="none" w:sz="0" w:space="0" w:color="auto"/>
            <w:right w:val="none" w:sz="0" w:space="0" w:color="auto"/>
          </w:divBdr>
        </w:div>
        <w:div w:id="819922788">
          <w:marLeft w:val="0"/>
          <w:marRight w:val="0"/>
          <w:marTop w:val="0"/>
          <w:marBottom w:val="0"/>
          <w:divBdr>
            <w:top w:val="none" w:sz="0" w:space="0" w:color="auto"/>
            <w:left w:val="none" w:sz="0" w:space="0" w:color="auto"/>
            <w:bottom w:val="none" w:sz="0" w:space="0" w:color="auto"/>
            <w:right w:val="none" w:sz="0" w:space="0" w:color="auto"/>
          </w:divBdr>
        </w:div>
        <w:div w:id="857157077">
          <w:marLeft w:val="0"/>
          <w:marRight w:val="0"/>
          <w:marTop w:val="0"/>
          <w:marBottom w:val="0"/>
          <w:divBdr>
            <w:top w:val="none" w:sz="0" w:space="0" w:color="auto"/>
            <w:left w:val="none" w:sz="0" w:space="0" w:color="auto"/>
            <w:bottom w:val="none" w:sz="0" w:space="0" w:color="auto"/>
            <w:right w:val="none" w:sz="0" w:space="0" w:color="auto"/>
          </w:divBdr>
        </w:div>
        <w:div w:id="1007945241">
          <w:marLeft w:val="0"/>
          <w:marRight w:val="0"/>
          <w:marTop w:val="0"/>
          <w:marBottom w:val="0"/>
          <w:divBdr>
            <w:top w:val="none" w:sz="0" w:space="0" w:color="auto"/>
            <w:left w:val="none" w:sz="0" w:space="0" w:color="auto"/>
            <w:bottom w:val="none" w:sz="0" w:space="0" w:color="auto"/>
            <w:right w:val="none" w:sz="0" w:space="0" w:color="auto"/>
          </w:divBdr>
        </w:div>
        <w:div w:id="1244334837">
          <w:marLeft w:val="0"/>
          <w:marRight w:val="0"/>
          <w:marTop w:val="0"/>
          <w:marBottom w:val="0"/>
          <w:divBdr>
            <w:top w:val="none" w:sz="0" w:space="0" w:color="auto"/>
            <w:left w:val="none" w:sz="0" w:space="0" w:color="auto"/>
            <w:bottom w:val="none" w:sz="0" w:space="0" w:color="auto"/>
            <w:right w:val="none" w:sz="0" w:space="0" w:color="auto"/>
          </w:divBdr>
        </w:div>
        <w:div w:id="1254784718">
          <w:marLeft w:val="0"/>
          <w:marRight w:val="0"/>
          <w:marTop w:val="0"/>
          <w:marBottom w:val="0"/>
          <w:divBdr>
            <w:top w:val="none" w:sz="0" w:space="0" w:color="auto"/>
            <w:left w:val="none" w:sz="0" w:space="0" w:color="auto"/>
            <w:bottom w:val="none" w:sz="0" w:space="0" w:color="auto"/>
            <w:right w:val="none" w:sz="0" w:space="0" w:color="auto"/>
          </w:divBdr>
        </w:div>
        <w:div w:id="1309869531">
          <w:marLeft w:val="0"/>
          <w:marRight w:val="0"/>
          <w:marTop w:val="0"/>
          <w:marBottom w:val="0"/>
          <w:divBdr>
            <w:top w:val="none" w:sz="0" w:space="0" w:color="auto"/>
            <w:left w:val="none" w:sz="0" w:space="0" w:color="auto"/>
            <w:bottom w:val="none" w:sz="0" w:space="0" w:color="auto"/>
            <w:right w:val="none" w:sz="0" w:space="0" w:color="auto"/>
          </w:divBdr>
        </w:div>
        <w:div w:id="1568347092">
          <w:marLeft w:val="0"/>
          <w:marRight w:val="0"/>
          <w:marTop w:val="0"/>
          <w:marBottom w:val="0"/>
          <w:divBdr>
            <w:top w:val="none" w:sz="0" w:space="0" w:color="auto"/>
            <w:left w:val="none" w:sz="0" w:space="0" w:color="auto"/>
            <w:bottom w:val="none" w:sz="0" w:space="0" w:color="auto"/>
            <w:right w:val="none" w:sz="0" w:space="0" w:color="auto"/>
          </w:divBdr>
        </w:div>
        <w:div w:id="1676298605">
          <w:marLeft w:val="0"/>
          <w:marRight w:val="0"/>
          <w:marTop w:val="0"/>
          <w:marBottom w:val="0"/>
          <w:divBdr>
            <w:top w:val="none" w:sz="0" w:space="0" w:color="auto"/>
            <w:left w:val="none" w:sz="0" w:space="0" w:color="auto"/>
            <w:bottom w:val="none" w:sz="0" w:space="0" w:color="auto"/>
            <w:right w:val="none" w:sz="0" w:space="0" w:color="auto"/>
          </w:divBdr>
        </w:div>
        <w:div w:id="1705012678">
          <w:marLeft w:val="0"/>
          <w:marRight w:val="0"/>
          <w:marTop w:val="0"/>
          <w:marBottom w:val="0"/>
          <w:divBdr>
            <w:top w:val="none" w:sz="0" w:space="0" w:color="auto"/>
            <w:left w:val="none" w:sz="0" w:space="0" w:color="auto"/>
            <w:bottom w:val="none" w:sz="0" w:space="0" w:color="auto"/>
            <w:right w:val="none" w:sz="0" w:space="0" w:color="auto"/>
          </w:divBdr>
        </w:div>
        <w:div w:id="1739935343">
          <w:marLeft w:val="0"/>
          <w:marRight w:val="0"/>
          <w:marTop w:val="0"/>
          <w:marBottom w:val="0"/>
          <w:divBdr>
            <w:top w:val="none" w:sz="0" w:space="0" w:color="auto"/>
            <w:left w:val="none" w:sz="0" w:space="0" w:color="auto"/>
            <w:bottom w:val="none" w:sz="0" w:space="0" w:color="auto"/>
            <w:right w:val="none" w:sz="0" w:space="0" w:color="auto"/>
          </w:divBdr>
        </w:div>
        <w:div w:id="1793590041">
          <w:marLeft w:val="0"/>
          <w:marRight w:val="0"/>
          <w:marTop w:val="0"/>
          <w:marBottom w:val="0"/>
          <w:divBdr>
            <w:top w:val="none" w:sz="0" w:space="0" w:color="auto"/>
            <w:left w:val="none" w:sz="0" w:space="0" w:color="auto"/>
            <w:bottom w:val="none" w:sz="0" w:space="0" w:color="auto"/>
            <w:right w:val="none" w:sz="0" w:space="0" w:color="auto"/>
          </w:divBdr>
        </w:div>
        <w:div w:id="1916088689">
          <w:marLeft w:val="0"/>
          <w:marRight w:val="0"/>
          <w:marTop w:val="0"/>
          <w:marBottom w:val="0"/>
          <w:divBdr>
            <w:top w:val="none" w:sz="0" w:space="0" w:color="auto"/>
            <w:left w:val="none" w:sz="0" w:space="0" w:color="auto"/>
            <w:bottom w:val="none" w:sz="0" w:space="0" w:color="auto"/>
            <w:right w:val="none" w:sz="0" w:space="0" w:color="auto"/>
          </w:divBdr>
        </w:div>
        <w:div w:id="1926109114">
          <w:marLeft w:val="0"/>
          <w:marRight w:val="0"/>
          <w:marTop w:val="0"/>
          <w:marBottom w:val="0"/>
          <w:divBdr>
            <w:top w:val="none" w:sz="0" w:space="0" w:color="auto"/>
            <w:left w:val="none" w:sz="0" w:space="0" w:color="auto"/>
            <w:bottom w:val="none" w:sz="0" w:space="0" w:color="auto"/>
            <w:right w:val="none" w:sz="0" w:space="0" w:color="auto"/>
          </w:divBdr>
        </w:div>
        <w:div w:id="2101365858">
          <w:marLeft w:val="0"/>
          <w:marRight w:val="0"/>
          <w:marTop w:val="0"/>
          <w:marBottom w:val="0"/>
          <w:divBdr>
            <w:top w:val="none" w:sz="0" w:space="0" w:color="auto"/>
            <w:left w:val="none" w:sz="0" w:space="0" w:color="auto"/>
            <w:bottom w:val="none" w:sz="0" w:space="0" w:color="auto"/>
            <w:right w:val="none" w:sz="0" w:space="0" w:color="auto"/>
          </w:divBdr>
        </w:div>
      </w:divsChild>
    </w:div>
    <w:div w:id="1966309000">
      <w:bodyDiv w:val="1"/>
      <w:marLeft w:val="0"/>
      <w:marRight w:val="0"/>
      <w:marTop w:val="0"/>
      <w:marBottom w:val="0"/>
      <w:divBdr>
        <w:top w:val="none" w:sz="0" w:space="0" w:color="auto"/>
        <w:left w:val="none" w:sz="0" w:space="0" w:color="auto"/>
        <w:bottom w:val="none" w:sz="0" w:space="0" w:color="auto"/>
        <w:right w:val="none" w:sz="0" w:space="0" w:color="auto"/>
      </w:divBdr>
      <w:divsChild>
        <w:div w:id="683358038">
          <w:marLeft w:val="0"/>
          <w:marRight w:val="0"/>
          <w:marTop w:val="0"/>
          <w:marBottom w:val="0"/>
          <w:divBdr>
            <w:top w:val="none" w:sz="0" w:space="0" w:color="auto"/>
            <w:left w:val="none" w:sz="0" w:space="0" w:color="auto"/>
            <w:bottom w:val="none" w:sz="0" w:space="0" w:color="auto"/>
            <w:right w:val="none" w:sz="0" w:space="0" w:color="auto"/>
          </w:divBdr>
          <w:divsChild>
            <w:div w:id="2096127170">
              <w:marLeft w:val="0"/>
              <w:marRight w:val="0"/>
              <w:marTop w:val="0"/>
              <w:marBottom w:val="0"/>
              <w:divBdr>
                <w:top w:val="none" w:sz="0" w:space="0" w:color="auto"/>
                <w:left w:val="none" w:sz="0" w:space="0" w:color="auto"/>
                <w:bottom w:val="none" w:sz="0" w:space="0" w:color="auto"/>
                <w:right w:val="none" w:sz="0" w:space="0" w:color="auto"/>
              </w:divBdr>
              <w:divsChild>
                <w:div w:id="198587586">
                  <w:marLeft w:val="0"/>
                  <w:marRight w:val="0"/>
                  <w:marTop w:val="0"/>
                  <w:marBottom w:val="0"/>
                  <w:divBdr>
                    <w:top w:val="none" w:sz="0" w:space="0" w:color="auto"/>
                    <w:left w:val="none" w:sz="0" w:space="0" w:color="auto"/>
                    <w:bottom w:val="none" w:sz="0" w:space="0" w:color="auto"/>
                    <w:right w:val="none" w:sz="0" w:space="0" w:color="auto"/>
                  </w:divBdr>
                  <w:divsChild>
                    <w:div w:id="140654830">
                      <w:marLeft w:val="0"/>
                      <w:marRight w:val="0"/>
                      <w:marTop w:val="0"/>
                      <w:marBottom w:val="0"/>
                      <w:divBdr>
                        <w:top w:val="none" w:sz="0" w:space="0" w:color="auto"/>
                        <w:left w:val="none" w:sz="0" w:space="0" w:color="auto"/>
                        <w:bottom w:val="none" w:sz="0" w:space="0" w:color="auto"/>
                        <w:right w:val="none" w:sz="0" w:space="0" w:color="auto"/>
                      </w:divBdr>
                      <w:divsChild>
                        <w:div w:id="465857490">
                          <w:marLeft w:val="0"/>
                          <w:marRight w:val="0"/>
                          <w:marTop w:val="0"/>
                          <w:marBottom w:val="0"/>
                          <w:divBdr>
                            <w:top w:val="none" w:sz="0" w:space="0" w:color="auto"/>
                            <w:left w:val="none" w:sz="0" w:space="0" w:color="auto"/>
                            <w:bottom w:val="none" w:sz="0" w:space="0" w:color="auto"/>
                            <w:right w:val="none" w:sz="0" w:space="0" w:color="auto"/>
                          </w:divBdr>
                          <w:divsChild>
                            <w:div w:id="99681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700474">
          <w:marLeft w:val="0"/>
          <w:marRight w:val="0"/>
          <w:marTop w:val="0"/>
          <w:marBottom w:val="0"/>
          <w:divBdr>
            <w:top w:val="none" w:sz="0" w:space="0" w:color="auto"/>
            <w:left w:val="none" w:sz="0" w:space="0" w:color="auto"/>
            <w:bottom w:val="none" w:sz="0" w:space="0" w:color="auto"/>
            <w:right w:val="none" w:sz="0" w:space="0" w:color="auto"/>
          </w:divBdr>
          <w:divsChild>
            <w:div w:id="1053120725">
              <w:marLeft w:val="0"/>
              <w:marRight w:val="0"/>
              <w:marTop w:val="0"/>
              <w:marBottom w:val="0"/>
              <w:divBdr>
                <w:top w:val="none" w:sz="0" w:space="0" w:color="auto"/>
                <w:left w:val="none" w:sz="0" w:space="0" w:color="auto"/>
                <w:bottom w:val="none" w:sz="0" w:space="0" w:color="auto"/>
                <w:right w:val="none" w:sz="0" w:space="0" w:color="auto"/>
              </w:divBdr>
              <w:divsChild>
                <w:div w:id="477379800">
                  <w:marLeft w:val="0"/>
                  <w:marRight w:val="0"/>
                  <w:marTop w:val="0"/>
                  <w:marBottom w:val="0"/>
                  <w:divBdr>
                    <w:top w:val="none" w:sz="0" w:space="0" w:color="auto"/>
                    <w:left w:val="none" w:sz="0" w:space="0" w:color="auto"/>
                    <w:bottom w:val="none" w:sz="0" w:space="0" w:color="auto"/>
                    <w:right w:val="none" w:sz="0" w:space="0" w:color="auto"/>
                  </w:divBdr>
                  <w:divsChild>
                    <w:div w:id="115167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e.duttweiler\Desktop\Template%20Bachelor%20Thesis%20FHNW_HSW_english_V1.4.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712F4748A5A5A469FFFD6A7712C6570" ma:contentTypeVersion="6" ma:contentTypeDescription="Ein neues Dokument erstellen." ma:contentTypeScope="" ma:versionID="762a13ee4c8ff6b2ac4f44c42e5aec28">
  <xsd:schema xmlns:xsd="http://www.w3.org/2001/XMLSchema" xmlns:xs="http://www.w3.org/2001/XMLSchema" xmlns:p="http://schemas.microsoft.com/office/2006/metadata/properties" xmlns:ns2="f5694ea1-bed4-48a9-b3b3-93bc638b6088" targetNamespace="http://schemas.microsoft.com/office/2006/metadata/properties" ma:root="true" ma:fieldsID="aeb1a040bbb9230b1200226dbd70a352" ns2:_="">
    <xsd:import namespace="f5694ea1-bed4-48a9-b3b3-93bc638b60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94ea1-bed4-48a9-b3b3-93bc638b60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707AC-C48B-4B87-A1FE-45AF0AF9122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4FA469-ABB2-4D43-A0D6-930F5260F2F1}">
  <ds:schemaRefs>
    <ds:schemaRef ds:uri="http://schemas.microsoft.com/sharepoint/v3/contenttype/forms"/>
  </ds:schemaRefs>
</ds:datastoreItem>
</file>

<file path=customXml/itemProps3.xml><?xml version="1.0" encoding="utf-8"?>
<ds:datastoreItem xmlns:ds="http://schemas.openxmlformats.org/officeDocument/2006/customXml" ds:itemID="{F8447234-FCD3-47CB-BB68-813BBE190D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94ea1-bed4-48a9-b3b3-93bc638b60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A7AA43-83CC-4256-813C-5346B4715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C:\Users\sophie.duttweiler\Desktop\Template Bachelor Thesis FHNW_HSW_english_V1.4.dotx</Template>
  <TotalTime>419</TotalTime>
  <Pages>26</Pages>
  <Words>4078</Words>
  <Characters>23247</Characters>
  <Application>Microsoft Office Word</Application>
  <DocSecurity>0</DocSecurity>
  <Lines>193</Lines>
  <Paragraphs>54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xxx Titel der Arbeit</vt:lpstr>
      <vt:lpstr>xxx Titel der Arbeit</vt:lpstr>
    </vt:vector>
  </TitlesOfParts>
  <Company>Fachhochschule Nordwestschweiz</Company>
  <LinksUpToDate>false</LinksUpToDate>
  <CharactersWithSpaces>27271</CharactersWithSpaces>
  <SharedDoc>false</SharedDoc>
  <HLinks>
    <vt:vector size="168" baseType="variant">
      <vt:variant>
        <vt:i4>1507389</vt:i4>
      </vt:variant>
      <vt:variant>
        <vt:i4>176</vt:i4>
      </vt:variant>
      <vt:variant>
        <vt:i4>0</vt:i4>
      </vt:variant>
      <vt:variant>
        <vt:i4>5</vt:i4>
      </vt:variant>
      <vt:variant>
        <vt:lpwstr/>
      </vt:variant>
      <vt:variant>
        <vt:lpwstr>_Toc416160905</vt:lpwstr>
      </vt:variant>
      <vt:variant>
        <vt:i4>1507389</vt:i4>
      </vt:variant>
      <vt:variant>
        <vt:i4>170</vt:i4>
      </vt:variant>
      <vt:variant>
        <vt:i4>0</vt:i4>
      </vt:variant>
      <vt:variant>
        <vt:i4>5</vt:i4>
      </vt:variant>
      <vt:variant>
        <vt:lpwstr/>
      </vt:variant>
      <vt:variant>
        <vt:lpwstr>_Toc416160904</vt:lpwstr>
      </vt:variant>
      <vt:variant>
        <vt:i4>1703986</vt:i4>
      </vt:variant>
      <vt:variant>
        <vt:i4>161</vt:i4>
      </vt:variant>
      <vt:variant>
        <vt:i4>0</vt:i4>
      </vt:variant>
      <vt:variant>
        <vt:i4>5</vt:i4>
      </vt:variant>
      <vt:variant>
        <vt:lpwstr/>
      </vt:variant>
      <vt:variant>
        <vt:lpwstr>_Toc416164694</vt:lpwstr>
      </vt:variant>
      <vt:variant>
        <vt:i4>5636188</vt:i4>
      </vt:variant>
      <vt:variant>
        <vt:i4>153</vt:i4>
      </vt:variant>
      <vt:variant>
        <vt:i4>0</vt:i4>
      </vt:variant>
      <vt:variant>
        <vt:i4>5</vt:i4>
      </vt:variant>
      <vt:variant>
        <vt:lpwstr>https://www.modernanalyst.com/Resources/Articles/tabid/115/ID/5248/Capability-Based-Planning-with-ArchiMate.aspx</vt:lpwstr>
      </vt:variant>
      <vt:variant>
        <vt:lpwstr/>
      </vt:variant>
      <vt:variant>
        <vt:i4>6553697</vt:i4>
      </vt:variant>
      <vt:variant>
        <vt:i4>147</vt:i4>
      </vt:variant>
      <vt:variant>
        <vt:i4>0</vt:i4>
      </vt:variant>
      <vt:variant>
        <vt:i4>5</vt:i4>
      </vt:variant>
      <vt:variant>
        <vt:lpwstr>https://speakingnerd.com/strategy/strategy-models/strategic-alignment-model</vt:lpwstr>
      </vt:variant>
      <vt:variant>
        <vt:lpwstr/>
      </vt:variant>
      <vt:variant>
        <vt:i4>196654</vt:i4>
      </vt:variant>
      <vt:variant>
        <vt:i4>144</vt:i4>
      </vt:variant>
      <vt:variant>
        <vt:i4>0</vt:i4>
      </vt:variant>
      <vt:variant>
        <vt:i4>5</vt:i4>
      </vt:variant>
      <vt:variant>
        <vt:lpwstr>https://fhnw365.sharepoint.com/:i:/r/teams/E-AlignmentofBusinessandITSS2024_M365-A02/Freigegebene Dokumente/A02/Faurecia%27s BMM Business Motivation Model Diagram.jpg?csf=1&amp;web=1&amp;e=LfrifQ</vt:lpwstr>
      </vt:variant>
      <vt:variant>
        <vt:lpwstr/>
      </vt:variant>
      <vt:variant>
        <vt:i4>6226040</vt:i4>
      </vt:variant>
      <vt:variant>
        <vt:i4>126</vt:i4>
      </vt:variant>
      <vt:variant>
        <vt:i4>0</vt:i4>
      </vt:variant>
      <vt:variant>
        <vt:i4>5</vt:i4>
      </vt:variant>
      <vt:variant>
        <vt:lpwstr>https://fhnw365.sharepoint.com/:w:/r/teams/E-AlignmentofBusinessandITSS2024_M365-A02/Freigegebene Dokumente/A02/Group Assignment ABIT 24 Group 2.docx?d=wde086a6102974a2498d09b25404d9dca&amp;csf=1&amp;web=1&amp;e=pcUnRv</vt:lpwstr>
      </vt:variant>
      <vt:variant>
        <vt:lpwstr/>
      </vt:variant>
      <vt:variant>
        <vt:i4>6881322</vt:i4>
      </vt:variant>
      <vt:variant>
        <vt:i4>123</vt:i4>
      </vt:variant>
      <vt:variant>
        <vt:i4>0</vt:i4>
      </vt:variant>
      <vt:variant>
        <vt:i4>5</vt:i4>
      </vt:variant>
      <vt:variant>
        <vt:lpwstr>https://app.whiteboard.microsoft.com/me/whiteboards/p/c3BvOmh0dHBzOi8vZmhudzM2NS1teS5zaGFyZXBvaW50LmNvbS9wZXJzb25hbC9zdmVuX2N1ZW5pX3N0dWRlbnRzX2ZobndfY2g%3D/b!Ttxg0PFcjU-j6TcRRU7mEM665fsNWGFNnWkAkXPibkQ3_R8Z1NRFR7uS3l_KPVHB/017N6BWRLSULN5P2VW45HJB7IH53DIGR2M?encodedShareLink=aHR0cHM6Ly9maG53MzY1LW15LnNoYXJlcG9pbnQuY29tLzp3YjovZy9wZXJzb25hbC9zdmVuX2N1ZW5pX3N0dWRlbnRzX2ZobndfY2gvRVhLaTI5ZnF0dWRPa1AwSDdzYURSMHdCY29pTXVqaWdOR0dmUHBBVTI1UDA1Zz9uYXY9Y3owbE1rWndaWEp6YjI1aGJDVXlSbk4yWlc1ZlkzVmxibWxmYzNSMVpHVnVkSE5mWm1odWQxOWphQ1prUFdJaFZIUjRaekJRUm1OcVZTMXFObFJqVWxKVk4yMUZUVFkyTldaelRsZEhSazV1VjJ0QmExaFFhV0pyVVROZlVqaGFNVTVTUmxJM2RWTXpiRjlMVUZaSVFpWm1QVEF4TjA0MlFsZFNURk5WVEU0MVVESldWelExU0VwQ04wbElOVE5FU1VkU01rMG1ZejBsTWtZbVpteDFhV1E5TVElM0QlM0Q%3D</vt:lpwstr>
      </vt:variant>
      <vt:variant>
        <vt:lpwstr/>
      </vt:variant>
      <vt:variant>
        <vt:i4>1769533</vt:i4>
      </vt:variant>
      <vt:variant>
        <vt:i4>116</vt:i4>
      </vt:variant>
      <vt:variant>
        <vt:i4>0</vt:i4>
      </vt:variant>
      <vt:variant>
        <vt:i4>5</vt:i4>
      </vt:variant>
      <vt:variant>
        <vt:lpwstr/>
      </vt:variant>
      <vt:variant>
        <vt:lpwstr>_Toc160980439</vt:lpwstr>
      </vt:variant>
      <vt:variant>
        <vt:i4>1769533</vt:i4>
      </vt:variant>
      <vt:variant>
        <vt:i4>110</vt:i4>
      </vt:variant>
      <vt:variant>
        <vt:i4>0</vt:i4>
      </vt:variant>
      <vt:variant>
        <vt:i4>5</vt:i4>
      </vt:variant>
      <vt:variant>
        <vt:lpwstr/>
      </vt:variant>
      <vt:variant>
        <vt:lpwstr>_Toc160980438</vt:lpwstr>
      </vt:variant>
      <vt:variant>
        <vt:i4>1769533</vt:i4>
      </vt:variant>
      <vt:variant>
        <vt:i4>104</vt:i4>
      </vt:variant>
      <vt:variant>
        <vt:i4>0</vt:i4>
      </vt:variant>
      <vt:variant>
        <vt:i4>5</vt:i4>
      </vt:variant>
      <vt:variant>
        <vt:lpwstr/>
      </vt:variant>
      <vt:variant>
        <vt:lpwstr>_Toc160980437</vt:lpwstr>
      </vt:variant>
      <vt:variant>
        <vt:i4>1769533</vt:i4>
      </vt:variant>
      <vt:variant>
        <vt:i4>98</vt:i4>
      </vt:variant>
      <vt:variant>
        <vt:i4>0</vt:i4>
      </vt:variant>
      <vt:variant>
        <vt:i4>5</vt:i4>
      </vt:variant>
      <vt:variant>
        <vt:lpwstr/>
      </vt:variant>
      <vt:variant>
        <vt:lpwstr>_Toc160980436</vt:lpwstr>
      </vt:variant>
      <vt:variant>
        <vt:i4>1769533</vt:i4>
      </vt:variant>
      <vt:variant>
        <vt:i4>92</vt:i4>
      </vt:variant>
      <vt:variant>
        <vt:i4>0</vt:i4>
      </vt:variant>
      <vt:variant>
        <vt:i4>5</vt:i4>
      </vt:variant>
      <vt:variant>
        <vt:lpwstr/>
      </vt:variant>
      <vt:variant>
        <vt:lpwstr>_Toc160980435</vt:lpwstr>
      </vt:variant>
      <vt:variant>
        <vt:i4>1769533</vt:i4>
      </vt:variant>
      <vt:variant>
        <vt:i4>86</vt:i4>
      </vt:variant>
      <vt:variant>
        <vt:i4>0</vt:i4>
      </vt:variant>
      <vt:variant>
        <vt:i4>5</vt:i4>
      </vt:variant>
      <vt:variant>
        <vt:lpwstr/>
      </vt:variant>
      <vt:variant>
        <vt:lpwstr>_Toc160980434</vt:lpwstr>
      </vt:variant>
      <vt:variant>
        <vt:i4>1769533</vt:i4>
      </vt:variant>
      <vt:variant>
        <vt:i4>80</vt:i4>
      </vt:variant>
      <vt:variant>
        <vt:i4>0</vt:i4>
      </vt:variant>
      <vt:variant>
        <vt:i4>5</vt:i4>
      </vt:variant>
      <vt:variant>
        <vt:lpwstr/>
      </vt:variant>
      <vt:variant>
        <vt:lpwstr>_Toc160980433</vt:lpwstr>
      </vt:variant>
      <vt:variant>
        <vt:i4>1769533</vt:i4>
      </vt:variant>
      <vt:variant>
        <vt:i4>74</vt:i4>
      </vt:variant>
      <vt:variant>
        <vt:i4>0</vt:i4>
      </vt:variant>
      <vt:variant>
        <vt:i4>5</vt:i4>
      </vt:variant>
      <vt:variant>
        <vt:lpwstr/>
      </vt:variant>
      <vt:variant>
        <vt:lpwstr>_Toc160980432</vt:lpwstr>
      </vt:variant>
      <vt:variant>
        <vt:i4>1769533</vt:i4>
      </vt:variant>
      <vt:variant>
        <vt:i4>68</vt:i4>
      </vt:variant>
      <vt:variant>
        <vt:i4>0</vt:i4>
      </vt:variant>
      <vt:variant>
        <vt:i4>5</vt:i4>
      </vt:variant>
      <vt:variant>
        <vt:lpwstr/>
      </vt:variant>
      <vt:variant>
        <vt:lpwstr>_Toc160980431</vt:lpwstr>
      </vt:variant>
      <vt:variant>
        <vt:i4>1769533</vt:i4>
      </vt:variant>
      <vt:variant>
        <vt:i4>62</vt:i4>
      </vt:variant>
      <vt:variant>
        <vt:i4>0</vt:i4>
      </vt:variant>
      <vt:variant>
        <vt:i4>5</vt:i4>
      </vt:variant>
      <vt:variant>
        <vt:lpwstr/>
      </vt:variant>
      <vt:variant>
        <vt:lpwstr>_Toc160980430</vt:lpwstr>
      </vt:variant>
      <vt:variant>
        <vt:i4>1703997</vt:i4>
      </vt:variant>
      <vt:variant>
        <vt:i4>56</vt:i4>
      </vt:variant>
      <vt:variant>
        <vt:i4>0</vt:i4>
      </vt:variant>
      <vt:variant>
        <vt:i4>5</vt:i4>
      </vt:variant>
      <vt:variant>
        <vt:lpwstr/>
      </vt:variant>
      <vt:variant>
        <vt:lpwstr>_Toc160980429</vt:lpwstr>
      </vt:variant>
      <vt:variant>
        <vt:i4>1703997</vt:i4>
      </vt:variant>
      <vt:variant>
        <vt:i4>50</vt:i4>
      </vt:variant>
      <vt:variant>
        <vt:i4>0</vt:i4>
      </vt:variant>
      <vt:variant>
        <vt:i4>5</vt:i4>
      </vt:variant>
      <vt:variant>
        <vt:lpwstr/>
      </vt:variant>
      <vt:variant>
        <vt:lpwstr>_Toc160980428</vt:lpwstr>
      </vt:variant>
      <vt:variant>
        <vt:i4>1703997</vt:i4>
      </vt:variant>
      <vt:variant>
        <vt:i4>44</vt:i4>
      </vt:variant>
      <vt:variant>
        <vt:i4>0</vt:i4>
      </vt:variant>
      <vt:variant>
        <vt:i4>5</vt:i4>
      </vt:variant>
      <vt:variant>
        <vt:lpwstr/>
      </vt:variant>
      <vt:variant>
        <vt:lpwstr>_Toc160980427</vt:lpwstr>
      </vt:variant>
      <vt:variant>
        <vt:i4>1703997</vt:i4>
      </vt:variant>
      <vt:variant>
        <vt:i4>38</vt:i4>
      </vt:variant>
      <vt:variant>
        <vt:i4>0</vt:i4>
      </vt:variant>
      <vt:variant>
        <vt:i4>5</vt:i4>
      </vt:variant>
      <vt:variant>
        <vt:lpwstr/>
      </vt:variant>
      <vt:variant>
        <vt:lpwstr>_Toc160980426</vt:lpwstr>
      </vt:variant>
      <vt:variant>
        <vt:i4>1703997</vt:i4>
      </vt:variant>
      <vt:variant>
        <vt:i4>32</vt:i4>
      </vt:variant>
      <vt:variant>
        <vt:i4>0</vt:i4>
      </vt:variant>
      <vt:variant>
        <vt:i4>5</vt:i4>
      </vt:variant>
      <vt:variant>
        <vt:lpwstr/>
      </vt:variant>
      <vt:variant>
        <vt:lpwstr>_Toc160980425</vt:lpwstr>
      </vt:variant>
      <vt:variant>
        <vt:i4>1703997</vt:i4>
      </vt:variant>
      <vt:variant>
        <vt:i4>26</vt:i4>
      </vt:variant>
      <vt:variant>
        <vt:i4>0</vt:i4>
      </vt:variant>
      <vt:variant>
        <vt:i4>5</vt:i4>
      </vt:variant>
      <vt:variant>
        <vt:lpwstr/>
      </vt:variant>
      <vt:variant>
        <vt:lpwstr>_Toc160980424</vt:lpwstr>
      </vt:variant>
      <vt:variant>
        <vt:i4>1703997</vt:i4>
      </vt:variant>
      <vt:variant>
        <vt:i4>20</vt:i4>
      </vt:variant>
      <vt:variant>
        <vt:i4>0</vt:i4>
      </vt:variant>
      <vt:variant>
        <vt:i4>5</vt:i4>
      </vt:variant>
      <vt:variant>
        <vt:lpwstr/>
      </vt:variant>
      <vt:variant>
        <vt:lpwstr>_Toc160980423</vt:lpwstr>
      </vt:variant>
      <vt:variant>
        <vt:i4>1703997</vt:i4>
      </vt:variant>
      <vt:variant>
        <vt:i4>14</vt:i4>
      </vt:variant>
      <vt:variant>
        <vt:i4>0</vt:i4>
      </vt:variant>
      <vt:variant>
        <vt:i4>5</vt:i4>
      </vt:variant>
      <vt:variant>
        <vt:lpwstr/>
      </vt:variant>
      <vt:variant>
        <vt:lpwstr>_Toc160980422</vt:lpwstr>
      </vt:variant>
      <vt:variant>
        <vt:i4>1703997</vt:i4>
      </vt:variant>
      <vt:variant>
        <vt:i4>8</vt:i4>
      </vt:variant>
      <vt:variant>
        <vt:i4>0</vt:i4>
      </vt:variant>
      <vt:variant>
        <vt:i4>5</vt:i4>
      </vt:variant>
      <vt:variant>
        <vt:lpwstr/>
      </vt:variant>
      <vt:variant>
        <vt:lpwstr>_Toc160980421</vt:lpwstr>
      </vt:variant>
      <vt:variant>
        <vt:i4>1703997</vt:i4>
      </vt:variant>
      <vt:variant>
        <vt:i4>2</vt:i4>
      </vt:variant>
      <vt:variant>
        <vt:i4>0</vt:i4>
      </vt:variant>
      <vt:variant>
        <vt:i4>5</vt:i4>
      </vt:variant>
      <vt:variant>
        <vt:lpwstr/>
      </vt:variant>
      <vt:variant>
        <vt:lpwstr>_Toc160980420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 Titel der Arbeit</dc:title>
  <dc:subject/>
  <dc:creator>Sven.Cueni2@zuehlke.com</dc:creator>
  <cp:keywords/>
  <cp:lastModifiedBy>Jeremy Nathan (s)</cp:lastModifiedBy>
  <cp:revision>168</cp:revision>
  <cp:lastPrinted>2017-03-30T15:45:00Z</cp:lastPrinted>
  <dcterms:created xsi:type="dcterms:W3CDTF">2025-12-29T16:04:00Z</dcterms:created>
  <dcterms:modified xsi:type="dcterms:W3CDTF">2025-12-31T10:58:00Z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0x010100E712F4748A5A5A469FFFD6A7712C6570</vt:lpwstr>
  </property>
  <property fmtid="{D5CDD505-2E9C-101B-9397-08002B2CF9AE}" pid="3" name="MediaServiceImageTags">
    <vt:lpwstr/>
  </property>
</Properties>
</file>